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62964" w14:textId="77777777" w:rsidR="004B680D" w:rsidRPr="0090464D" w:rsidRDefault="004B680D" w:rsidP="0090464D">
      <w:pPr>
        <w:pStyle w:val="HvATitel"/>
      </w:pPr>
    </w:p>
    <w:p w14:paraId="299EBB18" w14:textId="77777777" w:rsidR="004B680D" w:rsidRPr="004B680D" w:rsidRDefault="004B680D" w:rsidP="0051302A">
      <w:pPr>
        <w:pStyle w:val="HvATitel"/>
      </w:pPr>
    </w:p>
    <w:p w14:paraId="497C526C" w14:textId="77777777" w:rsidR="004B680D" w:rsidRPr="004B680D" w:rsidRDefault="004B680D" w:rsidP="0051302A">
      <w:pPr>
        <w:pStyle w:val="HvATitel"/>
      </w:pPr>
    </w:p>
    <w:p w14:paraId="4172D6BF" w14:textId="15B4FDEC" w:rsidR="009A55E5" w:rsidRPr="00F24CB8" w:rsidRDefault="00000000" w:rsidP="0051302A">
      <w:pPr>
        <w:pStyle w:val="HvATitel"/>
        <w:rPr>
          <w:lang w:val="en-US"/>
        </w:rPr>
      </w:pPr>
      <w:sdt>
        <w:sdtPr>
          <w:rPr>
            <w:lang w:val="en-US"/>
          </w:rPr>
          <w:alias w:val="Titel"/>
          <w:tag w:val=""/>
          <w:id w:val="484670959"/>
          <w:lock w:val="sdtLocked"/>
          <w:placeholder>
            <w:docPart w:val="9AD54CD43ED645C8AE1F68F5027AD636"/>
          </w:placeholder>
          <w:dataBinding w:prefixMappings="xmlns:ns0='http://purl.org/dc/elements/1.1/' xmlns:ns1='http://schemas.openxmlformats.org/package/2006/metadata/core-properties' " w:xpath="/ns1:coreProperties[1]/ns0:title[1]" w:storeItemID="{6C3C8BC8-F283-45AE-878A-BAB7291924A1}"/>
          <w:text/>
        </w:sdtPr>
        <w:sdtContent>
          <w:r w:rsidR="00A9465F" w:rsidRPr="00F24CB8">
            <w:rPr>
              <w:lang w:val="en-US"/>
            </w:rPr>
            <w:t>Projectlogboek</w:t>
          </w:r>
        </w:sdtContent>
      </w:sdt>
      <w:r w:rsidR="00F24CB8">
        <w:rPr>
          <w:lang w:val="en-US"/>
        </w:rPr>
        <w:t xml:space="preserve"> </w:t>
      </w:r>
    </w:p>
    <w:p w14:paraId="6DA52B3C" w14:textId="77777777" w:rsidR="00E34304" w:rsidRPr="00F24CB8" w:rsidRDefault="00E34304" w:rsidP="0051302A">
      <w:pPr>
        <w:pStyle w:val="HvASubtitel"/>
        <w:rPr>
          <w:lang w:val="en-US"/>
        </w:rPr>
      </w:pPr>
    </w:p>
    <w:sdt>
      <w:sdtPr>
        <w:rPr>
          <w:rFonts w:eastAsiaTheme="minorHAnsi"/>
          <w:spacing w:val="0"/>
          <w:sz w:val="22"/>
          <w:szCs w:val="22"/>
          <w:lang w:val="en-US"/>
        </w:rPr>
        <w:alias w:val="Ondertitel"/>
        <w:tag w:val=""/>
        <w:id w:val="577183270"/>
        <w:placeholder>
          <w:docPart w:val="A0C793FBF6BA4BE787D19FC9BA7CEB60"/>
        </w:placeholder>
        <w:dataBinding w:prefixMappings="xmlns:ns0='http://purl.org/dc/elements/1.1/' xmlns:ns1='http://schemas.openxmlformats.org/package/2006/metadata/core-properties' " w:xpath="/ns1:coreProperties[1]/ns0:subject[1]" w:storeItemID="{6C3C8BC8-F283-45AE-878A-BAB7291924A1}"/>
        <w:text/>
      </w:sdtPr>
      <w:sdtContent>
        <w:p w14:paraId="7478926E" w14:textId="758D37D6" w:rsidR="009E5BE7" w:rsidRPr="00F24CB8" w:rsidRDefault="00F24CB8" w:rsidP="0051302A">
          <w:pPr>
            <w:pStyle w:val="HvASubtitel"/>
            <w:rPr>
              <w:rFonts w:eastAsiaTheme="minorHAnsi"/>
              <w:spacing w:val="0"/>
              <w:sz w:val="20"/>
              <w:szCs w:val="24"/>
              <w:lang w:val="en-US"/>
            </w:rPr>
          </w:pPr>
          <w:r w:rsidRPr="00F24CB8">
            <w:rPr>
              <w:rFonts w:eastAsiaTheme="minorHAnsi"/>
              <w:spacing w:val="0"/>
              <w:sz w:val="22"/>
              <w:szCs w:val="22"/>
              <w:lang w:val="en-US"/>
            </w:rPr>
            <w:t>Project WealthCare - Intelligent Technology for the Medical industry</w:t>
          </w:r>
        </w:p>
      </w:sdtContent>
    </w:sdt>
    <w:p w14:paraId="50968D0E" w14:textId="77777777" w:rsidR="00BD7170" w:rsidRPr="00F24CB8" w:rsidRDefault="00BD7170" w:rsidP="0051302A">
      <w:pPr>
        <w:pStyle w:val="HvAStandaard"/>
        <w:rPr>
          <w:lang w:val="en-US"/>
        </w:rPr>
      </w:pPr>
    </w:p>
    <w:p w14:paraId="77AAC01A" w14:textId="5B943E88" w:rsidR="009E3E4A" w:rsidRPr="00F24CB8" w:rsidRDefault="0090464D" w:rsidP="009E3E4A">
      <w:pPr>
        <w:spacing w:line="312" w:lineRule="auto"/>
        <w:rPr>
          <w:i/>
          <w:iCs/>
          <w:lang w:val="en-US"/>
        </w:rPr>
      </w:pPr>
      <w:r w:rsidRPr="00F24CB8">
        <w:rPr>
          <w:i/>
          <w:iCs/>
          <w:lang w:val="en-US"/>
        </w:rPr>
        <w:t>Dannique Klaver</w:t>
      </w:r>
    </w:p>
    <w:p w14:paraId="274B45B4" w14:textId="77777777" w:rsidR="0090464D" w:rsidRPr="00F24CB8" w:rsidRDefault="0090464D" w:rsidP="0090464D">
      <w:pPr>
        <w:spacing w:line="312" w:lineRule="auto"/>
        <w:rPr>
          <w:i/>
          <w:iCs/>
          <w:lang w:val="en-US"/>
        </w:rPr>
      </w:pPr>
      <w:r w:rsidRPr="00F24CB8">
        <w:rPr>
          <w:i/>
          <w:iCs/>
          <w:lang w:val="en-US"/>
        </w:rPr>
        <w:t>500929363</w:t>
      </w:r>
    </w:p>
    <w:p w14:paraId="49B7D3A9" w14:textId="77777777" w:rsidR="00BD7170" w:rsidRPr="00F24CB8" w:rsidRDefault="00BD7170" w:rsidP="0051302A">
      <w:pPr>
        <w:pStyle w:val="HvAStandaard"/>
        <w:rPr>
          <w:lang w:val="en-US"/>
        </w:rPr>
      </w:pPr>
    </w:p>
    <w:p w14:paraId="2C3FE6F8" w14:textId="77777777" w:rsidR="00DC61B7" w:rsidRPr="00F24CB8" w:rsidRDefault="00DC61B7" w:rsidP="0051302A">
      <w:pPr>
        <w:pStyle w:val="HvAStandaard"/>
        <w:rPr>
          <w:lang w:val="en-US"/>
        </w:rPr>
      </w:pPr>
    </w:p>
    <w:p w14:paraId="2A8C7324" w14:textId="77777777" w:rsidR="00DC61B7" w:rsidRPr="00F24CB8" w:rsidRDefault="00DC61B7" w:rsidP="0051302A">
      <w:pPr>
        <w:pStyle w:val="HvAStandaard"/>
        <w:rPr>
          <w:lang w:val="en-US"/>
        </w:rPr>
      </w:pPr>
    </w:p>
    <w:p w14:paraId="6929E4A6" w14:textId="77777777" w:rsidR="00DC61B7" w:rsidRPr="00F24CB8" w:rsidRDefault="00DC61B7" w:rsidP="0051302A">
      <w:pPr>
        <w:pStyle w:val="HvAStandaard"/>
        <w:rPr>
          <w:lang w:val="en-US"/>
        </w:rPr>
      </w:pPr>
    </w:p>
    <w:p w14:paraId="07359378" w14:textId="77777777" w:rsidR="00DC61B7" w:rsidRPr="00F24CB8" w:rsidRDefault="00DC61B7" w:rsidP="0051302A">
      <w:pPr>
        <w:pStyle w:val="HvAStandaard"/>
        <w:rPr>
          <w:lang w:val="en-US"/>
        </w:rPr>
      </w:pPr>
    </w:p>
    <w:p w14:paraId="2D6709EF" w14:textId="77777777" w:rsidR="00DC61B7" w:rsidRPr="00F24CB8" w:rsidRDefault="00DC61B7" w:rsidP="0051302A">
      <w:pPr>
        <w:pStyle w:val="HvAStandaard"/>
        <w:rPr>
          <w:lang w:val="en-US"/>
        </w:rPr>
      </w:pPr>
    </w:p>
    <w:p w14:paraId="64F4D729" w14:textId="77777777" w:rsidR="00DC61B7" w:rsidRPr="00F24CB8" w:rsidRDefault="00DC61B7" w:rsidP="0051302A">
      <w:pPr>
        <w:pStyle w:val="HvAStandaard"/>
        <w:rPr>
          <w:lang w:val="en-US"/>
        </w:rPr>
      </w:pPr>
    </w:p>
    <w:p w14:paraId="1FEF28B9" w14:textId="77777777" w:rsidR="00DC61B7" w:rsidRPr="00F24CB8" w:rsidRDefault="00DC61B7" w:rsidP="0051302A">
      <w:pPr>
        <w:pStyle w:val="HvAStandaard"/>
        <w:rPr>
          <w:lang w:val="en-US"/>
        </w:rPr>
      </w:pPr>
    </w:p>
    <w:p w14:paraId="34F9F91B" w14:textId="77777777" w:rsidR="00DC61B7" w:rsidRPr="00F24CB8" w:rsidRDefault="00DC61B7" w:rsidP="0051302A">
      <w:pPr>
        <w:pStyle w:val="HvAStandaard"/>
        <w:rPr>
          <w:lang w:val="en-US"/>
        </w:rPr>
      </w:pPr>
    </w:p>
    <w:p w14:paraId="74D6479D" w14:textId="77777777" w:rsidR="00BD7170" w:rsidRPr="00F24CB8" w:rsidRDefault="00BD7170" w:rsidP="0051302A">
      <w:pPr>
        <w:pStyle w:val="HvAStandaard"/>
        <w:rPr>
          <w:lang w:val="en-US"/>
        </w:rPr>
      </w:pPr>
    </w:p>
    <w:p w14:paraId="490B36FB" w14:textId="1631A7C0" w:rsidR="00BD7170" w:rsidRPr="004701ED" w:rsidRDefault="00000000" w:rsidP="0051302A">
      <w:pPr>
        <w:pStyle w:val="HvAStandaard"/>
        <w:rPr>
          <w:lang w:val="en-US"/>
        </w:rPr>
      </w:pPr>
      <w:sdt>
        <w:sdtPr>
          <w:rPr>
            <w:lang w:val="en-US"/>
          </w:rPr>
          <w:alias w:val="Afdelingsnaam"/>
          <w:tag w:val=""/>
          <w:id w:val="-53165003"/>
          <w:placeholder>
            <w:docPart w:val="915439562BF441229E4D338DC43EB634"/>
          </w:placeholder>
          <w:dataBinding w:prefixMappings="xmlns:ns0='http://purl.org/dc/elements/1.1/' xmlns:ns1='http://schemas.openxmlformats.org/package/2006/metadata/core-properties' " w:xpath="/ns1:coreProperties[1]/ns1:category[1]" w:storeItemID="{6C3C8BC8-F283-45AE-878A-BAB7291924A1}"/>
          <w:text/>
        </w:sdtPr>
        <w:sdtContent>
          <w:r w:rsidR="009E3E4A" w:rsidRPr="004701ED">
            <w:rPr>
              <w:lang w:val="en-US"/>
            </w:rPr>
            <w:t>Ad Software Development</w:t>
          </w:r>
        </w:sdtContent>
      </w:sdt>
    </w:p>
    <w:p w14:paraId="4E491D57" w14:textId="0D07A054" w:rsidR="009E3E4A" w:rsidRDefault="00000000" w:rsidP="0051302A">
      <w:pPr>
        <w:pStyle w:val="HvAStandaard"/>
      </w:pPr>
      <w:sdt>
        <w:sdtPr>
          <w:alias w:val="Versie"/>
          <w:tag w:val=""/>
          <w:id w:val="1464157850"/>
          <w:lock w:val="sdtLocked"/>
          <w:placeholder>
            <w:docPart w:val="779A2CF5C0ED4980B96B1DA914F00CA1"/>
          </w:placeholder>
          <w:dataBinding w:prefixMappings="xmlns:ns0='http://purl.org/dc/elements/1.1/' xmlns:ns1='http://schemas.openxmlformats.org/package/2006/metadata/core-properties' " w:xpath="/ns1:coreProperties[1]/ns0:description[1]" w:storeItemID="{6C3C8BC8-F283-45AE-878A-BAB7291924A1}"/>
          <w:text/>
        </w:sdtPr>
        <w:sdtContent>
          <w:r w:rsidR="009E3E4A">
            <w:t>Augustus 2024</w:t>
          </w:r>
        </w:sdtContent>
      </w:sdt>
    </w:p>
    <w:p w14:paraId="6097F240" w14:textId="1BBB8544" w:rsidR="00A9465F" w:rsidRDefault="009E3E4A" w:rsidP="00A9465F">
      <w:r>
        <w:br w:type="page"/>
      </w:r>
    </w:p>
    <w:p w14:paraId="4035740A" w14:textId="2C9E2A1F" w:rsidR="00A9465F" w:rsidRPr="00603A15" w:rsidRDefault="00A9465F" w:rsidP="00A9465F">
      <w:pPr>
        <w:pStyle w:val="Heading1"/>
      </w:pPr>
      <w:bookmarkStart w:id="0" w:name="_Toc187074580"/>
      <w:r w:rsidRPr="00603A15">
        <w:lastRenderedPageBreak/>
        <w:t>Voorwoord</w:t>
      </w:r>
      <w:bookmarkEnd w:id="0"/>
    </w:p>
    <w:p w14:paraId="0B62B354" w14:textId="77777777" w:rsidR="0055653D" w:rsidRDefault="0055653D" w:rsidP="0055653D">
      <w:r w:rsidRPr="0055653D">
        <w:t xml:space="preserve">Dit projectlogboek beschrijft mijn ervaringen en bijdragen aan het project WealthCare, ontwikkeld binnen het vakgebied Intelligent Technology </w:t>
      </w:r>
      <w:proofErr w:type="spellStart"/>
      <w:r w:rsidRPr="0055653D">
        <w:t>for</w:t>
      </w:r>
      <w:proofErr w:type="spellEnd"/>
      <w:r w:rsidRPr="0055653D">
        <w:t xml:space="preserve"> </w:t>
      </w:r>
      <w:proofErr w:type="spellStart"/>
      <w:r w:rsidRPr="0055653D">
        <w:t>the</w:t>
      </w:r>
      <w:proofErr w:type="spellEnd"/>
      <w:r w:rsidRPr="0055653D">
        <w:t xml:space="preserve"> </w:t>
      </w:r>
      <w:proofErr w:type="spellStart"/>
      <w:r w:rsidRPr="0055653D">
        <w:t>Medical</w:t>
      </w:r>
      <w:proofErr w:type="spellEnd"/>
      <w:r w:rsidRPr="0055653D">
        <w:t xml:space="preserve"> </w:t>
      </w:r>
      <w:proofErr w:type="spellStart"/>
      <w:r w:rsidRPr="0055653D">
        <w:t>industry</w:t>
      </w:r>
      <w:proofErr w:type="spellEnd"/>
      <w:r w:rsidRPr="0055653D">
        <w:t>. Het project richtte zich op het ontwerpen en ontwikkelen van een platform dat medische professionals ondersteunt bij het beheren en visualiseren van gezondheidsdata.</w:t>
      </w:r>
    </w:p>
    <w:p w14:paraId="7795C798" w14:textId="77777777" w:rsidR="0055653D" w:rsidRPr="0055653D" w:rsidRDefault="0055653D" w:rsidP="0055653D"/>
    <w:p w14:paraId="64864381" w14:textId="77777777" w:rsidR="0055653D" w:rsidRDefault="0055653D" w:rsidP="0055653D">
      <w:r w:rsidRPr="0055653D">
        <w:t>Mijn studie begon met de keuze van een programmeertaal en technologieën die aansluiten bij mijn toekomstige loopbaandoelen. Na onderzoek heb ik gekozen voor Java met het Spring Boot-framework voor de backend en Angular voor de frontend. Deze keuze weerspiegelde mijn ambitie om mijn vaardigheden te ontwikkelen voor een mogelijke stage bij een ICT-organisatie van de Rijksoverheid.</w:t>
      </w:r>
    </w:p>
    <w:p w14:paraId="2F60168C" w14:textId="77777777" w:rsidR="0055653D" w:rsidRPr="0055653D" w:rsidRDefault="0055653D" w:rsidP="0055653D"/>
    <w:p w14:paraId="0DD8893A" w14:textId="77777777" w:rsidR="0055653D" w:rsidRPr="0055653D" w:rsidRDefault="0055653D" w:rsidP="0055653D">
      <w:r w:rsidRPr="0055653D">
        <w:t>Tijdens dit project heb ik veel geleerd door het uitvoeren van diverse taken, waaronder:</w:t>
      </w:r>
    </w:p>
    <w:p w14:paraId="471535FC" w14:textId="77777777" w:rsidR="0055653D" w:rsidRPr="0055653D" w:rsidRDefault="0055653D">
      <w:pPr>
        <w:numPr>
          <w:ilvl w:val="0"/>
          <w:numId w:val="5"/>
        </w:numPr>
      </w:pPr>
      <w:r w:rsidRPr="0055653D">
        <w:t>Zelfstudie om basiskennis op te doen van Java, Spring Boot en Angular.</w:t>
      </w:r>
    </w:p>
    <w:p w14:paraId="13C4DC11" w14:textId="77777777" w:rsidR="0055653D" w:rsidRPr="0055653D" w:rsidRDefault="0055653D">
      <w:pPr>
        <w:numPr>
          <w:ilvl w:val="0"/>
          <w:numId w:val="5"/>
        </w:numPr>
      </w:pPr>
      <w:r w:rsidRPr="0055653D">
        <w:t>De rol van Scrum Master vervullen in de opstartfase van het project.</w:t>
      </w:r>
    </w:p>
    <w:p w14:paraId="023B31A6" w14:textId="77777777" w:rsidR="0055653D" w:rsidRPr="0055653D" w:rsidRDefault="0055653D">
      <w:pPr>
        <w:numPr>
          <w:ilvl w:val="0"/>
          <w:numId w:val="5"/>
        </w:numPr>
      </w:pPr>
      <w:r w:rsidRPr="0055653D">
        <w:t xml:space="preserve">Het opzetten van een gestructureerde werkomgeving in </w:t>
      </w:r>
      <w:proofErr w:type="spellStart"/>
      <w:r w:rsidRPr="0055653D">
        <w:t>GitLab</w:t>
      </w:r>
      <w:proofErr w:type="spellEnd"/>
      <w:r w:rsidRPr="0055653D">
        <w:t xml:space="preserve"> met </w:t>
      </w:r>
      <w:proofErr w:type="spellStart"/>
      <w:r w:rsidRPr="0055653D">
        <w:t>epics</w:t>
      </w:r>
      <w:proofErr w:type="spellEnd"/>
      <w:r w:rsidRPr="0055653D">
        <w:t>, labels, een samenwerkingsovereenkomst, en een wiki.</w:t>
      </w:r>
    </w:p>
    <w:p w14:paraId="33EC6CFF" w14:textId="79008A13" w:rsidR="0055653D" w:rsidRPr="0055653D" w:rsidRDefault="0055653D">
      <w:pPr>
        <w:numPr>
          <w:ilvl w:val="0"/>
          <w:numId w:val="5"/>
        </w:numPr>
      </w:pPr>
      <w:r w:rsidRPr="0055653D">
        <w:t xml:space="preserve">Een </w:t>
      </w:r>
      <w:r w:rsidR="009C014F" w:rsidRPr="0055653D">
        <w:t>Productvergelijking</w:t>
      </w:r>
      <w:r w:rsidRPr="0055653D">
        <w:t xml:space="preserve"> maken tussen JUnit 5 en TestNG als test</w:t>
      </w:r>
      <w:r w:rsidR="009C014F">
        <w:t xml:space="preserve"> </w:t>
      </w:r>
      <w:r w:rsidRPr="0055653D">
        <w:t>frameworks voor Java Spring Boot.</w:t>
      </w:r>
    </w:p>
    <w:p w14:paraId="101E3541" w14:textId="77777777" w:rsidR="0055653D" w:rsidRDefault="0055653D">
      <w:pPr>
        <w:numPr>
          <w:ilvl w:val="0"/>
          <w:numId w:val="5"/>
        </w:numPr>
      </w:pPr>
      <w:r w:rsidRPr="0055653D">
        <w:t>Het uitvoeren van een diepgaand security-onderzoek naar XSS-aanvallen en het ontwikkelen van een prototype om deze te mitigeren.</w:t>
      </w:r>
    </w:p>
    <w:p w14:paraId="6F904D10" w14:textId="76E26F7D" w:rsidR="0055653D" w:rsidRPr="0055653D" w:rsidRDefault="0055653D">
      <w:pPr>
        <w:numPr>
          <w:ilvl w:val="0"/>
          <w:numId w:val="5"/>
        </w:numPr>
      </w:pPr>
      <w:r>
        <w:t>Een presentatie en samenvatting van C++ catastrophes en oplossingen daarvoor.</w:t>
      </w:r>
    </w:p>
    <w:p w14:paraId="04042378" w14:textId="77777777" w:rsidR="0055653D" w:rsidRDefault="0055653D" w:rsidP="0055653D"/>
    <w:p w14:paraId="71EDB515" w14:textId="7545776E" w:rsidR="0055653D" w:rsidRDefault="0055653D" w:rsidP="0055653D">
      <w:r w:rsidRPr="0055653D">
        <w:t>Naast mijn projecttaken heb ik deelgenomen aan meerdere stagemarkten om inzicht te krijgen in de mogelijkheden binnen de ICT-sector en mijn toekomstige carrière</w:t>
      </w:r>
      <w:r>
        <w:t xml:space="preserve">, waaronder de </w:t>
      </w:r>
      <w:r w:rsidRPr="0055653D">
        <w:t>HBO ICT job en student event</w:t>
      </w:r>
      <w:r>
        <w:t xml:space="preserve">, </w:t>
      </w:r>
      <w:r w:rsidRPr="0055653D">
        <w:t>Open Huis IT&amp;IV @Rijksoverheid</w:t>
      </w:r>
      <w:r>
        <w:t xml:space="preserve"> en de HBO ICT stagemarkt op de </w:t>
      </w:r>
      <w:proofErr w:type="spellStart"/>
      <w:r>
        <w:t>Hv</w:t>
      </w:r>
      <w:r w:rsidR="001F223C">
        <w:t>A</w:t>
      </w:r>
      <w:proofErr w:type="spellEnd"/>
      <w:r>
        <w:t xml:space="preserve"> zelf.</w:t>
      </w:r>
    </w:p>
    <w:p w14:paraId="548ACCDB" w14:textId="77777777" w:rsidR="0055653D" w:rsidRPr="0055653D" w:rsidRDefault="0055653D" w:rsidP="0055653D"/>
    <w:p w14:paraId="4748E8DB" w14:textId="7AC1B623" w:rsidR="0055653D" w:rsidRPr="0055653D" w:rsidRDefault="0055653D" w:rsidP="0055653D">
      <w:r w:rsidRPr="0055653D">
        <w:t>Ik wil mijn teamgenoten bedanken voor hun inzet en samenwerking tijdens het project</w:t>
      </w:r>
      <w:r>
        <w:t xml:space="preserve">, zonder hun zou dit project niet </w:t>
      </w:r>
      <w:r w:rsidR="001F223C">
        <w:t>zijn</w:t>
      </w:r>
      <w:r>
        <w:t xml:space="preserve"> wat het nu is, daarnaast wil ik Storm Verwer bedanken voor meehelpen met de zelfstudie en Britt Rood voor de hulp met het maken van verslagen en documentatie.</w:t>
      </w:r>
    </w:p>
    <w:p w14:paraId="22181B69" w14:textId="77777777" w:rsidR="0055653D" w:rsidRDefault="0055653D" w:rsidP="0055653D"/>
    <w:p w14:paraId="5319E7B5" w14:textId="3A4271E4" w:rsidR="0055653D" w:rsidRPr="0055653D" w:rsidRDefault="0055653D" w:rsidP="0055653D">
      <w:r w:rsidRPr="0055653D">
        <w:t xml:space="preserve">Tot slot bedank ik onze begeleidende docenten, Gerbrand van Dieijen en Yordi </w:t>
      </w:r>
      <w:proofErr w:type="spellStart"/>
      <w:r w:rsidRPr="0055653D">
        <w:t>Verkroost</w:t>
      </w:r>
      <w:proofErr w:type="spellEnd"/>
      <w:r w:rsidRPr="0055653D">
        <w:t>, voor hun begeleiding en waardevolle feedback.</w:t>
      </w:r>
    </w:p>
    <w:p w14:paraId="3D6F2DA6" w14:textId="77777777" w:rsidR="00C62C00" w:rsidRPr="0055653D" w:rsidRDefault="00C62C00" w:rsidP="00A9465F"/>
    <w:p w14:paraId="389B4E92" w14:textId="77777777" w:rsidR="00A9465F" w:rsidRPr="0055653D" w:rsidRDefault="00A9465F" w:rsidP="00A9465F"/>
    <w:p w14:paraId="3922136D" w14:textId="77777777" w:rsidR="00A9465F" w:rsidRPr="0055653D" w:rsidRDefault="00A9465F" w:rsidP="00A9465F">
      <w:r w:rsidRPr="0055653D">
        <w:br w:type="page"/>
      </w:r>
    </w:p>
    <w:p w14:paraId="6B501503" w14:textId="7C5E41C2" w:rsidR="00A9465F" w:rsidRPr="009A14B6" w:rsidRDefault="00A9465F" w:rsidP="00A9465F">
      <w:pPr>
        <w:pStyle w:val="Heading1"/>
      </w:pPr>
      <w:bookmarkStart w:id="1" w:name="_Toc187074581"/>
      <w:r w:rsidRPr="009A14B6">
        <w:lastRenderedPageBreak/>
        <w:t>Samenvatting</w:t>
      </w:r>
      <w:bookmarkEnd w:id="1"/>
    </w:p>
    <w:p w14:paraId="32017E3B" w14:textId="77777777" w:rsidR="0055653D" w:rsidRPr="0055653D" w:rsidRDefault="0055653D" w:rsidP="0055653D">
      <w:r w:rsidRPr="0055653D">
        <w:t>Dit document biedt een overzicht van mijn bijdrage aan het WealthCare-project en dient als bewijs van mijn ontwikkeling en prestaties tijdens dit semester. Het project richtte zich op het ontwikkelen van een veilige, efficiënte applicatie om medische gegevens te beheren.</w:t>
      </w:r>
    </w:p>
    <w:p w14:paraId="7E54794B" w14:textId="77777777" w:rsidR="0055653D" w:rsidRPr="0055653D" w:rsidRDefault="0055653D" w:rsidP="0055653D"/>
    <w:p w14:paraId="09BE269D" w14:textId="4C0AA100" w:rsidR="0055653D" w:rsidRPr="0055653D" w:rsidRDefault="0055653D" w:rsidP="0055653D">
      <w:r w:rsidRPr="0055653D">
        <w:t xml:space="preserve">In hoofdstuk </w:t>
      </w:r>
      <w:r w:rsidR="006041F3">
        <w:t>4</w:t>
      </w:r>
      <w:r w:rsidRPr="0055653D">
        <w:t xml:space="preserve"> wordt de context van het project beschreven, evenals de bijbehorende opdracht en doelstellingen. Hoofdstuk </w:t>
      </w:r>
      <w:r w:rsidR="006041F3">
        <w:t>5</w:t>
      </w:r>
      <w:r w:rsidRPr="0055653D">
        <w:t xml:space="preserve"> gaat dieper in op de eisen en criteria waaraan de applicatie moest voldoen, waaronder functionele eisen en beveiligingsaspecten zoals mitigatie van XSS-aanvallen.</w:t>
      </w:r>
    </w:p>
    <w:p w14:paraId="5EDC0BF5" w14:textId="77777777" w:rsidR="0055653D" w:rsidRPr="0055653D" w:rsidRDefault="0055653D" w:rsidP="0055653D"/>
    <w:p w14:paraId="3AC39550" w14:textId="02778F5D" w:rsidR="0055653D" w:rsidRPr="0055653D" w:rsidRDefault="0055653D" w:rsidP="0055653D">
      <w:r w:rsidRPr="0055653D">
        <w:t xml:space="preserve">Hoofdstuk </w:t>
      </w:r>
      <w:r w:rsidR="006041F3">
        <w:t>6</w:t>
      </w:r>
      <w:r w:rsidRPr="0055653D">
        <w:t xml:space="preserve"> documenteert de voortgang per sprint en belicht de samenwerking binnen het team. Hier worden acties, resultaten en feedback van retrospectives beschreven. Hoofdstuk </w:t>
      </w:r>
      <w:r w:rsidR="006041F3">
        <w:t>7</w:t>
      </w:r>
      <w:r w:rsidRPr="0055653D">
        <w:t xml:space="preserve"> bevat een handleiding voor de applicatie, met uitleg over de functionaliteiten en hoe deze door gebruikers kunnen worden ingezet.</w:t>
      </w:r>
    </w:p>
    <w:p w14:paraId="7C43F9B2" w14:textId="77777777" w:rsidR="0055653D" w:rsidRPr="0055653D" w:rsidRDefault="0055653D" w:rsidP="0055653D"/>
    <w:p w14:paraId="56CF277C" w14:textId="5889BF54" w:rsidR="0055653D" w:rsidRPr="0055653D" w:rsidRDefault="0055653D" w:rsidP="0055653D">
      <w:r w:rsidRPr="0055653D">
        <w:t xml:space="preserve">In hoofdstuk </w:t>
      </w:r>
      <w:r w:rsidR="006041F3">
        <w:t>8</w:t>
      </w:r>
      <w:r w:rsidRPr="0055653D">
        <w:t xml:space="preserve"> wordt een technische toelichting gegeven, waarin wordt uitgelegd hoe de applicatie is ontworpen en geïmplementeerd. Specifieke aandacht gaat uit naar de backend-opbouw, het gebruik van Spring Boot, en de implementatie van securityoplossingen.</w:t>
      </w:r>
    </w:p>
    <w:p w14:paraId="642AA9C5" w14:textId="77777777" w:rsidR="0055653D" w:rsidRPr="0055653D" w:rsidRDefault="0055653D" w:rsidP="0055653D"/>
    <w:p w14:paraId="53BFCFB8" w14:textId="0B7C2998" w:rsidR="0055653D" w:rsidRPr="0055653D" w:rsidRDefault="0055653D" w:rsidP="0055653D">
      <w:r w:rsidRPr="0055653D">
        <w:t xml:space="preserve">Tot slot reflecteert hoofdstuk </w:t>
      </w:r>
      <w:r w:rsidR="006041F3">
        <w:t>9</w:t>
      </w:r>
      <w:r w:rsidRPr="0055653D">
        <w:t xml:space="preserve"> op het technische proces, benoemt verbeterpunten en biedt suggesties voor toekomstige studenten. Hoofdstuk </w:t>
      </w:r>
      <w:r w:rsidR="006041F3">
        <w:t>10</w:t>
      </w:r>
      <w:r w:rsidRPr="0055653D">
        <w:t xml:space="preserve"> bevat bewijsstukken zoals diagrammen, screenshots en relevante code ter ondersteuning van dit logboek.</w:t>
      </w:r>
    </w:p>
    <w:p w14:paraId="0090A7EE" w14:textId="77777777" w:rsidR="0055653D" w:rsidRPr="0055653D" w:rsidRDefault="0055653D" w:rsidP="0055653D"/>
    <w:p w14:paraId="769CFEF6" w14:textId="48870005" w:rsidR="00A9465F" w:rsidRPr="0055653D" w:rsidRDefault="0055653D" w:rsidP="0055653D">
      <w:r w:rsidRPr="0055653D">
        <w:t>Dit document dient als een waardevolle bron van kennis en ervaring die ik heb opgedaan tijdens mijn studie en vormt een belangrijke stap in mijn voorbereiding op een professionele carrière in de softwareontwikkeling.</w:t>
      </w:r>
    </w:p>
    <w:p w14:paraId="7FEE17E1" w14:textId="77777777" w:rsidR="00A9465F" w:rsidRPr="001D48CD" w:rsidRDefault="00A9465F" w:rsidP="00A9465F"/>
    <w:p w14:paraId="6C16FDF5" w14:textId="77777777" w:rsidR="00A9465F" w:rsidRPr="001D48CD" w:rsidRDefault="00A9465F" w:rsidP="00A9465F">
      <w:r w:rsidRPr="001D48CD">
        <w:br w:type="page"/>
      </w:r>
    </w:p>
    <w:bookmarkStart w:id="2" w:name="_Toc187074582" w:displacedByCustomXml="next"/>
    <w:sdt>
      <w:sdtPr>
        <w:rPr>
          <w:rFonts w:asciiTheme="minorHAnsi" w:eastAsiaTheme="minorHAnsi" w:hAnsiTheme="minorHAnsi" w:cstheme="minorBidi"/>
          <w:b w:val="0"/>
          <w:bCs/>
          <w:color w:val="auto"/>
          <w:sz w:val="24"/>
          <w:szCs w:val="24"/>
        </w:rPr>
        <w:id w:val="2091656431"/>
        <w:docPartObj>
          <w:docPartGallery w:val="Table of Contents"/>
          <w:docPartUnique/>
        </w:docPartObj>
      </w:sdtPr>
      <w:sdtEndPr>
        <w:rPr>
          <w:rFonts w:cs="Arial (Body CS)"/>
          <w:bCs w:val="0"/>
          <w:noProof/>
          <w:sz w:val="22"/>
          <w:szCs w:val="22"/>
        </w:rPr>
      </w:sdtEndPr>
      <w:sdtContent>
        <w:p w14:paraId="49199D82" w14:textId="401C6C11" w:rsidR="00A9465F" w:rsidRDefault="00A9465F" w:rsidP="00AD302C">
          <w:pPr>
            <w:pStyle w:val="Heading1"/>
          </w:pPr>
          <w:proofErr w:type="spellStart"/>
          <w:r>
            <w:t>Table</w:t>
          </w:r>
          <w:proofErr w:type="spellEnd"/>
          <w:r>
            <w:t xml:space="preserve"> of Contents</w:t>
          </w:r>
          <w:bookmarkEnd w:id="2"/>
        </w:p>
        <w:p w14:paraId="5FB69AE6" w14:textId="37FE1D55" w:rsidR="000D7DA6" w:rsidRDefault="00A9465F">
          <w:pPr>
            <w:pStyle w:val="TOC1"/>
            <w:rPr>
              <w:rFonts w:eastAsiaTheme="minorEastAsia" w:cstheme="minorBidi"/>
              <w:b w:val="0"/>
              <w:noProof/>
              <w:color w:val="auto"/>
              <w:kern w:val="2"/>
              <w:sz w:val="24"/>
              <w:szCs w:val="24"/>
              <w:lang w:eastAsia="nl-NL"/>
              <w14:ligatures w14:val="standardContextual"/>
            </w:rPr>
          </w:pPr>
          <w:r>
            <w:rPr>
              <w:rFonts w:cstheme="minorHAnsi"/>
              <w:b w:val="0"/>
              <w:bCs/>
              <w:i/>
              <w:iCs/>
            </w:rPr>
            <w:fldChar w:fldCharType="begin"/>
          </w:r>
          <w:r>
            <w:instrText xml:space="preserve"> TOC \o "1-3" \h \z \u </w:instrText>
          </w:r>
          <w:r>
            <w:rPr>
              <w:rFonts w:cstheme="minorHAnsi"/>
              <w:b w:val="0"/>
              <w:bCs/>
              <w:i/>
              <w:iCs/>
            </w:rPr>
            <w:fldChar w:fldCharType="separate"/>
          </w:r>
          <w:hyperlink w:anchor="_Toc187074580" w:history="1">
            <w:r w:rsidR="000D7DA6" w:rsidRPr="001B61BF">
              <w:rPr>
                <w:rStyle w:val="Hyperlink"/>
                <w:noProof/>
              </w:rPr>
              <w:t>1.</w:t>
            </w:r>
            <w:r w:rsidR="000D7DA6">
              <w:rPr>
                <w:rFonts w:eastAsiaTheme="minorEastAsia" w:cstheme="minorBidi"/>
                <w:b w:val="0"/>
                <w:noProof/>
                <w:color w:val="auto"/>
                <w:kern w:val="2"/>
                <w:sz w:val="24"/>
                <w:szCs w:val="24"/>
                <w:lang w:eastAsia="nl-NL"/>
                <w14:ligatures w14:val="standardContextual"/>
              </w:rPr>
              <w:tab/>
            </w:r>
            <w:r w:rsidR="000D7DA6" w:rsidRPr="001B61BF">
              <w:rPr>
                <w:rStyle w:val="Hyperlink"/>
                <w:noProof/>
              </w:rPr>
              <w:t>Voorwoord(DONE)</w:t>
            </w:r>
            <w:r w:rsidR="000D7DA6">
              <w:rPr>
                <w:noProof/>
                <w:webHidden/>
              </w:rPr>
              <w:tab/>
            </w:r>
            <w:r w:rsidR="000D7DA6">
              <w:rPr>
                <w:noProof/>
                <w:webHidden/>
              </w:rPr>
              <w:fldChar w:fldCharType="begin"/>
            </w:r>
            <w:r w:rsidR="000D7DA6">
              <w:rPr>
                <w:noProof/>
                <w:webHidden/>
              </w:rPr>
              <w:instrText xml:space="preserve"> PAGEREF _Toc187074580 \h </w:instrText>
            </w:r>
            <w:r w:rsidR="000D7DA6">
              <w:rPr>
                <w:noProof/>
                <w:webHidden/>
              </w:rPr>
            </w:r>
            <w:r w:rsidR="000D7DA6">
              <w:rPr>
                <w:noProof/>
                <w:webHidden/>
              </w:rPr>
              <w:fldChar w:fldCharType="separate"/>
            </w:r>
            <w:r w:rsidR="000D7DA6">
              <w:rPr>
                <w:noProof/>
                <w:webHidden/>
              </w:rPr>
              <w:t>2</w:t>
            </w:r>
            <w:r w:rsidR="000D7DA6">
              <w:rPr>
                <w:noProof/>
                <w:webHidden/>
              </w:rPr>
              <w:fldChar w:fldCharType="end"/>
            </w:r>
          </w:hyperlink>
        </w:p>
        <w:p w14:paraId="7B6150A7" w14:textId="08196399"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581" w:history="1">
            <w:r w:rsidRPr="001B61BF">
              <w:rPr>
                <w:rStyle w:val="Hyperlink"/>
                <w:noProof/>
              </w:rPr>
              <w:t>2.</w:t>
            </w:r>
            <w:r>
              <w:rPr>
                <w:rFonts w:eastAsiaTheme="minorEastAsia" w:cstheme="minorBidi"/>
                <w:b w:val="0"/>
                <w:noProof/>
                <w:color w:val="auto"/>
                <w:kern w:val="2"/>
                <w:sz w:val="24"/>
                <w:szCs w:val="24"/>
                <w:lang w:eastAsia="nl-NL"/>
                <w14:ligatures w14:val="standardContextual"/>
              </w:rPr>
              <w:tab/>
            </w:r>
            <w:r w:rsidRPr="001B61BF">
              <w:rPr>
                <w:rStyle w:val="Hyperlink"/>
                <w:noProof/>
              </w:rPr>
              <w:t>Samenvatting(DONE)</w:t>
            </w:r>
            <w:r>
              <w:rPr>
                <w:noProof/>
                <w:webHidden/>
              </w:rPr>
              <w:tab/>
            </w:r>
            <w:r>
              <w:rPr>
                <w:noProof/>
                <w:webHidden/>
              </w:rPr>
              <w:fldChar w:fldCharType="begin"/>
            </w:r>
            <w:r>
              <w:rPr>
                <w:noProof/>
                <w:webHidden/>
              </w:rPr>
              <w:instrText xml:space="preserve"> PAGEREF _Toc187074581 \h </w:instrText>
            </w:r>
            <w:r>
              <w:rPr>
                <w:noProof/>
                <w:webHidden/>
              </w:rPr>
            </w:r>
            <w:r>
              <w:rPr>
                <w:noProof/>
                <w:webHidden/>
              </w:rPr>
              <w:fldChar w:fldCharType="separate"/>
            </w:r>
            <w:r>
              <w:rPr>
                <w:noProof/>
                <w:webHidden/>
              </w:rPr>
              <w:t>2</w:t>
            </w:r>
            <w:r>
              <w:rPr>
                <w:noProof/>
                <w:webHidden/>
              </w:rPr>
              <w:fldChar w:fldCharType="end"/>
            </w:r>
          </w:hyperlink>
        </w:p>
        <w:p w14:paraId="5F601479" w14:textId="7667C4C0"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582" w:history="1">
            <w:r w:rsidRPr="001B61BF">
              <w:rPr>
                <w:rStyle w:val="Hyperlink"/>
                <w:noProof/>
              </w:rPr>
              <w:t>3.</w:t>
            </w:r>
            <w:r>
              <w:rPr>
                <w:rFonts w:eastAsiaTheme="minorEastAsia" w:cstheme="minorBidi"/>
                <w:b w:val="0"/>
                <w:noProof/>
                <w:color w:val="auto"/>
                <w:kern w:val="2"/>
                <w:sz w:val="24"/>
                <w:szCs w:val="24"/>
                <w:lang w:eastAsia="nl-NL"/>
                <w14:ligatures w14:val="standardContextual"/>
              </w:rPr>
              <w:tab/>
            </w:r>
            <w:r w:rsidRPr="001B61BF">
              <w:rPr>
                <w:rStyle w:val="Hyperlink"/>
                <w:noProof/>
              </w:rPr>
              <w:t>Table of Contents</w:t>
            </w:r>
            <w:r>
              <w:rPr>
                <w:noProof/>
                <w:webHidden/>
              </w:rPr>
              <w:tab/>
            </w:r>
            <w:r>
              <w:rPr>
                <w:noProof/>
                <w:webHidden/>
              </w:rPr>
              <w:fldChar w:fldCharType="begin"/>
            </w:r>
            <w:r>
              <w:rPr>
                <w:noProof/>
                <w:webHidden/>
              </w:rPr>
              <w:instrText xml:space="preserve"> PAGEREF _Toc187074582 \h </w:instrText>
            </w:r>
            <w:r>
              <w:rPr>
                <w:noProof/>
                <w:webHidden/>
              </w:rPr>
            </w:r>
            <w:r>
              <w:rPr>
                <w:noProof/>
                <w:webHidden/>
              </w:rPr>
              <w:fldChar w:fldCharType="separate"/>
            </w:r>
            <w:r>
              <w:rPr>
                <w:noProof/>
                <w:webHidden/>
              </w:rPr>
              <w:t>2</w:t>
            </w:r>
            <w:r>
              <w:rPr>
                <w:noProof/>
                <w:webHidden/>
              </w:rPr>
              <w:fldChar w:fldCharType="end"/>
            </w:r>
          </w:hyperlink>
        </w:p>
        <w:p w14:paraId="03FE3EE7" w14:textId="5B05C99E"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583" w:history="1">
            <w:r w:rsidRPr="001B61BF">
              <w:rPr>
                <w:rStyle w:val="Hyperlink"/>
                <w:noProof/>
              </w:rPr>
              <w:t>4.</w:t>
            </w:r>
            <w:r>
              <w:rPr>
                <w:rFonts w:eastAsiaTheme="minorEastAsia" w:cstheme="minorBidi"/>
                <w:b w:val="0"/>
                <w:noProof/>
                <w:color w:val="auto"/>
                <w:kern w:val="2"/>
                <w:sz w:val="24"/>
                <w:szCs w:val="24"/>
                <w:lang w:eastAsia="nl-NL"/>
                <w14:ligatures w14:val="standardContextual"/>
              </w:rPr>
              <w:tab/>
            </w:r>
            <w:r w:rsidRPr="001B61BF">
              <w:rPr>
                <w:rStyle w:val="Hyperlink"/>
                <w:noProof/>
              </w:rPr>
              <w:t>Context en Opdracht(DONE)</w:t>
            </w:r>
            <w:r>
              <w:rPr>
                <w:noProof/>
                <w:webHidden/>
              </w:rPr>
              <w:tab/>
            </w:r>
            <w:r>
              <w:rPr>
                <w:noProof/>
                <w:webHidden/>
              </w:rPr>
              <w:fldChar w:fldCharType="begin"/>
            </w:r>
            <w:r>
              <w:rPr>
                <w:noProof/>
                <w:webHidden/>
              </w:rPr>
              <w:instrText xml:space="preserve"> PAGEREF _Toc187074583 \h </w:instrText>
            </w:r>
            <w:r>
              <w:rPr>
                <w:noProof/>
                <w:webHidden/>
              </w:rPr>
            </w:r>
            <w:r>
              <w:rPr>
                <w:noProof/>
                <w:webHidden/>
              </w:rPr>
              <w:fldChar w:fldCharType="separate"/>
            </w:r>
            <w:r>
              <w:rPr>
                <w:noProof/>
                <w:webHidden/>
              </w:rPr>
              <w:t>4</w:t>
            </w:r>
            <w:r>
              <w:rPr>
                <w:noProof/>
                <w:webHidden/>
              </w:rPr>
              <w:fldChar w:fldCharType="end"/>
            </w:r>
          </w:hyperlink>
        </w:p>
        <w:p w14:paraId="4BBFC855" w14:textId="39CF62A5" w:rsidR="000D7DA6" w:rsidRDefault="000D7DA6">
          <w:pPr>
            <w:pStyle w:val="TOC2"/>
            <w:rPr>
              <w:rFonts w:eastAsiaTheme="minorEastAsia" w:cstheme="minorBidi"/>
              <w:noProof/>
              <w:kern w:val="2"/>
              <w:sz w:val="24"/>
              <w:szCs w:val="24"/>
              <w:lang w:eastAsia="nl-NL"/>
              <w14:ligatures w14:val="standardContextual"/>
            </w:rPr>
          </w:pPr>
          <w:hyperlink w:anchor="_Toc187074584" w:history="1">
            <w:r w:rsidRPr="001B61BF">
              <w:rPr>
                <w:rStyle w:val="Hyperlink"/>
                <w:noProof/>
              </w:rPr>
              <w:t>4.1</w:t>
            </w:r>
            <w:r>
              <w:rPr>
                <w:rFonts w:eastAsiaTheme="minorEastAsia" w:cstheme="minorBidi"/>
                <w:noProof/>
                <w:kern w:val="2"/>
                <w:sz w:val="24"/>
                <w:szCs w:val="24"/>
                <w:lang w:eastAsia="nl-NL"/>
                <w14:ligatures w14:val="standardContextual"/>
              </w:rPr>
              <w:tab/>
            </w:r>
            <w:r w:rsidRPr="001B61BF">
              <w:rPr>
                <w:rStyle w:val="Hyperlink"/>
                <w:noProof/>
              </w:rPr>
              <w:t>Context</w:t>
            </w:r>
            <w:r>
              <w:rPr>
                <w:noProof/>
                <w:webHidden/>
              </w:rPr>
              <w:tab/>
            </w:r>
            <w:r>
              <w:rPr>
                <w:noProof/>
                <w:webHidden/>
              </w:rPr>
              <w:fldChar w:fldCharType="begin"/>
            </w:r>
            <w:r>
              <w:rPr>
                <w:noProof/>
                <w:webHidden/>
              </w:rPr>
              <w:instrText xml:space="preserve"> PAGEREF _Toc187074584 \h </w:instrText>
            </w:r>
            <w:r>
              <w:rPr>
                <w:noProof/>
                <w:webHidden/>
              </w:rPr>
            </w:r>
            <w:r>
              <w:rPr>
                <w:noProof/>
                <w:webHidden/>
              </w:rPr>
              <w:fldChar w:fldCharType="separate"/>
            </w:r>
            <w:r>
              <w:rPr>
                <w:noProof/>
                <w:webHidden/>
              </w:rPr>
              <w:t>4</w:t>
            </w:r>
            <w:r>
              <w:rPr>
                <w:noProof/>
                <w:webHidden/>
              </w:rPr>
              <w:fldChar w:fldCharType="end"/>
            </w:r>
          </w:hyperlink>
        </w:p>
        <w:p w14:paraId="1775495C" w14:textId="7AA27E39" w:rsidR="000D7DA6" w:rsidRDefault="000D7DA6">
          <w:pPr>
            <w:pStyle w:val="TOC2"/>
            <w:rPr>
              <w:rFonts w:eastAsiaTheme="minorEastAsia" w:cstheme="minorBidi"/>
              <w:noProof/>
              <w:kern w:val="2"/>
              <w:sz w:val="24"/>
              <w:szCs w:val="24"/>
              <w:lang w:eastAsia="nl-NL"/>
              <w14:ligatures w14:val="standardContextual"/>
            </w:rPr>
          </w:pPr>
          <w:hyperlink w:anchor="_Toc187074585" w:history="1">
            <w:r w:rsidRPr="001B61BF">
              <w:rPr>
                <w:rStyle w:val="Hyperlink"/>
                <w:noProof/>
              </w:rPr>
              <w:t>4.2</w:t>
            </w:r>
            <w:r>
              <w:rPr>
                <w:rFonts w:eastAsiaTheme="minorEastAsia" w:cstheme="minorBidi"/>
                <w:noProof/>
                <w:kern w:val="2"/>
                <w:sz w:val="24"/>
                <w:szCs w:val="24"/>
                <w:lang w:eastAsia="nl-NL"/>
                <w14:ligatures w14:val="standardContextual"/>
              </w:rPr>
              <w:tab/>
            </w:r>
            <w:r w:rsidRPr="001B61BF">
              <w:rPr>
                <w:rStyle w:val="Hyperlink"/>
                <w:noProof/>
              </w:rPr>
              <w:t>Opdracht/probleem</w:t>
            </w:r>
            <w:r>
              <w:rPr>
                <w:noProof/>
                <w:webHidden/>
              </w:rPr>
              <w:tab/>
            </w:r>
            <w:r>
              <w:rPr>
                <w:noProof/>
                <w:webHidden/>
              </w:rPr>
              <w:fldChar w:fldCharType="begin"/>
            </w:r>
            <w:r>
              <w:rPr>
                <w:noProof/>
                <w:webHidden/>
              </w:rPr>
              <w:instrText xml:space="preserve"> PAGEREF _Toc187074585 \h </w:instrText>
            </w:r>
            <w:r>
              <w:rPr>
                <w:noProof/>
                <w:webHidden/>
              </w:rPr>
            </w:r>
            <w:r>
              <w:rPr>
                <w:noProof/>
                <w:webHidden/>
              </w:rPr>
              <w:fldChar w:fldCharType="separate"/>
            </w:r>
            <w:r>
              <w:rPr>
                <w:noProof/>
                <w:webHidden/>
              </w:rPr>
              <w:t>5</w:t>
            </w:r>
            <w:r>
              <w:rPr>
                <w:noProof/>
                <w:webHidden/>
              </w:rPr>
              <w:fldChar w:fldCharType="end"/>
            </w:r>
          </w:hyperlink>
        </w:p>
        <w:p w14:paraId="098C1828" w14:textId="3A9B2047" w:rsidR="000D7DA6" w:rsidRDefault="000D7DA6">
          <w:pPr>
            <w:pStyle w:val="TOC2"/>
            <w:rPr>
              <w:rFonts w:eastAsiaTheme="minorEastAsia" w:cstheme="minorBidi"/>
              <w:noProof/>
              <w:kern w:val="2"/>
              <w:sz w:val="24"/>
              <w:szCs w:val="24"/>
              <w:lang w:eastAsia="nl-NL"/>
              <w14:ligatures w14:val="standardContextual"/>
            </w:rPr>
          </w:pPr>
          <w:hyperlink w:anchor="_Toc187074586" w:history="1">
            <w:r w:rsidRPr="001B61BF">
              <w:rPr>
                <w:rStyle w:val="Hyperlink"/>
                <w:noProof/>
              </w:rPr>
              <w:t>4.3</w:t>
            </w:r>
            <w:r>
              <w:rPr>
                <w:rFonts w:eastAsiaTheme="minorEastAsia" w:cstheme="minorBidi"/>
                <w:noProof/>
                <w:kern w:val="2"/>
                <w:sz w:val="24"/>
                <w:szCs w:val="24"/>
                <w:lang w:eastAsia="nl-NL"/>
                <w14:ligatures w14:val="standardContextual"/>
              </w:rPr>
              <w:tab/>
            </w:r>
            <w:r w:rsidRPr="001B61BF">
              <w:rPr>
                <w:rStyle w:val="Hyperlink"/>
                <w:noProof/>
              </w:rPr>
              <w:t>Werkwijze</w:t>
            </w:r>
            <w:r>
              <w:rPr>
                <w:noProof/>
                <w:webHidden/>
              </w:rPr>
              <w:tab/>
            </w:r>
            <w:r>
              <w:rPr>
                <w:noProof/>
                <w:webHidden/>
              </w:rPr>
              <w:fldChar w:fldCharType="begin"/>
            </w:r>
            <w:r>
              <w:rPr>
                <w:noProof/>
                <w:webHidden/>
              </w:rPr>
              <w:instrText xml:space="preserve"> PAGEREF _Toc187074586 \h </w:instrText>
            </w:r>
            <w:r>
              <w:rPr>
                <w:noProof/>
                <w:webHidden/>
              </w:rPr>
            </w:r>
            <w:r>
              <w:rPr>
                <w:noProof/>
                <w:webHidden/>
              </w:rPr>
              <w:fldChar w:fldCharType="separate"/>
            </w:r>
            <w:r>
              <w:rPr>
                <w:noProof/>
                <w:webHidden/>
              </w:rPr>
              <w:t>6</w:t>
            </w:r>
            <w:r>
              <w:rPr>
                <w:noProof/>
                <w:webHidden/>
              </w:rPr>
              <w:fldChar w:fldCharType="end"/>
            </w:r>
          </w:hyperlink>
        </w:p>
        <w:p w14:paraId="5E875FD1" w14:textId="58361C26"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587" w:history="1">
            <w:r w:rsidRPr="001B61BF">
              <w:rPr>
                <w:rStyle w:val="Hyperlink"/>
                <w:noProof/>
              </w:rPr>
              <w:t>5.</w:t>
            </w:r>
            <w:r>
              <w:rPr>
                <w:rFonts w:eastAsiaTheme="minorEastAsia" w:cstheme="minorBidi"/>
                <w:b w:val="0"/>
                <w:noProof/>
                <w:color w:val="auto"/>
                <w:kern w:val="2"/>
                <w:sz w:val="24"/>
                <w:szCs w:val="24"/>
                <w:lang w:eastAsia="nl-NL"/>
                <w14:ligatures w14:val="standardContextual"/>
              </w:rPr>
              <w:tab/>
            </w:r>
            <w:r w:rsidRPr="001B61BF">
              <w:rPr>
                <w:rStyle w:val="Hyperlink"/>
                <w:noProof/>
              </w:rPr>
              <w:t>Requirements(DONE)</w:t>
            </w:r>
            <w:r>
              <w:rPr>
                <w:noProof/>
                <w:webHidden/>
              </w:rPr>
              <w:tab/>
            </w:r>
            <w:r>
              <w:rPr>
                <w:noProof/>
                <w:webHidden/>
              </w:rPr>
              <w:fldChar w:fldCharType="begin"/>
            </w:r>
            <w:r>
              <w:rPr>
                <w:noProof/>
                <w:webHidden/>
              </w:rPr>
              <w:instrText xml:space="preserve"> PAGEREF _Toc187074587 \h </w:instrText>
            </w:r>
            <w:r>
              <w:rPr>
                <w:noProof/>
                <w:webHidden/>
              </w:rPr>
            </w:r>
            <w:r>
              <w:rPr>
                <w:noProof/>
                <w:webHidden/>
              </w:rPr>
              <w:fldChar w:fldCharType="separate"/>
            </w:r>
            <w:r>
              <w:rPr>
                <w:noProof/>
                <w:webHidden/>
              </w:rPr>
              <w:t>8</w:t>
            </w:r>
            <w:r>
              <w:rPr>
                <w:noProof/>
                <w:webHidden/>
              </w:rPr>
              <w:fldChar w:fldCharType="end"/>
            </w:r>
          </w:hyperlink>
        </w:p>
        <w:p w14:paraId="0A73B1FE" w14:textId="272565B8" w:rsidR="000D7DA6" w:rsidRDefault="000D7DA6">
          <w:pPr>
            <w:pStyle w:val="TOC2"/>
            <w:rPr>
              <w:rFonts w:eastAsiaTheme="minorEastAsia" w:cstheme="minorBidi"/>
              <w:noProof/>
              <w:kern w:val="2"/>
              <w:sz w:val="24"/>
              <w:szCs w:val="24"/>
              <w:lang w:eastAsia="nl-NL"/>
              <w14:ligatures w14:val="standardContextual"/>
            </w:rPr>
          </w:pPr>
          <w:hyperlink w:anchor="_Toc187074588" w:history="1">
            <w:r w:rsidRPr="001B61BF">
              <w:rPr>
                <w:rStyle w:val="Hyperlink"/>
                <w:noProof/>
              </w:rPr>
              <w:t>5.1</w:t>
            </w:r>
            <w:r>
              <w:rPr>
                <w:rFonts w:eastAsiaTheme="minorEastAsia" w:cstheme="minorBidi"/>
                <w:noProof/>
                <w:kern w:val="2"/>
                <w:sz w:val="24"/>
                <w:szCs w:val="24"/>
                <w:lang w:eastAsia="nl-NL"/>
                <w14:ligatures w14:val="standardContextual"/>
              </w:rPr>
              <w:tab/>
            </w:r>
            <w:r w:rsidRPr="001B61BF">
              <w:rPr>
                <w:rStyle w:val="Hyperlink"/>
                <w:noProof/>
              </w:rPr>
              <w:t>Functionele eisen</w:t>
            </w:r>
            <w:r>
              <w:rPr>
                <w:noProof/>
                <w:webHidden/>
              </w:rPr>
              <w:tab/>
            </w:r>
            <w:r>
              <w:rPr>
                <w:noProof/>
                <w:webHidden/>
              </w:rPr>
              <w:fldChar w:fldCharType="begin"/>
            </w:r>
            <w:r>
              <w:rPr>
                <w:noProof/>
                <w:webHidden/>
              </w:rPr>
              <w:instrText xml:space="preserve"> PAGEREF _Toc187074588 \h </w:instrText>
            </w:r>
            <w:r>
              <w:rPr>
                <w:noProof/>
                <w:webHidden/>
              </w:rPr>
            </w:r>
            <w:r>
              <w:rPr>
                <w:noProof/>
                <w:webHidden/>
              </w:rPr>
              <w:fldChar w:fldCharType="separate"/>
            </w:r>
            <w:r>
              <w:rPr>
                <w:noProof/>
                <w:webHidden/>
              </w:rPr>
              <w:t>8</w:t>
            </w:r>
            <w:r>
              <w:rPr>
                <w:noProof/>
                <w:webHidden/>
              </w:rPr>
              <w:fldChar w:fldCharType="end"/>
            </w:r>
          </w:hyperlink>
        </w:p>
        <w:p w14:paraId="13800151" w14:textId="714EEDB5" w:rsidR="000D7DA6" w:rsidRDefault="000D7DA6">
          <w:pPr>
            <w:pStyle w:val="TOC3"/>
            <w:rPr>
              <w:rFonts w:eastAsiaTheme="minorEastAsia" w:cstheme="minorBidi"/>
              <w:noProof/>
              <w:kern w:val="2"/>
              <w:sz w:val="24"/>
              <w:szCs w:val="24"/>
              <w:lang w:eastAsia="nl-NL"/>
              <w14:ligatures w14:val="standardContextual"/>
            </w:rPr>
          </w:pPr>
          <w:hyperlink w:anchor="_Toc187074589" w:history="1">
            <w:r w:rsidRPr="001B61BF">
              <w:rPr>
                <w:rStyle w:val="Hyperlink"/>
                <w:noProof/>
              </w:rPr>
              <w:t>5.1.1</w:t>
            </w:r>
            <w:r>
              <w:rPr>
                <w:rFonts w:eastAsiaTheme="minorEastAsia" w:cstheme="minorBidi"/>
                <w:noProof/>
                <w:kern w:val="2"/>
                <w:sz w:val="24"/>
                <w:szCs w:val="24"/>
                <w:lang w:eastAsia="nl-NL"/>
                <w14:ligatures w14:val="standardContextual"/>
              </w:rPr>
              <w:tab/>
            </w:r>
            <w:r w:rsidRPr="001B61BF">
              <w:rPr>
                <w:rStyle w:val="Hyperlink"/>
                <w:b/>
                <w:bCs/>
                <w:noProof/>
              </w:rPr>
              <w:t>UC-1:</w:t>
            </w:r>
            <w:r w:rsidRPr="001B61BF">
              <w:rPr>
                <w:rStyle w:val="Hyperlink"/>
                <w:noProof/>
              </w:rPr>
              <w:t xml:space="preserve"> Authentication Management</w:t>
            </w:r>
            <w:r>
              <w:rPr>
                <w:noProof/>
                <w:webHidden/>
              </w:rPr>
              <w:tab/>
            </w:r>
            <w:r>
              <w:rPr>
                <w:noProof/>
                <w:webHidden/>
              </w:rPr>
              <w:fldChar w:fldCharType="begin"/>
            </w:r>
            <w:r>
              <w:rPr>
                <w:noProof/>
                <w:webHidden/>
              </w:rPr>
              <w:instrText xml:space="preserve"> PAGEREF _Toc187074589 \h </w:instrText>
            </w:r>
            <w:r>
              <w:rPr>
                <w:noProof/>
                <w:webHidden/>
              </w:rPr>
            </w:r>
            <w:r>
              <w:rPr>
                <w:noProof/>
                <w:webHidden/>
              </w:rPr>
              <w:fldChar w:fldCharType="separate"/>
            </w:r>
            <w:r>
              <w:rPr>
                <w:noProof/>
                <w:webHidden/>
              </w:rPr>
              <w:t>8</w:t>
            </w:r>
            <w:r>
              <w:rPr>
                <w:noProof/>
                <w:webHidden/>
              </w:rPr>
              <w:fldChar w:fldCharType="end"/>
            </w:r>
          </w:hyperlink>
        </w:p>
        <w:p w14:paraId="30BF4210" w14:textId="72182E73" w:rsidR="000D7DA6" w:rsidRDefault="000D7DA6">
          <w:pPr>
            <w:pStyle w:val="TOC3"/>
            <w:rPr>
              <w:rFonts w:eastAsiaTheme="minorEastAsia" w:cstheme="minorBidi"/>
              <w:noProof/>
              <w:kern w:val="2"/>
              <w:sz w:val="24"/>
              <w:szCs w:val="24"/>
              <w:lang w:eastAsia="nl-NL"/>
              <w14:ligatures w14:val="standardContextual"/>
            </w:rPr>
          </w:pPr>
          <w:hyperlink w:anchor="_Toc187074590" w:history="1">
            <w:r w:rsidRPr="001B61BF">
              <w:rPr>
                <w:rStyle w:val="Hyperlink"/>
                <w:noProof/>
              </w:rPr>
              <w:t>5.1.2</w:t>
            </w:r>
            <w:r>
              <w:rPr>
                <w:rFonts w:eastAsiaTheme="minorEastAsia" w:cstheme="minorBidi"/>
                <w:noProof/>
                <w:kern w:val="2"/>
                <w:sz w:val="24"/>
                <w:szCs w:val="24"/>
                <w:lang w:eastAsia="nl-NL"/>
                <w14:ligatures w14:val="standardContextual"/>
              </w:rPr>
              <w:tab/>
            </w:r>
            <w:r w:rsidRPr="001B61BF">
              <w:rPr>
                <w:rStyle w:val="Hyperlink"/>
                <w:b/>
                <w:bCs/>
                <w:noProof/>
              </w:rPr>
              <w:t>UC-2:</w:t>
            </w:r>
            <w:r w:rsidRPr="001B61BF">
              <w:rPr>
                <w:rStyle w:val="Hyperlink"/>
                <w:noProof/>
              </w:rPr>
              <w:t xml:space="preserve"> Patient Management</w:t>
            </w:r>
            <w:r>
              <w:rPr>
                <w:noProof/>
                <w:webHidden/>
              </w:rPr>
              <w:tab/>
            </w:r>
            <w:r>
              <w:rPr>
                <w:noProof/>
                <w:webHidden/>
              </w:rPr>
              <w:fldChar w:fldCharType="begin"/>
            </w:r>
            <w:r>
              <w:rPr>
                <w:noProof/>
                <w:webHidden/>
              </w:rPr>
              <w:instrText xml:space="preserve"> PAGEREF _Toc187074590 \h </w:instrText>
            </w:r>
            <w:r>
              <w:rPr>
                <w:noProof/>
                <w:webHidden/>
              </w:rPr>
            </w:r>
            <w:r>
              <w:rPr>
                <w:noProof/>
                <w:webHidden/>
              </w:rPr>
              <w:fldChar w:fldCharType="separate"/>
            </w:r>
            <w:r>
              <w:rPr>
                <w:noProof/>
                <w:webHidden/>
              </w:rPr>
              <w:t>8</w:t>
            </w:r>
            <w:r>
              <w:rPr>
                <w:noProof/>
                <w:webHidden/>
              </w:rPr>
              <w:fldChar w:fldCharType="end"/>
            </w:r>
          </w:hyperlink>
        </w:p>
        <w:p w14:paraId="34563E26" w14:textId="7924A731" w:rsidR="000D7DA6" w:rsidRDefault="000D7DA6">
          <w:pPr>
            <w:pStyle w:val="TOC3"/>
            <w:rPr>
              <w:rFonts w:eastAsiaTheme="minorEastAsia" w:cstheme="minorBidi"/>
              <w:noProof/>
              <w:kern w:val="2"/>
              <w:sz w:val="24"/>
              <w:szCs w:val="24"/>
              <w:lang w:eastAsia="nl-NL"/>
              <w14:ligatures w14:val="standardContextual"/>
            </w:rPr>
          </w:pPr>
          <w:hyperlink w:anchor="_Toc187074591" w:history="1">
            <w:r w:rsidRPr="001B61BF">
              <w:rPr>
                <w:rStyle w:val="Hyperlink"/>
                <w:noProof/>
              </w:rPr>
              <w:t>5.1.3</w:t>
            </w:r>
            <w:r>
              <w:rPr>
                <w:rFonts w:eastAsiaTheme="minorEastAsia" w:cstheme="minorBidi"/>
                <w:noProof/>
                <w:kern w:val="2"/>
                <w:sz w:val="24"/>
                <w:szCs w:val="24"/>
                <w:lang w:eastAsia="nl-NL"/>
                <w14:ligatures w14:val="standardContextual"/>
              </w:rPr>
              <w:tab/>
            </w:r>
            <w:r w:rsidRPr="001B61BF">
              <w:rPr>
                <w:rStyle w:val="Hyperlink"/>
                <w:b/>
                <w:bCs/>
                <w:noProof/>
              </w:rPr>
              <w:t xml:space="preserve">UC-3: </w:t>
            </w:r>
            <w:r w:rsidRPr="001B61BF">
              <w:rPr>
                <w:rStyle w:val="Hyperlink"/>
                <w:noProof/>
              </w:rPr>
              <w:t>Health Analytics Visualization</w:t>
            </w:r>
            <w:r>
              <w:rPr>
                <w:noProof/>
                <w:webHidden/>
              </w:rPr>
              <w:tab/>
            </w:r>
            <w:r>
              <w:rPr>
                <w:noProof/>
                <w:webHidden/>
              </w:rPr>
              <w:fldChar w:fldCharType="begin"/>
            </w:r>
            <w:r>
              <w:rPr>
                <w:noProof/>
                <w:webHidden/>
              </w:rPr>
              <w:instrText xml:space="preserve"> PAGEREF _Toc187074591 \h </w:instrText>
            </w:r>
            <w:r>
              <w:rPr>
                <w:noProof/>
                <w:webHidden/>
              </w:rPr>
            </w:r>
            <w:r>
              <w:rPr>
                <w:noProof/>
                <w:webHidden/>
              </w:rPr>
              <w:fldChar w:fldCharType="separate"/>
            </w:r>
            <w:r>
              <w:rPr>
                <w:noProof/>
                <w:webHidden/>
              </w:rPr>
              <w:t>9</w:t>
            </w:r>
            <w:r>
              <w:rPr>
                <w:noProof/>
                <w:webHidden/>
              </w:rPr>
              <w:fldChar w:fldCharType="end"/>
            </w:r>
          </w:hyperlink>
        </w:p>
        <w:p w14:paraId="6B9B0594" w14:textId="2BF64B5F" w:rsidR="000D7DA6" w:rsidRDefault="000D7DA6">
          <w:pPr>
            <w:pStyle w:val="TOC3"/>
            <w:rPr>
              <w:rFonts w:eastAsiaTheme="minorEastAsia" w:cstheme="minorBidi"/>
              <w:noProof/>
              <w:kern w:val="2"/>
              <w:sz w:val="24"/>
              <w:szCs w:val="24"/>
              <w:lang w:eastAsia="nl-NL"/>
              <w14:ligatures w14:val="standardContextual"/>
            </w:rPr>
          </w:pPr>
          <w:hyperlink w:anchor="_Toc187074592" w:history="1">
            <w:r w:rsidRPr="001B61BF">
              <w:rPr>
                <w:rStyle w:val="Hyperlink"/>
                <w:noProof/>
              </w:rPr>
              <w:t>5.1.4</w:t>
            </w:r>
            <w:r>
              <w:rPr>
                <w:rFonts w:eastAsiaTheme="minorEastAsia" w:cstheme="minorBidi"/>
                <w:noProof/>
                <w:kern w:val="2"/>
                <w:sz w:val="24"/>
                <w:szCs w:val="24"/>
                <w:lang w:eastAsia="nl-NL"/>
                <w14:ligatures w14:val="standardContextual"/>
              </w:rPr>
              <w:tab/>
            </w:r>
            <w:r w:rsidRPr="001B61BF">
              <w:rPr>
                <w:rStyle w:val="Hyperlink"/>
                <w:b/>
                <w:bCs/>
                <w:noProof/>
              </w:rPr>
              <w:t>UC-4:</w:t>
            </w:r>
            <w:r w:rsidRPr="001B61BF">
              <w:rPr>
                <w:rStyle w:val="Hyperlink"/>
                <w:noProof/>
              </w:rPr>
              <w:t xml:space="preserve"> Advanced Analytics Management</w:t>
            </w:r>
            <w:r>
              <w:rPr>
                <w:noProof/>
                <w:webHidden/>
              </w:rPr>
              <w:tab/>
            </w:r>
            <w:r>
              <w:rPr>
                <w:noProof/>
                <w:webHidden/>
              </w:rPr>
              <w:fldChar w:fldCharType="begin"/>
            </w:r>
            <w:r>
              <w:rPr>
                <w:noProof/>
                <w:webHidden/>
              </w:rPr>
              <w:instrText xml:space="preserve"> PAGEREF _Toc187074592 \h </w:instrText>
            </w:r>
            <w:r>
              <w:rPr>
                <w:noProof/>
                <w:webHidden/>
              </w:rPr>
            </w:r>
            <w:r>
              <w:rPr>
                <w:noProof/>
                <w:webHidden/>
              </w:rPr>
              <w:fldChar w:fldCharType="separate"/>
            </w:r>
            <w:r>
              <w:rPr>
                <w:noProof/>
                <w:webHidden/>
              </w:rPr>
              <w:t>9</w:t>
            </w:r>
            <w:r>
              <w:rPr>
                <w:noProof/>
                <w:webHidden/>
              </w:rPr>
              <w:fldChar w:fldCharType="end"/>
            </w:r>
          </w:hyperlink>
        </w:p>
        <w:p w14:paraId="3531ED70" w14:textId="6371CAB8" w:rsidR="000D7DA6" w:rsidRDefault="000D7DA6">
          <w:pPr>
            <w:pStyle w:val="TOC2"/>
            <w:rPr>
              <w:rFonts w:eastAsiaTheme="minorEastAsia" w:cstheme="minorBidi"/>
              <w:noProof/>
              <w:kern w:val="2"/>
              <w:sz w:val="24"/>
              <w:szCs w:val="24"/>
              <w:lang w:eastAsia="nl-NL"/>
              <w14:ligatures w14:val="standardContextual"/>
            </w:rPr>
          </w:pPr>
          <w:hyperlink w:anchor="_Toc187074593" w:history="1">
            <w:r w:rsidRPr="001B61BF">
              <w:rPr>
                <w:rStyle w:val="Hyperlink"/>
                <w:noProof/>
              </w:rPr>
              <w:t>5.2</w:t>
            </w:r>
            <w:r>
              <w:rPr>
                <w:rFonts w:eastAsiaTheme="minorEastAsia" w:cstheme="minorBidi"/>
                <w:noProof/>
                <w:kern w:val="2"/>
                <w:sz w:val="24"/>
                <w:szCs w:val="24"/>
                <w:lang w:eastAsia="nl-NL"/>
                <w14:ligatures w14:val="standardContextual"/>
              </w:rPr>
              <w:tab/>
            </w:r>
            <w:r w:rsidRPr="001B61BF">
              <w:rPr>
                <w:rStyle w:val="Hyperlink"/>
                <w:noProof/>
              </w:rPr>
              <w:t>Quality Attribute Scenarios</w:t>
            </w:r>
            <w:r>
              <w:rPr>
                <w:noProof/>
                <w:webHidden/>
              </w:rPr>
              <w:tab/>
            </w:r>
            <w:r>
              <w:rPr>
                <w:noProof/>
                <w:webHidden/>
              </w:rPr>
              <w:fldChar w:fldCharType="begin"/>
            </w:r>
            <w:r>
              <w:rPr>
                <w:noProof/>
                <w:webHidden/>
              </w:rPr>
              <w:instrText xml:space="preserve"> PAGEREF _Toc187074593 \h </w:instrText>
            </w:r>
            <w:r>
              <w:rPr>
                <w:noProof/>
                <w:webHidden/>
              </w:rPr>
            </w:r>
            <w:r>
              <w:rPr>
                <w:noProof/>
                <w:webHidden/>
              </w:rPr>
              <w:fldChar w:fldCharType="separate"/>
            </w:r>
            <w:r>
              <w:rPr>
                <w:noProof/>
                <w:webHidden/>
              </w:rPr>
              <w:t>10</w:t>
            </w:r>
            <w:r>
              <w:rPr>
                <w:noProof/>
                <w:webHidden/>
              </w:rPr>
              <w:fldChar w:fldCharType="end"/>
            </w:r>
          </w:hyperlink>
        </w:p>
        <w:p w14:paraId="576EA01A" w14:textId="68E4632B" w:rsidR="000D7DA6" w:rsidRDefault="000D7DA6">
          <w:pPr>
            <w:pStyle w:val="TOC2"/>
            <w:rPr>
              <w:rFonts w:eastAsiaTheme="minorEastAsia" w:cstheme="minorBidi"/>
              <w:noProof/>
              <w:kern w:val="2"/>
              <w:sz w:val="24"/>
              <w:szCs w:val="24"/>
              <w:lang w:eastAsia="nl-NL"/>
              <w14:ligatures w14:val="standardContextual"/>
            </w:rPr>
          </w:pPr>
          <w:hyperlink w:anchor="_Toc187074594" w:history="1">
            <w:r w:rsidRPr="001B61BF">
              <w:rPr>
                <w:rStyle w:val="Hyperlink"/>
                <w:noProof/>
              </w:rPr>
              <w:t>5.3</w:t>
            </w:r>
            <w:r>
              <w:rPr>
                <w:rFonts w:eastAsiaTheme="minorEastAsia" w:cstheme="minorBidi"/>
                <w:noProof/>
                <w:kern w:val="2"/>
                <w:sz w:val="24"/>
                <w:szCs w:val="24"/>
                <w:lang w:eastAsia="nl-NL"/>
                <w14:ligatures w14:val="standardContextual"/>
              </w:rPr>
              <w:tab/>
            </w:r>
            <w:r w:rsidRPr="001B61BF">
              <w:rPr>
                <w:rStyle w:val="Hyperlink"/>
                <w:noProof/>
              </w:rPr>
              <w:t>Constraints</w:t>
            </w:r>
            <w:r>
              <w:rPr>
                <w:noProof/>
                <w:webHidden/>
              </w:rPr>
              <w:tab/>
            </w:r>
            <w:r>
              <w:rPr>
                <w:noProof/>
                <w:webHidden/>
              </w:rPr>
              <w:fldChar w:fldCharType="begin"/>
            </w:r>
            <w:r>
              <w:rPr>
                <w:noProof/>
                <w:webHidden/>
              </w:rPr>
              <w:instrText xml:space="preserve"> PAGEREF _Toc187074594 \h </w:instrText>
            </w:r>
            <w:r>
              <w:rPr>
                <w:noProof/>
                <w:webHidden/>
              </w:rPr>
            </w:r>
            <w:r>
              <w:rPr>
                <w:noProof/>
                <w:webHidden/>
              </w:rPr>
              <w:fldChar w:fldCharType="separate"/>
            </w:r>
            <w:r>
              <w:rPr>
                <w:noProof/>
                <w:webHidden/>
              </w:rPr>
              <w:t>11</w:t>
            </w:r>
            <w:r>
              <w:rPr>
                <w:noProof/>
                <w:webHidden/>
              </w:rPr>
              <w:fldChar w:fldCharType="end"/>
            </w:r>
          </w:hyperlink>
        </w:p>
        <w:p w14:paraId="4A00EB0C" w14:textId="174F87F3" w:rsidR="000D7DA6" w:rsidRDefault="000D7DA6">
          <w:pPr>
            <w:pStyle w:val="TOC2"/>
            <w:rPr>
              <w:rFonts w:eastAsiaTheme="minorEastAsia" w:cstheme="minorBidi"/>
              <w:noProof/>
              <w:kern w:val="2"/>
              <w:sz w:val="24"/>
              <w:szCs w:val="24"/>
              <w:lang w:eastAsia="nl-NL"/>
              <w14:ligatures w14:val="standardContextual"/>
            </w:rPr>
          </w:pPr>
          <w:hyperlink w:anchor="_Toc187074595" w:history="1">
            <w:r w:rsidRPr="001B61BF">
              <w:rPr>
                <w:rStyle w:val="Hyperlink"/>
                <w:noProof/>
              </w:rPr>
              <w:t>5.4</w:t>
            </w:r>
            <w:r>
              <w:rPr>
                <w:rFonts w:eastAsiaTheme="minorEastAsia" w:cstheme="minorBidi"/>
                <w:noProof/>
                <w:kern w:val="2"/>
                <w:sz w:val="24"/>
                <w:szCs w:val="24"/>
                <w:lang w:eastAsia="nl-NL"/>
                <w14:ligatures w14:val="standardContextual"/>
              </w:rPr>
              <w:tab/>
            </w:r>
            <w:r w:rsidRPr="001B61BF">
              <w:rPr>
                <w:rStyle w:val="Hyperlink"/>
                <w:noProof/>
              </w:rPr>
              <w:t>Concerns</w:t>
            </w:r>
            <w:r>
              <w:rPr>
                <w:noProof/>
                <w:webHidden/>
              </w:rPr>
              <w:tab/>
            </w:r>
            <w:r>
              <w:rPr>
                <w:noProof/>
                <w:webHidden/>
              </w:rPr>
              <w:fldChar w:fldCharType="begin"/>
            </w:r>
            <w:r>
              <w:rPr>
                <w:noProof/>
                <w:webHidden/>
              </w:rPr>
              <w:instrText xml:space="preserve"> PAGEREF _Toc187074595 \h </w:instrText>
            </w:r>
            <w:r>
              <w:rPr>
                <w:noProof/>
                <w:webHidden/>
              </w:rPr>
            </w:r>
            <w:r>
              <w:rPr>
                <w:noProof/>
                <w:webHidden/>
              </w:rPr>
              <w:fldChar w:fldCharType="separate"/>
            </w:r>
            <w:r>
              <w:rPr>
                <w:noProof/>
                <w:webHidden/>
              </w:rPr>
              <w:t>11</w:t>
            </w:r>
            <w:r>
              <w:rPr>
                <w:noProof/>
                <w:webHidden/>
              </w:rPr>
              <w:fldChar w:fldCharType="end"/>
            </w:r>
          </w:hyperlink>
        </w:p>
        <w:p w14:paraId="204610E4" w14:textId="2B513468"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596" w:history="1">
            <w:r w:rsidRPr="001B61BF">
              <w:rPr>
                <w:rStyle w:val="Hyperlink"/>
                <w:noProof/>
              </w:rPr>
              <w:t>6.</w:t>
            </w:r>
            <w:r>
              <w:rPr>
                <w:rFonts w:eastAsiaTheme="minorEastAsia" w:cstheme="minorBidi"/>
                <w:b w:val="0"/>
                <w:noProof/>
                <w:color w:val="auto"/>
                <w:kern w:val="2"/>
                <w:sz w:val="24"/>
                <w:szCs w:val="24"/>
                <w:lang w:eastAsia="nl-NL"/>
                <w14:ligatures w14:val="standardContextual"/>
              </w:rPr>
              <w:tab/>
            </w:r>
            <w:r w:rsidRPr="001B61BF">
              <w:rPr>
                <w:rStyle w:val="Hyperlink"/>
                <w:noProof/>
              </w:rPr>
              <w:t>Opleveringen(DONE)</w:t>
            </w:r>
            <w:r>
              <w:rPr>
                <w:noProof/>
                <w:webHidden/>
              </w:rPr>
              <w:tab/>
            </w:r>
            <w:r>
              <w:rPr>
                <w:noProof/>
                <w:webHidden/>
              </w:rPr>
              <w:fldChar w:fldCharType="begin"/>
            </w:r>
            <w:r>
              <w:rPr>
                <w:noProof/>
                <w:webHidden/>
              </w:rPr>
              <w:instrText xml:space="preserve"> PAGEREF _Toc187074596 \h </w:instrText>
            </w:r>
            <w:r>
              <w:rPr>
                <w:noProof/>
                <w:webHidden/>
              </w:rPr>
            </w:r>
            <w:r>
              <w:rPr>
                <w:noProof/>
                <w:webHidden/>
              </w:rPr>
              <w:fldChar w:fldCharType="separate"/>
            </w:r>
            <w:r>
              <w:rPr>
                <w:noProof/>
                <w:webHidden/>
              </w:rPr>
              <w:t>12</w:t>
            </w:r>
            <w:r>
              <w:rPr>
                <w:noProof/>
                <w:webHidden/>
              </w:rPr>
              <w:fldChar w:fldCharType="end"/>
            </w:r>
          </w:hyperlink>
        </w:p>
        <w:p w14:paraId="3B02B306" w14:textId="37FAF992" w:rsidR="000D7DA6" w:rsidRDefault="000D7DA6">
          <w:pPr>
            <w:pStyle w:val="TOC2"/>
            <w:rPr>
              <w:rFonts w:eastAsiaTheme="minorEastAsia" w:cstheme="minorBidi"/>
              <w:noProof/>
              <w:kern w:val="2"/>
              <w:sz w:val="24"/>
              <w:szCs w:val="24"/>
              <w:lang w:eastAsia="nl-NL"/>
              <w14:ligatures w14:val="standardContextual"/>
            </w:rPr>
          </w:pPr>
          <w:hyperlink w:anchor="_Toc187074597" w:history="1">
            <w:r w:rsidRPr="001B61BF">
              <w:rPr>
                <w:rStyle w:val="Hyperlink"/>
                <w:noProof/>
              </w:rPr>
              <w:t>6.1</w:t>
            </w:r>
            <w:r>
              <w:rPr>
                <w:rFonts w:eastAsiaTheme="minorEastAsia" w:cstheme="minorBidi"/>
                <w:noProof/>
                <w:kern w:val="2"/>
                <w:sz w:val="24"/>
                <w:szCs w:val="24"/>
                <w:lang w:eastAsia="nl-NL"/>
                <w14:ligatures w14:val="standardContextual"/>
              </w:rPr>
              <w:tab/>
            </w:r>
            <w:r w:rsidRPr="001B61BF">
              <w:rPr>
                <w:rStyle w:val="Hyperlink"/>
                <w:noProof/>
              </w:rPr>
              <w:t>Sprint 1: 23 september – 4 oktober (opzet sprint)</w:t>
            </w:r>
            <w:r>
              <w:rPr>
                <w:noProof/>
                <w:webHidden/>
              </w:rPr>
              <w:tab/>
            </w:r>
            <w:r>
              <w:rPr>
                <w:noProof/>
                <w:webHidden/>
              </w:rPr>
              <w:fldChar w:fldCharType="begin"/>
            </w:r>
            <w:r>
              <w:rPr>
                <w:noProof/>
                <w:webHidden/>
              </w:rPr>
              <w:instrText xml:space="preserve"> PAGEREF _Toc187074597 \h </w:instrText>
            </w:r>
            <w:r>
              <w:rPr>
                <w:noProof/>
                <w:webHidden/>
              </w:rPr>
            </w:r>
            <w:r>
              <w:rPr>
                <w:noProof/>
                <w:webHidden/>
              </w:rPr>
              <w:fldChar w:fldCharType="separate"/>
            </w:r>
            <w:r>
              <w:rPr>
                <w:noProof/>
                <w:webHidden/>
              </w:rPr>
              <w:t>12</w:t>
            </w:r>
            <w:r>
              <w:rPr>
                <w:noProof/>
                <w:webHidden/>
              </w:rPr>
              <w:fldChar w:fldCharType="end"/>
            </w:r>
          </w:hyperlink>
        </w:p>
        <w:p w14:paraId="719ACFDC" w14:textId="58C0F5DE" w:rsidR="000D7DA6" w:rsidRDefault="000D7DA6">
          <w:pPr>
            <w:pStyle w:val="TOC2"/>
            <w:rPr>
              <w:rFonts w:eastAsiaTheme="minorEastAsia" w:cstheme="minorBidi"/>
              <w:noProof/>
              <w:kern w:val="2"/>
              <w:sz w:val="24"/>
              <w:szCs w:val="24"/>
              <w:lang w:eastAsia="nl-NL"/>
              <w14:ligatures w14:val="standardContextual"/>
            </w:rPr>
          </w:pPr>
          <w:hyperlink w:anchor="_Toc187074598" w:history="1">
            <w:r w:rsidRPr="001B61BF">
              <w:rPr>
                <w:rStyle w:val="Hyperlink"/>
                <w:noProof/>
              </w:rPr>
              <w:t>6.2</w:t>
            </w:r>
            <w:r>
              <w:rPr>
                <w:rFonts w:eastAsiaTheme="minorEastAsia" w:cstheme="minorBidi"/>
                <w:noProof/>
                <w:kern w:val="2"/>
                <w:sz w:val="24"/>
                <w:szCs w:val="24"/>
                <w:lang w:eastAsia="nl-NL"/>
                <w14:ligatures w14:val="standardContextual"/>
              </w:rPr>
              <w:tab/>
            </w:r>
            <w:r w:rsidRPr="001B61BF">
              <w:rPr>
                <w:rStyle w:val="Hyperlink"/>
                <w:noProof/>
              </w:rPr>
              <w:t>Sprint 2: 7 oktober – 18 oktober</w:t>
            </w:r>
            <w:r>
              <w:rPr>
                <w:noProof/>
                <w:webHidden/>
              </w:rPr>
              <w:tab/>
            </w:r>
            <w:r>
              <w:rPr>
                <w:noProof/>
                <w:webHidden/>
              </w:rPr>
              <w:fldChar w:fldCharType="begin"/>
            </w:r>
            <w:r>
              <w:rPr>
                <w:noProof/>
                <w:webHidden/>
              </w:rPr>
              <w:instrText xml:space="preserve"> PAGEREF _Toc187074598 \h </w:instrText>
            </w:r>
            <w:r>
              <w:rPr>
                <w:noProof/>
                <w:webHidden/>
              </w:rPr>
            </w:r>
            <w:r>
              <w:rPr>
                <w:noProof/>
                <w:webHidden/>
              </w:rPr>
              <w:fldChar w:fldCharType="separate"/>
            </w:r>
            <w:r>
              <w:rPr>
                <w:noProof/>
                <w:webHidden/>
              </w:rPr>
              <w:t>13</w:t>
            </w:r>
            <w:r>
              <w:rPr>
                <w:noProof/>
                <w:webHidden/>
              </w:rPr>
              <w:fldChar w:fldCharType="end"/>
            </w:r>
          </w:hyperlink>
        </w:p>
        <w:p w14:paraId="5B250D3A" w14:textId="3C6F2F9C" w:rsidR="000D7DA6" w:rsidRDefault="000D7DA6">
          <w:pPr>
            <w:pStyle w:val="TOC2"/>
            <w:rPr>
              <w:rFonts w:eastAsiaTheme="minorEastAsia" w:cstheme="minorBidi"/>
              <w:noProof/>
              <w:kern w:val="2"/>
              <w:sz w:val="24"/>
              <w:szCs w:val="24"/>
              <w:lang w:eastAsia="nl-NL"/>
              <w14:ligatures w14:val="standardContextual"/>
            </w:rPr>
          </w:pPr>
          <w:hyperlink w:anchor="_Toc187074599" w:history="1">
            <w:r w:rsidRPr="001B61BF">
              <w:rPr>
                <w:rStyle w:val="Hyperlink"/>
                <w:noProof/>
              </w:rPr>
              <w:t>6.3</w:t>
            </w:r>
            <w:r>
              <w:rPr>
                <w:rFonts w:eastAsiaTheme="minorEastAsia" w:cstheme="minorBidi"/>
                <w:noProof/>
                <w:kern w:val="2"/>
                <w:sz w:val="24"/>
                <w:szCs w:val="24"/>
                <w:lang w:eastAsia="nl-NL"/>
                <w14:ligatures w14:val="standardContextual"/>
              </w:rPr>
              <w:tab/>
            </w:r>
            <w:r w:rsidRPr="001B61BF">
              <w:rPr>
                <w:rStyle w:val="Hyperlink"/>
                <w:noProof/>
              </w:rPr>
              <w:t>Sprint 3: 21 oktober – 8 november (3 weken sprint wegens vakantie)</w:t>
            </w:r>
            <w:r>
              <w:rPr>
                <w:noProof/>
                <w:webHidden/>
              </w:rPr>
              <w:tab/>
            </w:r>
            <w:r>
              <w:rPr>
                <w:noProof/>
                <w:webHidden/>
              </w:rPr>
              <w:fldChar w:fldCharType="begin"/>
            </w:r>
            <w:r>
              <w:rPr>
                <w:noProof/>
                <w:webHidden/>
              </w:rPr>
              <w:instrText xml:space="preserve"> PAGEREF _Toc187074599 \h </w:instrText>
            </w:r>
            <w:r>
              <w:rPr>
                <w:noProof/>
                <w:webHidden/>
              </w:rPr>
            </w:r>
            <w:r>
              <w:rPr>
                <w:noProof/>
                <w:webHidden/>
              </w:rPr>
              <w:fldChar w:fldCharType="separate"/>
            </w:r>
            <w:r>
              <w:rPr>
                <w:noProof/>
                <w:webHidden/>
              </w:rPr>
              <w:t>14</w:t>
            </w:r>
            <w:r>
              <w:rPr>
                <w:noProof/>
                <w:webHidden/>
              </w:rPr>
              <w:fldChar w:fldCharType="end"/>
            </w:r>
          </w:hyperlink>
        </w:p>
        <w:p w14:paraId="37794FE6" w14:textId="3588EDA8" w:rsidR="000D7DA6" w:rsidRDefault="000D7DA6">
          <w:pPr>
            <w:pStyle w:val="TOC2"/>
            <w:rPr>
              <w:rFonts w:eastAsiaTheme="minorEastAsia" w:cstheme="minorBidi"/>
              <w:noProof/>
              <w:kern w:val="2"/>
              <w:sz w:val="24"/>
              <w:szCs w:val="24"/>
              <w:lang w:eastAsia="nl-NL"/>
              <w14:ligatures w14:val="standardContextual"/>
            </w:rPr>
          </w:pPr>
          <w:hyperlink w:anchor="_Toc187074600" w:history="1">
            <w:r w:rsidRPr="001B61BF">
              <w:rPr>
                <w:rStyle w:val="Hyperlink"/>
                <w:noProof/>
              </w:rPr>
              <w:t>6.4</w:t>
            </w:r>
            <w:r>
              <w:rPr>
                <w:rFonts w:eastAsiaTheme="minorEastAsia" w:cstheme="minorBidi"/>
                <w:noProof/>
                <w:kern w:val="2"/>
                <w:sz w:val="24"/>
                <w:szCs w:val="24"/>
                <w:lang w:eastAsia="nl-NL"/>
                <w14:ligatures w14:val="standardContextual"/>
              </w:rPr>
              <w:tab/>
            </w:r>
            <w:r w:rsidRPr="001B61BF">
              <w:rPr>
                <w:rStyle w:val="Hyperlink"/>
                <w:noProof/>
              </w:rPr>
              <w:t>Sprint 4: 11 november – 22 november</w:t>
            </w:r>
            <w:r>
              <w:rPr>
                <w:noProof/>
                <w:webHidden/>
              </w:rPr>
              <w:tab/>
            </w:r>
            <w:r>
              <w:rPr>
                <w:noProof/>
                <w:webHidden/>
              </w:rPr>
              <w:fldChar w:fldCharType="begin"/>
            </w:r>
            <w:r>
              <w:rPr>
                <w:noProof/>
                <w:webHidden/>
              </w:rPr>
              <w:instrText xml:space="preserve"> PAGEREF _Toc187074600 \h </w:instrText>
            </w:r>
            <w:r>
              <w:rPr>
                <w:noProof/>
                <w:webHidden/>
              </w:rPr>
            </w:r>
            <w:r>
              <w:rPr>
                <w:noProof/>
                <w:webHidden/>
              </w:rPr>
              <w:fldChar w:fldCharType="separate"/>
            </w:r>
            <w:r>
              <w:rPr>
                <w:noProof/>
                <w:webHidden/>
              </w:rPr>
              <w:t>15</w:t>
            </w:r>
            <w:r>
              <w:rPr>
                <w:noProof/>
                <w:webHidden/>
              </w:rPr>
              <w:fldChar w:fldCharType="end"/>
            </w:r>
          </w:hyperlink>
        </w:p>
        <w:p w14:paraId="43FAFEA0" w14:textId="5BAC5687" w:rsidR="000D7DA6" w:rsidRDefault="000D7DA6">
          <w:pPr>
            <w:pStyle w:val="TOC2"/>
            <w:rPr>
              <w:rFonts w:eastAsiaTheme="minorEastAsia" w:cstheme="minorBidi"/>
              <w:noProof/>
              <w:kern w:val="2"/>
              <w:sz w:val="24"/>
              <w:szCs w:val="24"/>
              <w:lang w:eastAsia="nl-NL"/>
              <w14:ligatures w14:val="standardContextual"/>
            </w:rPr>
          </w:pPr>
          <w:hyperlink w:anchor="_Toc187074601" w:history="1">
            <w:r w:rsidRPr="001B61BF">
              <w:rPr>
                <w:rStyle w:val="Hyperlink"/>
                <w:noProof/>
              </w:rPr>
              <w:t>6.5</w:t>
            </w:r>
            <w:r>
              <w:rPr>
                <w:rFonts w:eastAsiaTheme="minorEastAsia" w:cstheme="minorBidi"/>
                <w:noProof/>
                <w:kern w:val="2"/>
                <w:sz w:val="24"/>
                <w:szCs w:val="24"/>
                <w:lang w:eastAsia="nl-NL"/>
                <w14:ligatures w14:val="standardContextual"/>
              </w:rPr>
              <w:tab/>
            </w:r>
            <w:r w:rsidRPr="001B61BF">
              <w:rPr>
                <w:rStyle w:val="Hyperlink"/>
                <w:noProof/>
              </w:rPr>
              <w:t>Sprint 5: 25 november – 6 december</w:t>
            </w:r>
            <w:r>
              <w:rPr>
                <w:noProof/>
                <w:webHidden/>
              </w:rPr>
              <w:tab/>
            </w:r>
            <w:r>
              <w:rPr>
                <w:noProof/>
                <w:webHidden/>
              </w:rPr>
              <w:fldChar w:fldCharType="begin"/>
            </w:r>
            <w:r>
              <w:rPr>
                <w:noProof/>
                <w:webHidden/>
              </w:rPr>
              <w:instrText xml:space="preserve"> PAGEREF _Toc187074601 \h </w:instrText>
            </w:r>
            <w:r>
              <w:rPr>
                <w:noProof/>
                <w:webHidden/>
              </w:rPr>
            </w:r>
            <w:r>
              <w:rPr>
                <w:noProof/>
                <w:webHidden/>
              </w:rPr>
              <w:fldChar w:fldCharType="separate"/>
            </w:r>
            <w:r>
              <w:rPr>
                <w:noProof/>
                <w:webHidden/>
              </w:rPr>
              <w:t>16</w:t>
            </w:r>
            <w:r>
              <w:rPr>
                <w:noProof/>
                <w:webHidden/>
              </w:rPr>
              <w:fldChar w:fldCharType="end"/>
            </w:r>
          </w:hyperlink>
        </w:p>
        <w:p w14:paraId="0F071253" w14:textId="0E47002C" w:rsidR="000D7DA6" w:rsidRDefault="000D7DA6">
          <w:pPr>
            <w:pStyle w:val="TOC2"/>
            <w:rPr>
              <w:rFonts w:eastAsiaTheme="minorEastAsia" w:cstheme="minorBidi"/>
              <w:noProof/>
              <w:kern w:val="2"/>
              <w:sz w:val="24"/>
              <w:szCs w:val="24"/>
              <w:lang w:eastAsia="nl-NL"/>
              <w14:ligatures w14:val="standardContextual"/>
            </w:rPr>
          </w:pPr>
          <w:hyperlink w:anchor="_Toc187074602" w:history="1">
            <w:r w:rsidRPr="001B61BF">
              <w:rPr>
                <w:rStyle w:val="Hyperlink"/>
                <w:noProof/>
              </w:rPr>
              <w:t>6.6</w:t>
            </w:r>
            <w:r>
              <w:rPr>
                <w:rFonts w:eastAsiaTheme="minorEastAsia" w:cstheme="minorBidi"/>
                <w:noProof/>
                <w:kern w:val="2"/>
                <w:sz w:val="24"/>
                <w:szCs w:val="24"/>
                <w:lang w:eastAsia="nl-NL"/>
                <w14:ligatures w14:val="standardContextual"/>
              </w:rPr>
              <w:tab/>
            </w:r>
            <w:r w:rsidRPr="001B61BF">
              <w:rPr>
                <w:rStyle w:val="Hyperlink"/>
                <w:noProof/>
              </w:rPr>
              <w:t>Sprint 6: 9 December – 20 december</w:t>
            </w:r>
            <w:r>
              <w:rPr>
                <w:noProof/>
                <w:webHidden/>
              </w:rPr>
              <w:tab/>
            </w:r>
            <w:r>
              <w:rPr>
                <w:noProof/>
                <w:webHidden/>
              </w:rPr>
              <w:fldChar w:fldCharType="begin"/>
            </w:r>
            <w:r>
              <w:rPr>
                <w:noProof/>
                <w:webHidden/>
              </w:rPr>
              <w:instrText xml:space="preserve"> PAGEREF _Toc187074602 \h </w:instrText>
            </w:r>
            <w:r>
              <w:rPr>
                <w:noProof/>
                <w:webHidden/>
              </w:rPr>
            </w:r>
            <w:r>
              <w:rPr>
                <w:noProof/>
                <w:webHidden/>
              </w:rPr>
              <w:fldChar w:fldCharType="separate"/>
            </w:r>
            <w:r>
              <w:rPr>
                <w:noProof/>
                <w:webHidden/>
              </w:rPr>
              <w:t>17</w:t>
            </w:r>
            <w:r>
              <w:rPr>
                <w:noProof/>
                <w:webHidden/>
              </w:rPr>
              <w:fldChar w:fldCharType="end"/>
            </w:r>
          </w:hyperlink>
        </w:p>
        <w:p w14:paraId="1D56B799" w14:textId="56D55220"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603" w:history="1">
            <w:r w:rsidRPr="001B61BF">
              <w:rPr>
                <w:rStyle w:val="Hyperlink"/>
                <w:noProof/>
              </w:rPr>
              <w:t>7.</w:t>
            </w:r>
            <w:r>
              <w:rPr>
                <w:rFonts w:eastAsiaTheme="minorEastAsia" w:cstheme="minorBidi"/>
                <w:b w:val="0"/>
                <w:noProof/>
                <w:color w:val="auto"/>
                <w:kern w:val="2"/>
                <w:sz w:val="24"/>
                <w:szCs w:val="24"/>
                <w:lang w:eastAsia="nl-NL"/>
                <w14:ligatures w14:val="standardContextual"/>
              </w:rPr>
              <w:tab/>
            </w:r>
            <w:r w:rsidRPr="001B61BF">
              <w:rPr>
                <w:rStyle w:val="Hyperlink"/>
                <w:noProof/>
              </w:rPr>
              <w:t>De applicatie(DONE)</w:t>
            </w:r>
            <w:r>
              <w:rPr>
                <w:noProof/>
                <w:webHidden/>
              </w:rPr>
              <w:tab/>
            </w:r>
            <w:r>
              <w:rPr>
                <w:noProof/>
                <w:webHidden/>
              </w:rPr>
              <w:fldChar w:fldCharType="begin"/>
            </w:r>
            <w:r>
              <w:rPr>
                <w:noProof/>
                <w:webHidden/>
              </w:rPr>
              <w:instrText xml:space="preserve"> PAGEREF _Toc187074603 \h </w:instrText>
            </w:r>
            <w:r>
              <w:rPr>
                <w:noProof/>
                <w:webHidden/>
              </w:rPr>
            </w:r>
            <w:r>
              <w:rPr>
                <w:noProof/>
                <w:webHidden/>
              </w:rPr>
              <w:fldChar w:fldCharType="separate"/>
            </w:r>
            <w:r>
              <w:rPr>
                <w:noProof/>
                <w:webHidden/>
              </w:rPr>
              <w:t>18</w:t>
            </w:r>
            <w:r>
              <w:rPr>
                <w:noProof/>
                <w:webHidden/>
              </w:rPr>
              <w:fldChar w:fldCharType="end"/>
            </w:r>
          </w:hyperlink>
        </w:p>
        <w:p w14:paraId="22CE19F6" w14:textId="6676654F" w:rsidR="000D7DA6" w:rsidRDefault="000D7DA6">
          <w:pPr>
            <w:pStyle w:val="TOC2"/>
            <w:rPr>
              <w:rFonts w:eastAsiaTheme="minorEastAsia" w:cstheme="minorBidi"/>
              <w:noProof/>
              <w:kern w:val="2"/>
              <w:sz w:val="24"/>
              <w:szCs w:val="24"/>
              <w:lang w:eastAsia="nl-NL"/>
              <w14:ligatures w14:val="standardContextual"/>
            </w:rPr>
          </w:pPr>
          <w:hyperlink w:anchor="_Toc187074604" w:history="1">
            <w:r w:rsidRPr="001B61BF">
              <w:rPr>
                <w:rStyle w:val="Hyperlink"/>
                <w:noProof/>
              </w:rPr>
              <w:t>7.1</w:t>
            </w:r>
            <w:r>
              <w:rPr>
                <w:rFonts w:eastAsiaTheme="minorEastAsia" w:cstheme="minorBidi"/>
                <w:noProof/>
                <w:kern w:val="2"/>
                <w:sz w:val="24"/>
                <w:szCs w:val="24"/>
                <w:lang w:eastAsia="nl-NL"/>
                <w14:ligatures w14:val="standardContextual"/>
              </w:rPr>
              <w:tab/>
            </w:r>
            <w:r w:rsidRPr="001B61BF">
              <w:rPr>
                <w:rStyle w:val="Hyperlink"/>
                <w:noProof/>
              </w:rPr>
              <w:t>Handleiding</w:t>
            </w:r>
            <w:r>
              <w:rPr>
                <w:noProof/>
                <w:webHidden/>
              </w:rPr>
              <w:tab/>
            </w:r>
            <w:r>
              <w:rPr>
                <w:noProof/>
                <w:webHidden/>
              </w:rPr>
              <w:fldChar w:fldCharType="begin"/>
            </w:r>
            <w:r>
              <w:rPr>
                <w:noProof/>
                <w:webHidden/>
              </w:rPr>
              <w:instrText xml:space="preserve"> PAGEREF _Toc187074604 \h </w:instrText>
            </w:r>
            <w:r>
              <w:rPr>
                <w:noProof/>
                <w:webHidden/>
              </w:rPr>
            </w:r>
            <w:r>
              <w:rPr>
                <w:noProof/>
                <w:webHidden/>
              </w:rPr>
              <w:fldChar w:fldCharType="separate"/>
            </w:r>
            <w:r>
              <w:rPr>
                <w:noProof/>
                <w:webHidden/>
              </w:rPr>
              <w:t>18</w:t>
            </w:r>
            <w:r>
              <w:rPr>
                <w:noProof/>
                <w:webHidden/>
              </w:rPr>
              <w:fldChar w:fldCharType="end"/>
            </w:r>
          </w:hyperlink>
        </w:p>
        <w:p w14:paraId="57C6C0BE" w14:textId="111D4430" w:rsidR="000D7DA6" w:rsidRDefault="000D7DA6">
          <w:pPr>
            <w:pStyle w:val="TOC3"/>
            <w:rPr>
              <w:rFonts w:eastAsiaTheme="minorEastAsia" w:cstheme="minorBidi"/>
              <w:noProof/>
              <w:kern w:val="2"/>
              <w:sz w:val="24"/>
              <w:szCs w:val="24"/>
              <w:lang w:eastAsia="nl-NL"/>
              <w14:ligatures w14:val="standardContextual"/>
            </w:rPr>
          </w:pPr>
          <w:hyperlink w:anchor="_Toc187074605" w:history="1">
            <w:r w:rsidRPr="001B61BF">
              <w:rPr>
                <w:rStyle w:val="Hyperlink"/>
                <w:noProof/>
              </w:rPr>
              <w:t>7.1.1</w:t>
            </w:r>
            <w:r>
              <w:rPr>
                <w:rFonts w:eastAsiaTheme="minorEastAsia" w:cstheme="minorBidi"/>
                <w:noProof/>
                <w:kern w:val="2"/>
                <w:sz w:val="24"/>
                <w:szCs w:val="24"/>
                <w:lang w:eastAsia="nl-NL"/>
                <w14:ligatures w14:val="standardContextual"/>
              </w:rPr>
              <w:tab/>
            </w:r>
            <w:r w:rsidRPr="001B61BF">
              <w:rPr>
                <w:rStyle w:val="Hyperlink"/>
                <w:noProof/>
              </w:rPr>
              <w:t>Overzichtspagina</w:t>
            </w:r>
            <w:r>
              <w:rPr>
                <w:noProof/>
                <w:webHidden/>
              </w:rPr>
              <w:tab/>
            </w:r>
            <w:r>
              <w:rPr>
                <w:noProof/>
                <w:webHidden/>
              </w:rPr>
              <w:fldChar w:fldCharType="begin"/>
            </w:r>
            <w:r>
              <w:rPr>
                <w:noProof/>
                <w:webHidden/>
              </w:rPr>
              <w:instrText xml:space="preserve"> PAGEREF _Toc187074605 \h </w:instrText>
            </w:r>
            <w:r>
              <w:rPr>
                <w:noProof/>
                <w:webHidden/>
              </w:rPr>
            </w:r>
            <w:r>
              <w:rPr>
                <w:noProof/>
                <w:webHidden/>
              </w:rPr>
              <w:fldChar w:fldCharType="separate"/>
            </w:r>
            <w:r>
              <w:rPr>
                <w:noProof/>
                <w:webHidden/>
              </w:rPr>
              <w:t>18</w:t>
            </w:r>
            <w:r>
              <w:rPr>
                <w:noProof/>
                <w:webHidden/>
              </w:rPr>
              <w:fldChar w:fldCharType="end"/>
            </w:r>
          </w:hyperlink>
        </w:p>
        <w:p w14:paraId="7EDD12B6" w14:textId="7331B953" w:rsidR="000D7DA6" w:rsidRDefault="000D7DA6">
          <w:pPr>
            <w:pStyle w:val="TOC3"/>
            <w:rPr>
              <w:rFonts w:eastAsiaTheme="minorEastAsia" w:cstheme="minorBidi"/>
              <w:noProof/>
              <w:kern w:val="2"/>
              <w:sz w:val="24"/>
              <w:szCs w:val="24"/>
              <w:lang w:eastAsia="nl-NL"/>
              <w14:ligatures w14:val="standardContextual"/>
            </w:rPr>
          </w:pPr>
          <w:hyperlink w:anchor="_Toc187074606" w:history="1">
            <w:r w:rsidRPr="001B61BF">
              <w:rPr>
                <w:rStyle w:val="Hyperlink"/>
                <w:noProof/>
              </w:rPr>
              <w:t>7.1.2</w:t>
            </w:r>
            <w:r>
              <w:rPr>
                <w:rFonts w:eastAsiaTheme="minorEastAsia" w:cstheme="minorBidi"/>
                <w:noProof/>
                <w:kern w:val="2"/>
                <w:sz w:val="24"/>
                <w:szCs w:val="24"/>
                <w:lang w:eastAsia="nl-NL"/>
                <w14:ligatures w14:val="standardContextual"/>
              </w:rPr>
              <w:tab/>
            </w:r>
            <w:r w:rsidRPr="001B61BF">
              <w:rPr>
                <w:rStyle w:val="Hyperlink"/>
                <w:noProof/>
              </w:rPr>
              <w:t>Patiëntgegevens</w:t>
            </w:r>
            <w:r>
              <w:rPr>
                <w:noProof/>
                <w:webHidden/>
              </w:rPr>
              <w:tab/>
            </w:r>
            <w:r>
              <w:rPr>
                <w:noProof/>
                <w:webHidden/>
              </w:rPr>
              <w:fldChar w:fldCharType="begin"/>
            </w:r>
            <w:r>
              <w:rPr>
                <w:noProof/>
                <w:webHidden/>
              </w:rPr>
              <w:instrText xml:space="preserve"> PAGEREF _Toc187074606 \h </w:instrText>
            </w:r>
            <w:r>
              <w:rPr>
                <w:noProof/>
                <w:webHidden/>
              </w:rPr>
            </w:r>
            <w:r>
              <w:rPr>
                <w:noProof/>
                <w:webHidden/>
              </w:rPr>
              <w:fldChar w:fldCharType="separate"/>
            </w:r>
            <w:r>
              <w:rPr>
                <w:noProof/>
                <w:webHidden/>
              </w:rPr>
              <w:t>18</w:t>
            </w:r>
            <w:r>
              <w:rPr>
                <w:noProof/>
                <w:webHidden/>
              </w:rPr>
              <w:fldChar w:fldCharType="end"/>
            </w:r>
          </w:hyperlink>
        </w:p>
        <w:p w14:paraId="0223BA38" w14:textId="022D689A" w:rsidR="000D7DA6" w:rsidRDefault="000D7DA6">
          <w:pPr>
            <w:pStyle w:val="TOC3"/>
            <w:rPr>
              <w:rFonts w:eastAsiaTheme="minorEastAsia" w:cstheme="minorBidi"/>
              <w:noProof/>
              <w:kern w:val="2"/>
              <w:sz w:val="24"/>
              <w:szCs w:val="24"/>
              <w:lang w:eastAsia="nl-NL"/>
              <w14:ligatures w14:val="standardContextual"/>
            </w:rPr>
          </w:pPr>
          <w:hyperlink w:anchor="_Toc187074607" w:history="1">
            <w:r w:rsidRPr="001B61BF">
              <w:rPr>
                <w:rStyle w:val="Hyperlink"/>
                <w:noProof/>
              </w:rPr>
              <w:t>7.1.3</w:t>
            </w:r>
            <w:r>
              <w:rPr>
                <w:rFonts w:eastAsiaTheme="minorEastAsia" w:cstheme="minorBidi"/>
                <w:noProof/>
                <w:kern w:val="2"/>
                <w:sz w:val="24"/>
                <w:szCs w:val="24"/>
                <w:lang w:eastAsia="nl-NL"/>
                <w14:ligatures w14:val="standardContextual"/>
              </w:rPr>
              <w:tab/>
            </w:r>
            <w:r w:rsidRPr="001B61BF">
              <w:rPr>
                <w:rStyle w:val="Hyperlink"/>
                <w:noProof/>
              </w:rPr>
              <w:t>Grafiek overzicht</w:t>
            </w:r>
            <w:r>
              <w:rPr>
                <w:noProof/>
                <w:webHidden/>
              </w:rPr>
              <w:tab/>
            </w:r>
            <w:r>
              <w:rPr>
                <w:noProof/>
                <w:webHidden/>
              </w:rPr>
              <w:fldChar w:fldCharType="begin"/>
            </w:r>
            <w:r>
              <w:rPr>
                <w:noProof/>
                <w:webHidden/>
              </w:rPr>
              <w:instrText xml:space="preserve"> PAGEREF _Toc187074607 \h </w:instrText>
            </w:r>
            <w:r>
              <w:rPr>
                <w:noProof/>
                <w:webHidden/>
              </w:rPr>
            </w:r>
            <w:r>
              <w:rPr>
                <w:noProof/>
                <w:webHidden/>
              </w:rPr>
              <w:fldChar w:fldCharType="separate"/>
            </w:r>
            <w:r>
              <w:rPr>
                <w:noProof/>
                <w:webHidden/>
              </w:rPr>
              <w:t>18</w:t>
            </w:r>
            <w:r>
              <w:rPr>
                <w:noProof/>
                <w:webHidden/>
              </w:rPr>
              <w:fldChar w:fldCharType="end"/>
            </w:r>
          </w:hyperlink>
        </w:p>
        <w:p w14:paraId="2FABB19D" w14:textId="684EF962" w:rsidR="000D7DA6" w:rsidRDefault="000D7DA6">
          <w:pPr>
            <w:pStyle w:val="TOC3"/>
            <w:rPr>
              <w:rFonts w:eastAsiaTheme="minorEastAsia" w:cstheme="minorBidi"/>
              <w:noProof/>
              <w:kern w:val="2"/>
              <w:sz w:val="24"/>
              <w:szCs w:val="24"/>
              <w:lang w:eastAsia="nl-NL"/>
              <w14:ligatures w14:val="standardContextual"/>
            </w:rPr>
          </w:pPr>
          <w:hyperlink w:anchor="_Toc187074608" w:history="1">
            <w:r w:rsidRPr="001B61BF">
              <w:rPr>
                <w:rStyle w:val="Hyperlink"/>
                <w:noProof/>
              </w:rPr>
              <w:t>7.1.4</w:t>
            </w:r>
            <w:r>
              <w:rPr>
                <w:rFonts w:eastAsiaTheme="minorEastAsia" w:cstheme="minorBidi"/>
                <w:noProof/>
                <w:kern w:val="2"/>
                <w:sz w:val="24"/>
                <w:szCs w:val="24"/>
                <w:lang w:eastAsia="nl-NL"/>
                <w14:ligatures w14:val="standardContextual"/>
              </w:rPr>
              <w:tab/>
            </w:r>
            <w:r w:rsidRPr="001B61BF">
              <w:rPr>
                <w:rStyle w:val="Hyperlink"/>
                <w:noProof/>
              </w:rPr>
              <w:t>Tabel overzicht</w:t>
            </w:r>
            <w:r>
              <w:rPr>
                <w:noProof/>
                <w:webHidden/>
              </w:rPr>
              <w:tab/>
            </w:r>
            <w:r>
              <w:rPr>
                <w:noProof/>
                <w:webHidden/>
              </w:rPr>
              <w:fldChar w:fldCharType="begin"/>
            </w:r>
            <w:r>
              <w:rPr>
                <w:noProof/>
                <w:webHidden/>
              </w:rPr>
              <w:instrText xml:space="preserve"> PAGEREF _Toc187074608 \h </w:instrText>
            </w:r>
            <w:r>
              <w:rPr>
                <w:noProof/>
                <w:webHidden/>
              </w:rPr>
            </w:r>
            <w:r>
              <w:rPr>
                <w:noProof/>
                <w:webHidden/>
              </w:rPr>
              <w:fldChar w:fldCharType="separate"/>
            </w:r>
            <w:r>
              <w:rPr>
                <w:noProof/>
                <w:webHidden/>
              </w:rPr>
              <w:t>18</w:t>
            </w:r>
            <w:r>
              <w:rPr>
                <w:noProof/>
                <w:webHidden/>
              </w:rPr>
              <w:fldChar w:fldCharType="end"/>
            </w:r>
          </w:hyperlink>
        </w:p>
        <w:p w14:paraId="68C9A183" w14:textId="0213E366"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609" w:history="1">
            <w:r w:rsidRPr="001B61BF">
              <w:rPr>
                <w:rStyle w:val="Hyperlink"/>
                <w:noProof/>
              </w:rPr>
              <w:t>8.</w:t>
            </w:r>
            <w:r>
              <w:rPr>
                <w:rFonts w:eastAsiaTheme="minorEastAsia" w:cstheme="minorBidi"/>
                <w:b w:val="0"/>
                <w:noProof/>
                <w:color w:val="auto"/>
                <w:kern w:val="2"/>
                <w:sz w:val="24"/>
                <w:szCs w:val="24"/>
                <w:lang w:eastAsia="nl-NL"/>
                <w14:ligatures w14:val="standardContextual"/>
              </w:rPr>
              <w:tab/>
            </w:r>
            <w:r w:rsidRPr="001B61BF">
              <w:rPr>
                <w:rStyle w:val="Hyperlink"/>
                <w:noProof/>
              </w:rPr>
              <w:t>Technische toelichting</w:t>
            </w:r>
            <w:r>
              <w:rPr>
                <w:noProof/>
                <w:webHidden/>
              </w:rPr>
              <w:tab/>
            </w:r>
            <w:r>
              <w:rPr>
                <w:noProof/>
                <w:webHidden/>
              </w:rPr>
              <w:fldChar w:fldCharType="begin"/>
            </w:r>
            <w:r>
              <w:rPr>
                <w:noProof/>
                <w:webHidden/>
              </w:rPr>
              <w:instrText xml:space="preserve"> PAGEREF _Toc187074609 \h </w:instrText>
            </w:r>
            <w:r>
              <w:rPr>
                <w:noProof/>
                <w:webHidden/>
              </w:rPr>
            </w:r>
            <w:r>
              <w:rPr>
                <w:noProof/>
                <w:webHidden/>
              </w:rPr>
              <w:fldChar w:fldCharType="separate"/>
            </w:r>
            <w:r>
              <w:rPr>
                <w:noProof/>
                <w:webHidden/>
              </w:rPr>
              <w:t>18</w:t>
            </w:r>
            <w:r>
              <w:rPr>
                <w:noProof/>
                <w:webHidden/>
              </w:rPr>
              <w:fldChar w:fldCharType="end"/>
            </w:r>
          </w:hyperlink>
        </w:p>
        <w:p w14:paraId="1A460864" w14:textId="455F3285" w:rsidR="000D7DA6" w:rsidRDefault="000D7DA6">
          <w:pPr>
            <w:pStyle w:val="TOC2"/>
            <w:rPr>
              <w:rFonts w:eastAsiaTheme="minorEastAsia" w:cstheme="minorBidi"/>
              <w:noProof/>
              <w:kern w:val="2"/>
              <w:sz w:val="24"/>
              <w:szCs w:val="24"/>
              <w:lang w:eastAsia="nl-NL"/>
              <w14:ligatures w14:val="standardContextual"/>
            </w:rPr>
          </w:pPr>
          <w:hyperlink w:anchor="_Toc187074610" w:history="1">
            <w:r w:rsidRPr="001B61BF">
              <w:rPr>
                <w:rStyle w:val="Hyperlink"/>
                <w:noProof/>
              </w:rPr>
              <w:t>8.1</w:t>
            </w:r>
            <w:r>
              <w:rPr>
                <w:rFonts w:eastAsiaTheme="minorEastAsia" w:cstheme="minorBidi"/>
                <w:noProof/>
                <w:kern w:val="2"/>
                <w:sz w:val="24"/>
                <w:szCs w:val="24"/>
                <w:lang w:eastAsia="nl-NL"/>
                <w14:ligatures w14:val="standardContextual"/>
              </w:rPr>
              <w:tab/>
            </w:r>
            <w:r w:rsidRPr="001B61BF">
              <w:rPr>
                <w:rStyle w:val="Hyperlink"/>
                <w:noProof/>
              </w:rPr>
              <w:t>Frontend</w:t>
            </w:r>
            <w:r>
              <w:rPr>
                <w:noProof/>
                <w:webHidden/>
              </w:rPr>
              <w:tab/>
            </w:r>
            <w:r>
              <w:rPr>
                <w:noProof/>
                <w:webHidden/>
              </w:rPr>
              <w:fldChar w:fldCharType="begin"/>
            </w:r>
            <w:r>
              <w:rPr>
                <w:noProof/>
                <w:webHidden/>
              </w:rPr>
              <w:instrText xml:space="preserve"> PAGEREF _Toc187074610 \h </w:instrText>
            </w:r>
            <w:r>
              <w:rPr>
                <w:noProof/>
                <w:webHidden/>
              </w:rPr>
            </w:r>
            <w:r>
              <w:rPr>
                <w:noProof/>
                <w:webHidden/>
              </w:rPr>
              <w:fldChar w:fldCharType="separate"/>
            </w:r>
            <w:r>
              <w:rPr>
                <w:noProof/>
                <w:webHidden/>
              </w:rPr>
              <w:t>18</w:t>
            </w:r>
            <w:r>
              <w:rPr>
                <w:noProof/>
                <w:webHidden/>
              </w:rPr>
              <w:fldChar w:fldCharType="end"/>
            </w:r>
          </w:hyperlink>
        </w:p>
        <w:p w14:paraId="0BBCAA17" w14:textId="3AD440D7" w:rsidR="000D7DA6" w:rsidRDefault="000D7DA6">
          <w:pPr>
            <w:pStyle w:val="TOC3"/>
            <w:rPr>
              <w:rFonts w:eastAsiaTheme="minorEastAsia" w:cstheme="minorBidi"/>
              <w:noProof/>
              <w:kern w:val="2"/>
              <w:sz w:val="24"/>
              <w:szCs w:val="24"/>
              <w:lang w:eastAsia="nl-NL"/>
              <w14:ligatures w14:val="standardContextual"/>
            </w:rPr>
          </w:pPr>
          <w:hyperlink w:anchor="_Toc187074611" w:history="1">
            <w:r w:rsidRPr="001B61BF">
              <w:rPr>
                <w:rStyle w:val="Hyperlink"/>
                <w:noProof/>
              </w:rPr>
              <w:t>8.1.1</w:t>
            </w:r>
            <w:r>
              <w:rPr>
                <w:rFonts w:eastAsiaTheme="minorEastAsia" w:cstheme="minorBidi"/>
                <w:noProof/>
                <w:kern w:val="2"/>
                <w:sz w:val="24"/>
                <w:szCs w:val="24"/>
                <w:lang w:eastAsia="nl-NL"/>
                <w14:ligatures w14:val="standardContextual"/>
              </w:rPr>
              <w:tab/>
            </w:r>
            <w:r w:rsidRPr="001B61BF">
              <w:rPr>
                <w:rStyle w:val="Hyperlink"/>
                <w:noProof/>
              </w:rPr>
              <w:t>Patient Analytics Pagina</w:t>
            </w:r>
            <w:r>
              <w:rPr>
                <w:noProof/>
                <w:webHidden/>
              </w:rPr>
              <w:tab/>
            </w:r>
            <w:r>
              <w:rPr>
                <w:noProof/>
                <w:webHidden/>
              </w:rPr>
              <w:fldChar w:fldCharType="begin"/>
            </w:r>
            <w:r>
              <w:rPr>
                <w:noProof/>
                <w:webHidden/>
              </w:rPr>
              <w:instrText xml:space="preserve"> PAGEREF _Toc187074611 \h </w:instrText>
            </w:r>
            <w:r>
              <w:rPr>
                <w:noProof/>
                <w:webHidden/>
              </w:rPr>
            </w:r>
            <w:r>
              <w:rPr>
                <w:noProof/>
                <w:webHidden/>
              </w:rPr>
              <w:fldChar w:fldCharType="separate"/>
            </w:r>
            <w:r>
              <w:rPr>
                <w:noProof/>
                <w:webHidden/>
              </w:rPr>
              <w:t>18</w:t>
            </w:r>
            <w:r>
              <w:rPr>
                <w:noProof/>
                <w:webHidden/>
              </w:rPr>
              <w:fldChar w:fldCharType="end"/>
            </w:r>
          </w:hyperlink>
        </w:p>
        <w:p w14:paraId="5FD5EBF3" w14:textId="44BA1D26" w:rsidR="000D7DA6" w:rsidRDefault="000D7DA6">
          <w:pPr>
            <w:pStyle w:val="TOC3"/>
            <w:rPr>
              <w:rFonts w:eastAsiaTheme="minorEastAsia" w:cstheme="minorBidi"/>
              <w:noProof/>
              <w:kern w:val="2"/>
              <w:sz w:val="24"/>
              <w:szCs w:val="24"/>
              <w:lang w:eastAsia="nl-NL"/>
              <w14:ligatures w14:val="standardContextual"/>
            </w:rPr>
          </w:pPr>
          <w:hyperlink w:anchor="_Toc187074612" w:history="1">
            <w:r w:rsidRPr="001B61BF">
              <w:rPr>
                <w:rStyle w:val="Hyperlink"/>
                <w:noProof/>
              </w:rPr>
              <w:t>8.1.2</w:t>
            </w:r>
            <w:r>
              <w:rPr>
                <w:rFonts w:eastAsiaTheme="minorEastAsia" w:cstheme="minorBidi"/>
                <w:noProof/>
                <w:kern w:val="2"/>
                <w:sz w:val="24"/>
                <w:szCs w:val="24"/>
                <w:lang w:eastAsia="nl-NL"/>
                <w14:ligatures w14:val="standardContextual"/>
              </w:rPr>
              <w:tab/>
            </w:r>
            <w:r w:rsidRPr="001B61BF">
              <w:rPr>
                <w:rStyle w:val="Hyperlink"/>
                <w:noProof/>
              </w:rPr>
              <w:t>PatientRecords &amp; PatientService</w:t>
            </w:r>
            <w:r>
              <w:rPr>
                <w:noProof/>
                <w:webHidden/>
              </w:rPr>
              <w:tab/>
            </w:r>
            <w:r>
              <w:rPr>
                <w:noProof/>
                <w:webHidden/>
              </w:rPr>
              <w:fldChar w:fldCharType="begin"/>
            </w:r>
            <w:r>
              <w:rPr>
                <w:noProof/>
                <w:webHidden/>
              </w:rPr>
              <w:instrText xml:space="preserve"> PAGEREF _Toc187074612 \h </w:instrText>
            </w:r>
            <w:r>
              <w:rPr>
                <w:noProof/>
                <w:webHidden/>
              </w:rPr>
            </w:r>
            <w:r>
              <w:rPr>
                <w:noProof/>
                <w:webHidden/>
              </w:rPr>
              <w:fldChar w:fldCharType="separate"/>
            </w:r>
            <w:r>
              <w:rPr>
                <w:noProof/>
                <w:webHidden/>
              </w:rPr>
              <w:t>18</w:t>
            </w:r>
            <w:r>
              <w:rPr>
                <w:noProof/>
                <w:webHidden/>
              </w:rPr>
              <w:fldChar w:fldCharType="end"/>
            </w:r>
          </w:hyperlink>
        </w:p>
        <w:p w14:paraId="2CC9C0F0" w14:textId="371E123A" w:rsidR="000D7DA6" w:rsidRDefault="000D7DA6">
          <w:pPr>
            <w:pStyle w:val="TOC3"/>
            <w:rPr>
              <w:rFonts w:eastAsiaTheme="minorEastAsia" w:cstheme="minorBidi"/>
              <w:noProof/>
              <w:kern w:val="2"/>
              <w:sz w:val="24"/>
              <w:szCs w:val="24"/>
              <w:lang w:eastAsia="nl-NL"/>
              <w14:ligatures w14:val="standardContextual"/>
            </w:rPr>
          </w:pPr>
          <w:hyperlink w:anchor="_Toc187074613" w:history="1">
            <w:r w:rsidRPr="001B61BF">
              <w:rPr>
                <w:rStyle w:val="Hyperlink"/>
                <w:noProof/>
              </w:rPr>
              <w:t>8.1.3</w:t>
            </w:r>
            <w:r>
              <w:rPr>
                <w:rFonts w:eastAsiaTheme="minorEastAsia" w:cstheme="minorBidi"/>
                <w:noProof/>
                <w:kern w:val="2"/>
                <w:sz w:val="24"/>
                <w:szCs w:val="24"/>
                <w:lang w:eastAsia="nl-NL"/>
                <w14:ligatures w14:val="standardContextual"/>
              </w:rPr>
              <w:tab/>
            </w:r>
            <w:r w:rsidRPr="001B61BF">
              <w:rPr>
                <w:rStyle w:val="Hyperlink"/>
                <w:noProof/>
              </w:rPr>
              <w:t>PatientGraphs Component</w:t>
            </w:r>
            <w:r>
              <w:rPr>
                <w:noProof/>
                <w:webHidden/>
              </w:rPr>
              <w:tab/>
            </w:r>
            <w:r>
              <w:rPr>
                <w:noProof/>
                <w:webHidden/>
              </w:rPr>
              <w:fldChar w:fldCharType="begin"/>
            </w:r>
            <w:r>
              <w:rPr>
                <w:noProof/>
                <w:webHidden/>
              </w:rPr>
              <w:instrText xml:space="preserve"> PAGEREF _Toc187074613 \h </w:instrText>
            </w:r>
            <w:r>
              <w:rPr>
                <w:noProof/>
                <w:webHidden/>
              </w:rPr>
            </w:r>
            <w:r>
              <w:rPr>
                <w:noProof/>
                <w:webHidden/>
              </w:rPr>
              <w:fldChar w:fldCharType="separate"/>
            </w:r>
            <w:r>
              <w:rPr>
                <w:noProof/>
                <w:webHidden/>
              </w:rPr>
              <w:t>18</w:t>
            </w:r>
            <w:r>
              <w:rPr>
                <w:noProof/>
                <w:webHidden/>
              </w:rPr>
              <w:fldChar w:fldCharType="end"/>
            </w:r>
          </w:hyperlink>
        </w:p>
        <w:p w14:paraId="52FB9419" w14:textId="297D91C1" w:rsidR="000D7DA6" w:rsidRDefault="000D7DA6">
          <w:pPr>
            <w:pStyle w:val="TOC3"/>
            <w:rPr>
              <w:rFonts w:eastAsiaTheme="minorEastAsia" w:cstheme="minorBidi"/>
              <w:noProof/>
              <w:kern w:val="2"/>
              <w:sz w:val="24"/>
              <w:szCs w:val="24"/>
              <w:lang w:eastAsia="nl-NL"/>
              <w14:ligatures w14:val="standardContextual"/>
            </w:rPr>
          </w:pPr>
          <w:hyperlink w:anchor="_Toc187074614" w:history="1">
            <w:r w:rsidRPr="001B61BF">
              <w:rPr>
                <w:rStyle w:val="Hyperlink"/>
                <w:noProof/>
              </w:rPr>
              <w:t>8.1.4</w:t>
            </w:r>
            <w:r>
              <w:rPr>
                <w:rFonts w:eastAsiaTheme="minorEastAsia" w:cstheme="minorBidi"/>
                <w:noProof/>
                <w:kern w:val="2"/>
                <w:sz w:val="24"/>
                <w:szCs w:val="24"/>
                <w:lang w:eastAsia="nl-NL"/>
                <w14:ligatures w14:val="standardContextual"/>
              </w:rPr>
              <w:tab/>
            </w:r>
            <w:r w:rsidRPr="001B61BF">
              <w:rPr>
                <w:rStyle w:val="Hyperlink"/>
                <w:noProof/>
              </w:rPr>
              <w:t>HealthData Service &amp; Component</w:t>
            </w:r>
            <w:r>
              <w:rPr>
                <w:noProof/>
                <w:webHidden/>
              </w:rPr>
              <w:tab/>
            </w:r>
            <w:r>
              <w:rPr>
                <w:noProof/>
                <w:webHidden/>
              </w:rPr>
              <w:fldChar w:fldCharType="begin"/>
            </w:r>
            <w:r>
              <w:rPr>
                <w:noProof/>
                <w:webHidden/>
              </w:rPr>
              <w:instrText xml:space="preserve"> PAGEREF _Toc187074614 \h </w:instrText>
            </w:r>
            <w:r>
              <w:rPr>
                <w:noProof/>
                <w:webHidden/>
              </w:rPr>
            </w:r>
            <w:r>
              <w:rPr>
                <w:noProof/>
                <w:webHidden/>
              </w:rPr>
              <w:fldChar w:fldCharType="separate"/>
            </w:r>
            <w:r>
              <w:rPr>
                <w:noProof/>
                <w:webHidden/>
              </w:rPr>
              <w:t>18</w:t>
            </w:r>
            <w:r>
              <w:rPr>
                <w:noProof/>
                <w:webHidden/>
              </w:rPr>
              <w:fldChar w:fldCharType="end"/>
            </w:r>
          </w:hyperlink>
        </w:p>
        <w:p w14:paraId="186D65EA" w14:textId="6B6DBE17" w:rsidR="000D7DA6" w:rsidRDefault="000D7DA6">
          <w:pPr>
            <w:pStyle w:val="TOC3"/>
            <w:rPr>
              <w:rFonts w:eastAsiaTheme="minorEastAsia" w:cstheme="minorBidi"/>
              <w:noProof/>
              <w:kern w:val="2"/>
              <w:sz w:val="24"/>
              <w:szCs w:val="24"/>
              <w:lang w:eastAsia="nl-NL"/>
              <w14:ligatures w14:val="standardContextual"/>
            </w:rPr>
          </w:pPr>
          <w:hyperlink w:anchor="_Toc187074615" w:history="1">
            <w:r w:rsidRPr="001B61BF">
              <w:rPr>
                <w:rStyle w:val="Hyperlink"/>
                <w:noProof/>
              </w:rPr>
              <w:t>8.1.5</w:t>
            </w:r>
            <w:r>
              <w:rPr>
                <w:rFonts w:eastAsiaTheme="minorEastAsia" w:cstheme="minorBidi"/>
                <w:noProof/>
                <w:kern w:val="2"/>
                <w:sz w:val="24"/>
                <w:szCs w:val="24"/>
                <w:lang w:eastAsia="nl-NL"/>
                <w14:ligatures w14:val="standardContextual"/>
              </w:rPr>
              <w:tab/>
            </w:r>
            <w:r w:rsidRPr="001B61BF">
              <w:rPr>
                <w:rStyle w:val="Hyperlink"/>
                <w:noProof/>
              </w:rPr>
              <w:t>Complete analytics</w:t>
            </w:r>
            <w:r>
              <w:rPr>
                <w:noProof/>
                <w:webHidden/>
              </w:rPr>
              <w:tab/>
            </w:r>
            <w:r>
              <w:rPr>
                <w:noProof/>
                <w:webHidden/>
              </w:rPr>
              <w:fldChar w:fldCharType="begin"/>
            </w:r>
            <w:r>
              <w:rPr>
                <w:noProof/>
                <w:webHidden/>
              </w:rPr>
              <w:instrText xml:space="preserve"> PAGEREF _Toc187074615 \h </w:instrText>
            </w:r>
            <w:r>
              <w:rPr>
                <w:noProof/>
                <w:webHidden/>
              </w:rPr>
            </w:r>
            <w:r>
              <w:rPr>
                <w:noProof/>
                <w:webHidden/>
              </w:rPr>
              <w:fldChar w:fldCharType="separate"/>
            </w:r>
            <w:r>
              <w:rPr>
                <w:noProof/>
                <w:webHidden/>
              </w:rPr>
              <w:t>18</w:t>
            </w:r>
            <w:r>
              <w:rPr>
                <w:noProof/>
                <w:webHidden/>
              </w:rPr>
              <w:fldChar w:fldCharType="end"/>
            </w:r>
          </w:hyperlink>
        </w:p>
        <w:p w14:paraId="37EB8BE3" w14:textId="5A57853E" w:rsidR="000D7DA6" w:rsidRDefault="000D7DA6">
          <w:pPr>
            <w:pStyle w:val="TOC2"/>
            <w:rPr>
              <w:rFonts w:eastAsiaTheme="minorEastAsia" w:cstheme="minorBidi"/>
              <w:noProof/>
              <w:kern w:val="2"/>
              <w:sz w:val="24"/>
              <w:szCs w:val="24"/>
              <w:lang w:eastAsia="nl-NL"/>
              <w14:ligatures w14:val="standardContextual"/>
            </w:rPr>
          </w:pPr>
          <w:hyperlink w:anchor="_Toc187074616" w:history="1">
            <w:r w:rsidRPr="001B61BF">
              <w:rPr>
                <w:rStyle w:val="Hyperlink"/>
                <w:noProof/>
              </w:rPr>
              <w:t>8.2</w:t>
            </w:r>
            <w:r>
              <w:rPr>
                <w:rFonts w:eastAsiaTheme="minorEastAsia" w:cstheme="minorBidi"/>
                <w:noProof/>
                <w:kern w:val="2"/>
                <w:sz w:val="24"/>
                <w:szCs w:val="24"/>
                <w:lang w:eastAsia="nl-NL"/>
                <w14:ligatures w14:val="standardContextual"/>
              </w:rPr>
              <w:tab/>
            </w:r>
            <w:r w:rsidRPr="001B61BF">
              <w:rPr>
                <w:rStyle w:val="Hyperlink"/>
                <w:noProof/>
              </w:rPr>
              <w:t>Backend</w:t>
            </w:r>
            <w:r>
              <w:rPr>
                <w:noProof/>
                <w:webHidden/>
              </w:rPr>
              <w:tab/>
            </w:r>
            <w:r>
              <w:rPr>
                <w:noProof/>
                <w:webHidden/>
              </w:rPr>
              <w:fldChar w:fldCharType="begin"/>
            </w:r>
            <w:r>
              <w:rPr>
                <w:noProof/>
                <w:webHidden/>
              </w:rPr>
              <w:instrText xml:space="preserve"> PAGEREF _Toc187074616 \h </w:instrText>
            </w:r>
            <w:r>
              <w:rPr>
                <w:noProof/>
                <w:webHidden/>
              </w:rPr>
            </w:r>
            <w:r>
              <w:rPr>
                <w:noProof/>
                <w:webHidden/>
              </w:rPr>
              <w:fldChar w:fldCharType="separate"/>
            </w:r>
            <w:r>
              <w:rPr>
                <w:noProof/>
                <w:webHidden/>
              </w:rPr>
              <w:t>18</w:t>
            </w:r>
            <w:r>
              <w:rPr>
                <w:noProof/>
                <w:webHidden/>
              </w:rPr>
              <w:fldChar w:fldCharType="end"/>
            </w:r>
          </w:hyperlink>
        </w:p>
        <w:p w14:paraId="6262610C" w14:textId="76540A5F" w:rsidR="000D7DA6" w:rsidRDefault="000D7DA6">
          <w:pPr>
            <w:pStyle w:val="TOC3"/>
            <w:rPr>
              <w:rFonts w:eastAsiaTheme="minorEastAsia" w:cstheme="minorBidi"/>
              <w:noProof/>
              <w:kern w:val="2"/>
              <w:sz w:val="24"/>
              <w:szCs w:val="24"/>
              <w:lang w:eastAsia="nl-NL"/>
              <w14:ligatures w14:val="standardContextual"/>
            </w:rPr>
          </w:pPr>
          <w:hyperlink w:anchor="_Toc187074617" w:history="1">
            <w:r w:rsidRPr="001B61BF">
              <w:rPr>
                <w:rStyle w:val="Hyperlink"/>
                <w:noProof/>
              </w:rPr>
              <w:t>8.2.1</w:t>
            </w:r>
            <w:r>
              <w:rPr>
                <w:rFonts w:eastAsiaTheme="minorEastAsia" w:cstheme="minorBidi"/>
                <w:noProof/>
                <w:kern w:val="2"/>
                <w:sz w:val="24"/>
                <w:szCs w:val="24"/>
                <w:lang w:eastAsia="nl-NL"/>
                <w14:ligatures w14:val="standardContextual"/>
              </w:rPr>
              <w:tab/>
            </w:r>
            <w:r w:rsidRPr="001B61BF">
              <w:rPr>
                <w:rStyle w:val="Hyperlink"/>
                <w:noProof/>
              </w:rPr>
              <w:t>Class Diagram</w:t>
            </w:r>
            <w:r>
              <w:rPr>
                <w:noProof/>
                <w:webHidden/>
              </w:rPr>
              <w:tab/>
            </w:r>
            <w:r>
              <w:rPr>
                <w:noProof/>
                <w:webHidden/>
              </w:rPr>
              <w:fldChar w:fldCharType="begin"/>
            </w:r>
            <w:r>
              <w:rPr>
                <w:noProof/>
                <w:webHidden/>
              </w:rPr>
              <w:instrText xml:space="preserve"> PAGEREF _Toc187074617 \h </w:instrText>
            </w:r>
            <w:r>
              <w:rPr>
                <w:noProof/>
                <w:webHidden/>
              </w:rPr>
            </w:r>
            <w:r>
              <w:rPr>
                <w:noProof/>
                <w:webHidden/>
              </w:rPr>
              <w:fldChar w:fldCharType="separate"/>
            </w:r>
            <w:r>
              <w:rPr>
                <w:noProof/>
                <w:webHidden/>
              </w:rPr>
              <w:t>18</w:t>
            </w:r>
            <w:r>
              <w:rPr>
                <w:noProof/>
                <w:webHidden/>
              </w:rPr>
              <w:fldChar w:fldCharType="end"/>
            </w:r>
          </w:hyperlink>
        </w:p>
        <w:p w14:paraId="7332048A" w14:textId="6B423895" w:rsidR="000D7DA6" w:rsidRDefault="000D7DA6">
          <w:pPr>
            <w:pStyle w:val="TOC3"/>
            <w:rPr>
              <w:rFonts w:eastAsiaTheme="minorEastAsia" w:cstheme="minorBidi"/>
              <w:noProof/>
              <w:kern w:val="2"/>
              <w:sz w:val="24"/>
              <w:szCs w:val="24"/>
              <w:lang w:eastAsia="nl-NL"/>
              <w14:ligatures w14:val="standardContextual"/>
            </w:rPr>
          </w:pPr>
          <w:hyperlink w:anchor="_Toc187074618" w:history="1">
            <w:r w:rsidRPr="001B61BF">
              <w:rPr>
                <w:rStyle w:val="Hyperlink"/>
                <w:noProof/>
              </w:rPr>
              <w:t>8.2.2</w:t>
            </w:r>
            <w:r>
              <w:rPr>
                <w:rFonts w:eastAsiaTheme="minorEastAsia" w:cstheme="minorBidi"/>
                <w:noProof/>
                <w:kern w:val="2"/>
                <w:sz w:val="24"/>
                <w:szCs w:val="24"/>
                <w:lang w:eastAsia="nl-NL"/>
                <w14:ligatures w14:val="standardContextual"/>
              </w:rPr>
              <w:tab/>
            </w:r>
            <w:r w:rsidRPr="001B61BF">
              <w:rPr>
                <w:rStyle w:val="Hyperlink"/>
                <w:noProof/>
              </w:rPr>
              <w:t>Login functionaliteit</w:t>
            </w:r>
            <w:r>
              <w:rPr>
                <w:noProof/>
                <w:webHidden/>
              </w:rPr>
              <w:tab/>
            </w:r>
            <w:r>
              <w:rPr>
                <w:noProof/>
                <w:webHidden/>
              </w:rPr>
              <w:fldChar w:fldCharType="begin"/>
            </w:r>
            <w:r>
              <w:rPr>
                <w:noProof/>
                <w:webHidden/>
              </w:rPr>
              <w:instrText xml:space="preserve"> PAGEREF _Toc187074618 \h </w:instrText>
            </w:r>
            <w:r>
              <w:rPr>
                <w:noProof/>
                <w:webHidden/>
              </w:rPr>
            </w:r>
            <w:r>
              <w:rPr>
                <w:noProof/>
                <w:webHidden/>
              </w:rPr>
              <w:fldChar w:fldCharType="separate"/>
            </w:r>
            <w:r>
              <w:rPr>
                <w:noProof/>
                <w:webHidden/>
              </w:rPr>
              <w:t>18</w:t>
            </w:r>
            <w:r>
              <w:rPr>
                <w:noProof/>
                <w:webHidden/>
              </w:rPr>
              <w:fldChar w:fldCharType="end"/>
            </w:r>
          </w:hyperlink>
        </w:p>
        <w:p w14:paraId="60E513A6" w14:textId="56EDF7EF" w:rsidR="000D7DA6" w:rsidRDefault="000D7DA6">
          <w:pPr>
            <w:pStyle w:val="TOC3"/>
            <w:rPr>
              <w:rFonts w:eastAsiaTheme="minorEastAsia" w:cstheme="minorBidi"/>
              <w:noProof/>
              <w:kern w:val="2"/>
              <w:sz w:val="24"/>
              <w:szCs w:val="24"/>
              <w:lang w:eastAsia="nl-NL"/>
              <w14:ligatures w14:val="standardContextual"/>
            </w:rPr>
          </w:pPr>
          <w:hyperlink w:anchor="_Toc187074619" w:history="1">
            <w:r w:rsidRPr="001B61BF">
              <w:rPr>
                <w:rStyle w:val="Hyperlink"/>
                <w:noProof/>
              </w:rPr>
              <w:t>8.2.3</w:t>
            </w:r>
            <w:r>
              <w:rPr>
                <w:rFonts w:eastAsiaTheme="minorEastAsia" w:cstheme="minorBidi"/>
                <w:noProof/>
                <w:kern w:val="2"/>
                <w:sz w:val="24"/>
                <w:szCs w:val="24"/>
                <w:lang w:eastAsia="nl-NL"/>
                <w14:ligatures w14:val="standardContextual"/>
              </w:rPr>
              <w:tab/>
            </w:r>
            <w:r w:rsidRPr="001B61BF">
              <w:rPr>
                <w:rStyle w:val="Hyperlink"/>
                <w:noProof/>
              </w:rPr>
              <w:t>Session Management</w:t>
            </w:r>
            <w:r>
              <w:rPr>
                <w:noProof/>
                <w:webHidden/>
              </w:rPr>
              <w:tab/>
            </w:r>
            <w:r>
              <w:rPr>
                <w:noProof/>
                <w:webHidden/>
              </w:rPr>
              <w:fldChar w:fldCharType="begin"/>
            </w:r>
            <w:r>
              <w:rPr>
                <w:noProof/>
                <w:webHidden/>
              </w:rPr>
              <w:instrText xml:space="preserve"> PAGEREF _Toc187074619 \h </w:instrText>
            </w:r>
            <w:r>
              <w:rPr>
                <w:noProof/>
                <w:webHidden/>
              </w:rPr>
            </w:r>
            <w:r>
              <w:rPr>
                <w:noProof/>
                <w:webHidden/>
              </w:rPr>
              <w:fldChar w:fldCharType="separate"/>
            </w:r>
            <w:r>
              <w:rPr>
                <w:noProof/>
                <w:webHidden/>
              </w:rPr>
              <w:t>18</w:t>
            </w:r>
            <w:r>
              <w:rPr>
                <w:noProof/>
                <w:webHidden/>
              </w:rPr>
              <w:fldChar w:fldCharType="end"/>
            </w:r>
          </w:hyperlink>
        </w:p>
        <w:p w14:paraId="4F2FA856" w14:textId="7E0055AB" w:rsidR="000D7DA6" w:rsidRDefault="000D7DA6">
          <w:pPr>
            <w:pStyle w:val="TOC3"/>
            <w:rPr>
              <w:rFonts w:eastAsiaTheme="minorEastAsia" w:cstheme="minorBidi"/>
              <w:noProof/>
              <w:kern w:val="2"/>
              <w:sz w:val="24"/>
              <w:szCs w:val="24"/>
              <w:lang w:eastAsia="nl-NL"/>
              <w14:ligatures w14:val="standardContextual"/>
            </w:rPr>
          </w:pPr>
          <w:hyperlink w:anchor="_Toc187074620" w:history="1">
            <w:r w:rsidRPr="001B61BF">
              <w:rPr>
                <w:rStyle w:val="Hyperlink"/>
                <w:noProof/>
              </w:rPr>
              <w:t>8.2.4</w:t>
            </w:r>
            <w:r>
              <w:rPr>
                <w:rFonts w:eastAsiaTheme="minorEastAsia" w:cstheme="minorBidi"/>
                <w:noProof/>
                <w:kern w:val="2"/>
                <w:sz w:val="24"/>
                <w:szCs w:val="24"/>
                <w:lang w:eastAsia="nl-NL"/>
                <w14:ligatures w14:val="standardContextual"/>
              </w:rPr>
              <w:tab/>
            </w:r>
            <w:r w:rsidRPr="001B61BF">
              <w:rPr>
                <w:rStyle w:val="Hyperlink"/>
                <w:noProof/>
              </w:rPr>
              <w:t>Patient data functionaliteiten</w:t>
            </w:r>
            <w:r>
              <w:rPr>
                <w:noProof/>
                <w:webHidden/>
              </w:rPr>
              <w:tab/>
            </w:r>
            <w:r>
              <w:rPr>
                <w:noProof/>
                <w:webHidden/>
              </w:rPr>
              <w:fldChar w:fldCharType="begin"/>
            </w:r>
            <w:r>
              <w:rPr>
                <w:noProof/>
                <w:webHidden/>
              </w:rPr>
              <w:instrText xml:space="preserve"> PAGEREF _Toc187074620 \h </w:instrText>
            </w:r>
            <w:r>
              <w:rPr>
                <w:noProof/>
                <w:webHidden/>
              </w:rPr>
            </w:r>
            <w:r>
              <w:rPr>
                <w:noProof/>
                <w:webHidden/>
              </w:rPr>
              <w:fldChar w:fldCharType="separate"/>
            </w:r>
            <w:r>
              <w:rPr>
                <w:noProof/>
                <w:webHidden/>
              </w:rPr>
              <w:t>18</w:t>
            </w:r>
            <w:r>
              <w:rPr>
                <w:noProof/>
                <w:webHidden/>
              </w:rPr>
              <w:fldChar w:fldCharType="end"/>
            </w:r>
          </w:hyperlink>
        </w:p>
        <w:p w14:paraId="7259CDB2" w14:textId="3F92D2ED" w:rsidR="000D7DA6" w:rsidRDefault="000D7DA6">
          <w:pPr>
            <w:pStyle w:val="TOC2"/>
            <w:rPr>
              <w:rFonts w:eastAsiaTheme="minorEastAsia" w:cstheme="minorBidi"/>
              <w:noProof/>
              <w:kern w:val="2"/>
              <w:sz w:val="24"/>
              <w:szCs w:val="24"/>
              <w:lang w:eastAsia="nl-NL"/>
              <w14:ligatures w14:val="standardContextual"/>
            </w:rPr>
          </w:pPr>
          <w:hyperlink w:anchor="_Toc187074621" w:history="1">
            <w:r w:rsidRPr="001B61BF">
              <w:rPr>
                <w:rStyle w:val="Hyperlink"/>
                <w:noProof/>
              </w:rPr>
              <w:t>8.3</w:t>
            </w:r>
            <w:r>
              <w:rPr>
                <w:rFonts w:eastAsiaTheme="minorEastAsia" w:cstheme="minorBidi"/>
                <w:noProof/>
                <w:kern w:val="2"/>
                <w:sz w:val="24"/>
                <w:szCs w:val="24"/>
                <w:lang w:eastAsia="nl-NL"/>
                <w14:ligatures w14:val="standardContextual"/>
              </w:rPr>
              <w:tab/>
            </w:r>
            <w:r w:rsidRPr="001B61BF">
              <w:rPr>
                <w:rStyle w:val="Hyperlink"/>
                <w:noProof/>
              </w:rPr>
              <w:t>Security</w:t>
            </w:r>
            <w:r>
              <w:rPr>
                <w:noProof/>
                <w:webHidden/>
              </w:rPr>
              <w:tab/>
            </w:r>
            <w:r>
              <w:rPr>
                <w:noProof/>
                <w:webHidden/>
              </w:rPr>
              <w:fldChar w:fldCharType="begin"/>
            </w:r>
            <w:r>
              <w:rPr>
                <w:noProof/>
                <w:webHidden/>
              </w:rPr>
              <w:instrText xml:space="preserve"> PAGEREF _Toc187074621 \h </w:instrText>
            </w:r>
            <w:r>
              <w:rPr>
                <w:noProof/>
                <w:webHidden/>
              </w:rPr>
            </w:r>
            <w:r>
              <w:rPr>
                <w:noProof/>
                <w:webHidden/>
              </w:rPr>
              <w:fldChar w:fldCharType="separate"/>
            </w:r>
            <w:r>
              <w:rPr>
                <w:noProof/>
                <w:webHidden/>
              </w:rPr>
              <w:t>18</w:t>
            </w:r>
            <w:r>
              <w:rPr>
                <w:noProof/>
                <w:webHidden/>
              </w:rPr>
              <w:fldChar w:fldCharType="end"/>
            </w:r>
          </w:hyperlink>
        </w:p>
        <w:p w14:paraId="7A35196D" w14:textId="1A7A1BE0" w:rsidR="000D7DA6" w:rsidRDefault="000D7DA6">
          <w:pPr>
            <w:pStyle w:val="TOC3"/>
            <w:rPr>
              <w:rFonts w:eastAsiaTheme="minorEastAsia" w:cstheme="minorBidi"/>
              <w:noProof/>
              <w:kern w:val="2"/>
              <w:sz w:val="24"/>
              <w:szCs w:val="24"/>
              <w:lang w:eastAsia="nl-NL"/>
              <w14:ligatures w14:val="standardContextual"/>
            </w:rPr>
          </w:pPr>
          <w:hyperlink w:anchor="_Toc187074622" w:history="1">
            <w:r w:rsidRPr="001B61BF">
              <w:rPr>
                <w:rStyle w:val="Hyperlink"/>
                <w:noProof/>
              </w:rPr>
              <w:t>8.3.1</w:t>
            </w:r>
            <w:r>
              <w:rPr>
                <w:rFonts w:eastAsiaTheme="minorEastAsia" w:cstheme="minorBidi"/>
                <w:noProof/>
                <w:kern w:val="2"/>
                <w:sz w:val="24"/>
                <w:szCs w:val="24"/>
                <w:lang w:eastAsia="nl-NL"/>
                <w14:ligatures w14:val="standardContextual"/>
              </w:rPr>
              <w:tab/>
            </w:r>
            <w:r w:rsidRPr="001B61BF">
              <w:rPr>
                <w:rStyle w:val="Hyperlink"/>
                <w:noProof/>
              </w:rPr>
              <w:t>Role validation</w:t>
            </w:r>
            <w:r>
              <w:rPr>
                <w:noProof/>
                <w:webHidden/>
              </w:rPr>
              <w:tab/>
            </w:r>
            <w:r>
              <w:rPr>
                <w:noProof/>
                <w:webHidden/>
              </w:rPr>
              <w:fldChar w:fldCharType="begin"/>
            </w:r>
            <w:r>
              <w:rPr>
                <w:noProof/>
                <w:webHidden/>
              </w:rPr>
              <w:instrText xml:space="preserve"> PAGEREF _Toc187074622 \h </w:instrText>
            </w:r>
            <w:r>
              <w:rPr>
                <w:noProof/>
                <w:webHidden/>
              </w:rPr>
            </w:r>
            <w:r>
              <w:rPr>
                <w:noProof/>
                <w:webHidden/>
              </w:rPr>
              <w:fldChar w:fldCharType="separate"/>
            </w:r>
            <w:r>
              <w:rPr>
                <w:noProof/>
                <w:webHidden/>
              </w:rPr>
              <w:t>18</w:t>
            </w:r>
            <w:r>
              <w:rPr>
                <w:noProof/>
                <w:webHidden/>
              </w:rPr>
              <w:fldChar w:fldCharType="end"/>
            </w:r>
          </w:hyperlink>
        </w:p>
        <w:p w14:paraId="621D5CDD" w14:textId="75B2013D" w:rsidR="000D7DA6" w:rsidRDefault="000D7DA6">
          <w:pPr>
            <w:pStyle w:val="TOC3"/>
            <w:rPr>
              <w:rFonts w:eastAsiaTheme="minorEastAsia" w:cstheme="minorBidi"/>
              <w:noProof/>
              <w:kern w:val="2"/>
              <w:sz w:val="24"/>
              <w:szCs w:val="24"/>
              <w:lang w:eastAsia="nl-NL"/>
              <w14:ligatures w14:val="standardContextual"/>
            </w:rPr>
          </w:pPr>
          <w:hyperlink w:anchor="_Toc187074623" w:history="1">
            <w:r w:rsidRPr="001B61BF">
              <w:rPr>
                <w:rStyle w:val="Hyperlink"/>
                <w:noProof/>
              </w:rPr>
              <w:t>8.3.2</w:t>
            </w:r>
            <w:r>
              <w:rPr>
                <w:rFonts w:eastAsiaTheme="minorEastAsia" w:cstheme="minorBidi"/>
                <w:noProof/>
                <w:kern w:val="2"/>
                <w:sz w:val="24"/>
                <w:szCs w:val="24"/>
                <w:lang w:eastAsia="nl-NL"/>
                <w14:ligatures w14:val="standardContextual"/>
              </w:rPr>
              <w:tab/>
            </w:r>
            <w:r w:rsidRPr="001B61BF">
              <w:rPr>
                <w:rStyle w:val="Hyperlink"/>
                <w:noProof/>
              </w:rPr>
              <w:t>Logout functionaliteit</w:t>
            </w:r>
            <w:r>
              <w:rPr>
                <w:noProof/>
                <w:webHidden/>
              </w:rPr>
              <w:tab/>
            </w:r>
            <w:r>
              <w:rPr>
                <w:noProof/>
                <w:webHidden/>
              </w:rPr>
              <w:fldChar w:fldCharType="begin"/>
            </w:r>
            <w:r>
              <w:rPr>
                <w:noProof/>
                <w:webHidden/>
              </w:rPr>
              <w:instrText xml:space="preserve"> PAGEREF _Toc187074623 \h </w:instrText>
            </w:r>
            <w:r>
              <w:rPr>
                <w:noProof/>
                <w:webHidden/>
              </w:rPr>
            </w:r>
            <w:r>
              <w:rPr>
                <w:noProof/>
                <w:webHidden/>
              </w:rPr>
              <w:fldChar w:fldCharType="separate"/>
            </w:r>
            <w:r>
              <w:rPr>
                <w:noProof/>
                <w:webHidden/>
              </w:rPr>
              <w:t>18</w:t>
            </w:r>
            <w:r>
              <w:rPr>
                <w:noProof/>
                <w:webHidden/>
              </w:rPr>
              <w:fldChar w:fldCharType="end"/>
            </w:r>
          </w:hyperlink>
        </w:p>
        <w:p w14:paraId="1B806447" w14:textId="5485FB84" w:rsidR="000D7DA6" w:rsidRDefault="000D7DA6">
          <w:pPr>
            <w:pStyle w:val="TOC2"/>
            <w:rPr>
              <w:rFonts w:eastAsiaTheme="minorEastAsia" w:cstheme="minorBidi"/>
              <w:noProof/>
              <w:kern w:val="2"/>
              <w:sz w:val="24"/>
              <w:szCs w:val="24"/>
              <w:lang w:eastAsia="nl-NL"/>
              <w14:ligatures w14:val="standardContextual"/>
            </w:rPr>
          </w:pPr>
          <w:hyperlink w:anchor="_Toc187074624" w:history="1">
            <w:r w:rsidRPr="001B61BF">
              <w:rPr>
                <w:rStyle w:val="Hyperlink"/>
                <w:noProof/>
              </w:rPr>
              <w:t>8.4</w:t>
            </w:r>
            <w:r>
              <w:rPr>
                <w:rFonts w:eastAsiaTheme="minorEastAsia" w:cstheme="minorBidi"/>
                <w:noProof/>
                <w:kern w:val="2"/>
                <w:sz w:val="24"/>
                <w:szCs w:val="24"/>
                <w:lang w:eastAsia="nl-NL"/>
                <w14:ligatures w14:val="standardContextual"/>
              </w:rPr>
              <w:tab/>
            </w:r>
            <w:r w:rsidRPr="001B61BF">
              <w:rPr>
                <w:rStyle w:val="Hyperlink"/>
                <w:noProof/>
              </w:rPr>
              <w:t>Code kwaliteit</w:t>
            </w:r>
            <w:r>
              <w:rPr>
                <w:noProof/>
                <w:webHidden/>
              </w:rPr>
              <w:tab/>
            </w:r>
            <w:r>
              <w:rPr>
                <w:noProof/>
                <w:webHidden/>
              </w:rPr>
              <w:fldChar w:fldCharType="begin"/>
            </w:r>
            <w:r>
              <w:rPr>
                <w:noProof/>
                <w:webHidden/>
              </w:rPr>
              <w:instrText xml:space="preserve"> PAGEREF _Toc187074624 \h </w:instrText>
            </w:r>
            <w:r>
              <w:rPr>
                <w:noProof/>
                <w:webHidden/>
              </w:rPr>
            </w:r>
            <w:r>
              <w:rPr>
                <w:noProof/>
                <w:webHidden/>
              </w:rPr>
              <w:fldChar w:fldCharType="separate"/>
            </w:r>
            <w:r>
              <w:rPr>
                <w:noProof/>
                <w:webHidden/>
              </w:rPr>
              <w:t>18</w:t>
            </w:r>
            <w:r>
              <w:rPr>
                <w:noProof/>
                <w:webHidden/>
              </w:rPr>
              <w:fldChar w:fldCharType="end"/>
            </w:r>
          </w:hyperlink>
        </w:p>
        <w:p w14:paraId="2793B10A" w14:textId="5F5620FE" w:rsidR="000D7DA6" w:rsidRDefault="000D7DA6">
          <w:pPr>
            <w:pStyle w:val="TOC3"/>
            <w:rPr>
              <w:rFonts w:eastAsiaTheme="minorEastAsia" w:cstheme="minorBidi"/>
              <w:noProof/>
              <w:kern w:val="2"/>
              <w:sz w:val="24"/>
              <w:szCs w:val="24"/>
              <w:lang w:eastAsia="nl-NL"/>
              <w14:ligatures w14:val="standardContextual"/>
            </w:rPr>
          </w:pPr>
          <w:hyperlink w:anchor="_Toc187074625" w:history="1">
            <w:r w:rsidRPr="001B61BF">
              <w:rPr>
                <w:rStyle w:val="Hyperlink"/>
                <w:noProof/>
              </w:rPr>
              <w:t>8.4.1</w:t>
            </w:r>
            <w:r>
              <w:rPr>
                <w:rFonts w:eastAsiaTheme="minorEastAsia" w:cstheme="minorBidi"/>
                <w:noProof/>
                <w:kern w:val="2"/>
                <w:sz w:val="24"/>
                <w:szCs w:val="24"/>
                <w:lang w:eastAsia="nl-NL"/>
                <w14:ligatures w14:val="standardContextual"/>
              </w:rPr>
              <w:tab/>
            </w:r>
            <w:r w:rsidRPr="001B61BF">
              <w:rPr>
                <w:rStyle w:val="Hyperlink"/>
                <w:noProof/>
              </w:rPr>
              <w:t>Facade Pattern</w:t>
            </w:r>
            <w:r>
              <w:rPr>
                <w:noProof/>
                <w:webHidden/>
              </w:rPr>
              <w:tab/>
            </w:r>
            <w:r>
              <w:rPr>
                <w:noProof/>
                <w:webHidden/>
              </w:rPr>
              <w:fldChar w:fldCharType="begin"/>
            </w:r>
            <w:r>
              <w:rPr>
                <w:noProof/>
                <w:webHidden/>
              </w:rPr>
              <w:instrText xml:space="preserve"> PAGEREF _Toc187074625 \h </w:instrText>
            </w:r>
            <w:r>
              <w:rPr>
                <w:noProof/>
                <w:webHidden/>
              </w:rPr>
            </w:r>
            <w:r>
              <w:rPr>
                <w:noProof/>
                <w:webHidden/>
              </w:rPr>
              <w:fldChar w:fldCharType="separate"/>
            </w:r>
            <w:r>
              <w:rPr>
                <w:noProof/>
                <w:webHidden/>
              </w:rPr>
              <w:t>18</w:t>
            </w:r>
            <w:r>
              <w:rPr>
                <w:noProof/>
                <w:webHidden/>
              </w:rPr>
              <w:fldChar w:fldCharType="end"/>
            </w:r>
          </w:hyperlink>
        </w:p>
        <w:p w14:paraId="67FB9DC7" w14:textId="7431CE31" w:rsidR="000D7DA6" w:rsidRDefault="000D7DA6">
          <w:pPr>
            <w:pStyle w:val="TOC3"/>
            <w:rPr>
              <w:rFonts w:eastAsiaTheme="minorEastAsia" w:cstheme="minorBidi"/>
              <w:noProof/>
              <w:kern w:val="2"/>
              <w:sz w:val="24"/>
              <w:szCs w:val="24"/>
              <w:lang w:eastAsia="nl-NL"/>
              <w14:ligatures w14:val="standardContextual"/>
            </w:rPr>
          </w:pPr>
          <w:hyperlink w:anchor="_Toc187074626" w:history="1">
            <w:r w:rsidRPr="001B61BF">
              <w:rPr>
                <w:rStyle w:val="Hyperlink"/>
                <w:i/>
                <w:iCs/>
                <w:noProof/>
              </w:rPr>
              <w:t>8.4.2</w:t>
            </w:r>
            <w:r>
              <w:rPr>
                <w:rFonts w:eastAsiaTheme="minorEastAsia" w:cstheme="minorBidi"/>
                <w:noProof/>
                <w:kern w:val="2"/>
                <w:sz w:val="24"/>
                <w:szCs w:val="24"/>
                <w:lang w:eastAsia="nl-NL"/>
                <w14:ligatures w14:val="standardContextual"/>
              </w:rPr>
              <w:tab/>
            </w:r>
            <w:r w:rsidRPr="001B61BF">
              <w:rPr>
                <w:rStyle w:val="Hyperlink"/>
                <w:noProof/>
              </w:rPr>
              <w:t>Strategy Pattern</w:t>
            </w:r>
            <w:r>
              <w:rPr>
                <w:noProof/>
                <w:webHidden/>
              </w:rPr>
              <w:tab/>
            </w:r>
            <w:r>
              <w:rPr>
                <w:noProof/>
                <w:webHidden/>
              </w:rPr>
              <w:fldChar w:fldCharType="begin"/>
            </w:r>
            <w:r>
              <w:rPr>
                <w:noProof/>
                <w:webHidden/>
              </w:rPr>
              <w:instrText xml:space="preserve"> PAGEREF _Toc187074626 \h </w:instrText>
            </w:r>
            <w:r>
              <w:rPr>
                <w:noProof/>
                <w:webHidden/>
              </w:rPr>
            </w:r>
            <w:r>
              <w:rPr>
                <w:noProof/>
                <w:webHidden/>
              </w:rPr>
              <w:fldChar w:fldCharType="separate"/>
            </w:r>
            <w:r>
              <w:rPr>
                <w:noProof/>
                <w:webHidden/>
              </w:rPr>
              <w:t>18</w:t>
            </w:r>
            <w:r>
              <w:rPr>
                <w:noProof/>
                <w:webHidden/>
              </w:rPr>
              <w:fldChar w:fldCharType="end"/>
            </w:r>
          </w:hyperlink>
        </w:p>
        <w:p w14:paraId="3AE0D0A2" w14:textId="051F6935" w:rsidR="000D7DA6" w:rsidRDefault="000D7DA6">
          <w:pPr>
            <w:pStyle w:val="TOC2"/>
            <w:rPr>
              <w:rFonts w:eastAsiaTheme="minorEastAsia" w:cstheme="minorBidi"/>
              <w:noProof/>
              <w:kern w:val="2"/>
              <w:sz w:val="24"/>
              <w:szCs w:val="24"/>
              <w:lang w:eastAsia="nl-NL"/>
              <w14:ligatures w14:val="standardContextual"/>
            </w:rPr>
          </w:pPr>
          <w:hyperlink w:anchor="_Toc187074627" w:history="1">
            <w:r w:rsidRPr="001B61BF">
              <w:rPr>
                <w:rStyle w:val="Hyperlink"/>
                <w:noProof/>
                <w:lang w:val="en-US"/>
              </w:rPr>
              <w:t>8.5</w:t>
            </w:r>
            <w:r>
              <w:rPr>
                <w:rFonts w:eastAsiaTheme="minorEastAsia" w:cstheme="minorBidi"/>
                <w:noProof/>
                <w:kern w:val="2"/>
                <w:sz w:val="24"/>
                <w:szCs w:val="24"/>
                <w:lang w:eastAsia="nl-NL"/>
                <w14:ligatures w14:val="standardContextual"/>
              </w:rPr>
              <w:tab/>
            </w:r>
            <w:r w:rsidRPr="001B61BF">
              <w:rPr>
                <w:rStyle w:val="Hyperlink"/>
                <w:noProof/>
                <w:lang w:val="en-US"/>
              </w:rPr>
              <w:t>Backend Testing</w:t>
            </w:r>
            <w:r>
              <w:rPr>
                <w:noProof/>
                <w:webHidden/>
              </w:rPr>
              <w:tab/>
            </w:r>
            <w:r>
              <w:rPr>
                <w:noProof/>
                <w:webHidden/>
              </w:rPr>
              <w:fldChar w:fldCharType="begin"/>
            </w:r>
            <w:r>
              <w:rPr>
                <w:noProof/>
                <w:webHidden/>
              </w:rPr>
              <w:instrText xml:space="preserve"> PAGEREF _Toc187074627 \h </w:instrText>
            </w:r>
            <w:r>
              <w:rPr>
                <w:noProof/>
                <w:webHidden/>
              </w:rPr>
            </w:r>
            <w:r>
              <w:rPr>
                <w:noProof/>
                <w:webHidden/>
              </w:rPr>
              <w:fldChar w:fldCharType="separate"/>
            </w:r>
            <w:r>
              <w:rPr>
                <w:noProof/>
                <w:webHidden/>
              </w:rPr>
              <w:t>18</w:t>
            </w:r>
            <w:r>
              <w:rPr>
                <w:noProof/>
                <w:webHidden/>
              </w:rPr>
              <w:fldChar w:fldCharType="end"/>
            </w:r>
          </w:hyperlink>
        </w:p>
        <w:p w14:paraId="5DB09B8F" w14:textId="19C4E61B" w:rsidR="000D7DA6" w:rsidRDefault="000D7DA6">
          <w:pPr>
            <w:pStyle w:val="TOC3"/>
            <w:rPr>
              <w:rFonts w:eastAsiaTheme="minorEastAsia" w:cstheme="minorBidi"/>
              <w:noProof/>
              <w:kern w:val="2"/>
              <w:sz w:val="24"/>
              <w:szCs w:val="24"/>
              <w:lang w:eastAsia="nl-NL"/>
              <w14:ligatures w14:val="standardContextual"/>
            </w:rPr>
          </w:pPr>
          <w:hyperlink w:anchor="_Toc187074628" w:history="1">
            <w:r w:rsidRPr="001B61BF">
              <w:rPr>
                <w:rStyle w:val="Hyperlink"/>
                <w:noProof/>
              </w:rPr>
              <w:t>8.5.1</w:t>
            </w:r>
            <w:r>
              <w:rPr>
                <w:rFonts w:eastAsiaTheme="minorEastAsia" w:cstheme="minorBidi"/>
                <w:noProof/>
                <w:kern w:val="2"/>
                <w:sz w:val="24"/>
                <w:szCs w:val="24"/>
                <w:lang w:eastAsia="nl-NL"/>
                <w14:ligatures w14:val="standardContextual"/>
              </w:rPr>
              <w:tab/>
            </w:r>
            <w:r w:rsidRPr="001B61BF">
              <w:rPr>
                <w:rStyle w:val="Hyperlink"/>
                <w:noProof/>
              </w:rPr>
              <w:t>Controller testing</w:t>
            </w:r>
            <w:r>
              <w:rPr>
                <w:noProof/>
                <w:webHidden/>
              </w:rPr>
              <w:tab/>
            </w:r>
            <w:r>
              <w:rPr>
                <w:noProof/>
                <w:webHidden/>
              </w:rPr>
              <w:fldChar w:fldCharType="begin"/>
            </w:r>
            <w:r>
              <w:rPr>
                <w:noProof/>
                <w:webHidden/>
              </w:rPr>
              <w:instrText xml:space="preserve"> PAGEREF _Toc187074628 \h </w:instrText>
            </w:r>
            <w:r>
              <w:rPr>
                <w:noProof/>
                <w:webHidden/>
              </w:rPr>
            </w:r>
            <w:r>
              <w:rPr>
                <w:noProof/>
                <w:webHidden/>
              </w:rPr>
              <w:fldChar w:fldCharType="separate"/>
            </w:r>
            <w:r>
              <w:rPr>
                <w:noProof/>
                <w:webHidden/>
              </w:rPr>
              <w:t>18</w:t>
            </w:r>
            <w:r>
              <w:rPr>
                <w:noProof/>
                <w:webHidden/>
              </w:rPr>
              <w:fldChar w:fldCharType="end"/>
            </w:r>
          </w:hyperlink>
        </w:p>
        <w:p w14:paraId="5B4CAC71" w14:textId="64234B2F" w:rsidR="000D7DA6" w:rsidRDefault="000D7DA6">
          <w:pPr>
            <w:pStyle w:val="TOC3"/>
            <w:rPr>
              <w:rFonts w:eastAsiaTheme="minorEastAsia" w:cstheme="minorBidi"/>
              <w:noProof/>
              <w:kern w:val="2"/>
              <w:sz w:val="24"/>
              <w:szCs w:val="24"/>
              <w:lang w:eastAsia="nl-NL"/>
              <w14:ligatures w14:val="standardContextual"/>
            </w:rPr>
          </w:pPr>
          <w:hyperlink w:anchor="_Toc187074629" w:history="1">
            <w:r w:rsidRPr="001B61BF">
              <w:rPr>
                <w:rStyle w:val="Hyperlink"/>
                <w:noProof/>
              </w:rPr>
              <w:t>8.5.2</w:t>
            </w:r>
            <w:r>
              <w:rPr>
                <w:rFonts w:eastAsiaTheme="minorEastAsia" w:cstheme="minorBidi"/>
                <w:noProof/>
                <w:kern w:val="2"/>
                <w:sz w:val="24"/>
                <w:szCs w:val="24"/>
                <w:lang w:eastAsia="nl-NL"/>
                <w14:ligatures w14:val="standardContextual"/>
              </w:rPr>
              <w:tab/>
            </w:r>
            <w:r w:rsidRPr="001B61BF">
              <w:rPr>
                <w:rStyle w:val="Hyperlink"/>
                <w:noProof/>
              </w:rPr>
              <w:t>Service testing:</w:t>
            </w:r>
            <w:r>
              <w:rPr>
                <w:noProof/>
                <w:webHidden/>
              </w:rPr>
              <w:tab/>
            </w:r>
            <w:r>
              <w:rPr>
                <w:noProof/>
                <w:webHidden/>
              </w:rPr>
              <w:fldChar w:fldCharType="begin"/>
            </w:r>
            <w:r>
              <w:rPr>
                <w:noProof/>
                <w:webHidden/>
              </w:rPr>
              <w:instrText xml:space="preserve"> PAGEREF _Toc187074629 \h </w:instrText>
            </w:r>
            <w:r>
              <w:rPr>
                <w:noProof/>
                <w:webHidden/>
              </w:rPr>
            </w:r>
            <w:r>
              <w:rPr>
                <w:noProof/>
                <w:webHidden/>
              </w:rPr>
              <w:fldChar w:fldCharType="separate"/>
            </w:r>
            <w:r>
              <w:rPr>
                <w:noProof/>
                <w:webHidden/>
              </w:rPr>
              <w:t>18</w:t>
            </w:r>
            <w:r>
              <w:rPr>
                <w:noProof/>
                <w:webHidden/>
              </w:rPr>
              <w:fldChar w:fldCharType="end"/>
            </w:r>
          </w:hyperlink>
        </w:p>
        <w:p w14:paraId="27804FAE" w14:textId="1CB9AB7B" w:rsidR="000D7DA6" w:rsidRDefault="000D7DA6">
          <w:pPr>
            <w:pStyle w:val="TOC3"/>
            <w:rPr>
              <w:rFonts w:eastAsiaTheme="minorEastAsia" w:cstheme="minorBidi"/>
              <w:noProof/>
              <w:kern w:val="2"/>
              <w:sz w:val="24"/>
              <w:szCs w:val="24"/>
              <w:lang w:eastAsia="nl-NL"/>
              <w14:ligatures w14:val="standardContextual"/>
            </w:rPr>
          </w:pPr>
          <w:hyperlink w:anchor="_Toc187074630" w:history="1">
            <w:r w:rsidRPr="001B61BF">
              <w:rPr>
                <w:rStyle w:val="Hyperlink"/>
                <w:noProof/>
              </w:rPr>
              <w:t>8.5.3</w:t>
            </w:r>
            <w:r>
              <w:rPr>
                <w:rFonts w:eastAsiaTheme="minorEastAsia" w:cstheme="minorBidi"/>
                <w:noProof/>
                <w:kern w:val="2"/>
                <w:sz w:val="24"/>
                <w:szCs w:val="24"/>
                <w:lang w:eastAsia="nl-NL"/>
                <w14:ligatures w14:val="standardContextual"/>
              </w:rPr>
              <w:tab/>
            </w:r>
            <w:r w:rsidRPr="001B61BF">
              <w:rPr>
                <w:rStyle w:val="Hyperlink"/>
                <w:noProof/>
              </w:rPr>
              <w:t>Utility</w:t>
            </w:r>
            <w:r>
              <w:rPr>
                <w:noProof/>
                <w:webHidden/>
              </w:rPr>
              <w:tab/>
            </w:r>
            <w:r>
              <w:rPr>
                <w:noProof/>
                <w:webHidden/>
              </w:rPr>
              <w:fldChar w:fldCharType="begin"/>
            </w:r>
            <w:r>
              <w:rPr>
                <w:noProof/>
                <w:webHidden/>
              </w:rPr>
              <w:instrText xml:space="preserve"> PAGEREF _Toc187074630 \h </w:instrText>
            </w:r>
            <w:r>
              <w:rPr>
                <w:noProof/>
                <w:webHidden/>
              </w:rPr>
            </w:r>
            <w:r>
              <w:rPr>
                <w:noProof/>
                <w:webHidden/>
              </w:rPr>
              <w:fldChar w:fldCharType="separate"/>
            </w:r>
            <w:r>
              <w:rPr>
                <w:noProof/>
                <w:webHidden/>
              </w:rPr>
              <w:t>18</w:t>
            </w:r>
            <w:r>
              <w:rPr>
                <w:noProof/>
                <w:webHidden/>
              </w:rPr>
              <w:fldChar w:fldCharType="end"/>
            </w:r>
          </w:hyperlink>
        </w:p>
        <w:p w14:paraId="007D9DE2" w14:textId="4DAFAF66" w:rsidR="000D7DA6" w:rsidRDefault="000D7DA6">
          <w:pPr>
            <w:pStyle w:val="TOC2"/>
            <w:rPr>
              <w:rFonts w:eastAsiaTheme="minorEastAsia" w:cstheme="minorBidi"/>
              <w:noProof/>
              <w:kern w:val="2"/>
              <w:sz w:val="24"/>
              <w:szCs w:val="24"/>
              <w:lang w:eastAsia="nl-NL"/>
              <w14:ligatures w14:val="standardContextual"/>
            </w:rPr>
          </w:pPr>
          <w:hyperlink w:anchor="_Toc187074631" w:history="1">
            <w:r w:rsidRPr="001B61BF">
              <w:rPr>
                <w:rStyle w:val="Hyperlink"/>
                <w:noProof/>
              </w:rPr>
              <w:t>8.6</w:t>
            </w:r>
            <w:r>
              <w:rPr>
                <w:rFonts w:eastAsiaTheme="minorEastAsia" w:cstheme="minorBidi"/>
                <w:noProof/>
                <w:kern w:val="2"/>
                <w:sz w:val="24"/>
                <w:szCs w:val="24"/>
                <w:lang w:eastAsia="nl-NL"/>
                <w14:ligatures w14:val="standardContextual"/>
              </w:rPr>
              <w:tab/>
            </w:r>
            <w:r w:rsidRPr="001B61BF">
              <w:rPr>
                <w:rStyle w:val="Hyperlink"/>
                <w:noProof/>
              </w:rPr>
              <w:t>Frontend Testing</w:t>
            </w:r>
            <w:r>
              <w:rPr>
                <w:noProof/>
                <w:webHidden/>
              </w:rPr>
              <w:tab/>
            </w:r>
            <w:r>
              <w:rPr>
                <w:noProof/>
                <w:webHidden/>
              </w:rPr>
              <w:fldChar w:fldCharType="begin"/>
            </w:r>
            <w:r>
              <w:rPr>
                <w:noProof/>
                <w:webHidden/>
              </w:rPr>
              <w:instrText xml:space="preserve"> PAGEREF _Toc187074631 \h </w:instrText>
            </w:r>
            <w:r>
              <w:rPr>
                <w:noProof/>
                <w:webHidden/>
              </w:rPr>
            </w:r>
            <w:r>
              <w:rPr>
                <w:noProof/>
                <w:webHidden/>
              </w:rPr>
              <w:fldChar w:fldCharType="separate"/>
            </w:r>
            <w:r>
              <w:rPr>
                <w:noProof/>
                <w:webHidden/>
              </w:rPr>
              <w:t>18</w:t>
            </w:r>
            <w:r>
              <w:rPr>
                <w:noProof/>
                <w:webHidden/>
              </w:rPr>
              <w:fldChar w:fldCharType="end"/>
            </w:r>
          </w:hyperlink>
        </w:p>
        <w:p w14:paraId="6E1E8824" w14:textId="51230F44" w:rsidR="000D7DA6" w:rsidRDefault="000D7DA6">
          <w:pPr>
            <w:pStyle w:val="TOC3"/>
            <w:rPr>
              <w:rFonts w:eastAsiaTheme="minorEastAsia" w:cstheme="minorBidi"/>
              <w:noProof/>
              <w:kern w:val="2"/>
              <w:sz w:val="24"/>
              <w:szCs w:val="24"/>
              <w:lang w:eastAsia="nl-NL"/>
              <w14:ligatures w14:val="standardContextual"/>
            </w:rPr>
          </w:pPr>
          <w:hyperlink w:anchor="_Toc187074632" w:history="1">
            <w:r w:rsidRPr="001B61BF">
              <w:rPr>
                <w:rStyle w:val="Hyperlink"/>
                <w:noProof/>
              </w:rPr>
              <w:t>8.6.1</w:t>
            </w:r>
            <w:r>
              <w:rPr>
                <w:rFonts w:eastAsiaTheme="minorEastAsia" w:cstheme="minorBidi"/>
                <w:noProof/>
                <w:kern w:val="2"/>
                <w:sz w:val="24"/>
                <w:szCs w:val="24"/>
                <w:lang w:eastAsia="nl-NL"/>
                <w14:ligatures w14:val="standardContextual"/>
              </w:rPr>
              <w:tab/>
            </w:r>
            <w:r w:rsidRPr="001B61BF">
              <w:rPr>
                <w:rStyle w:val="Hyperlink"/>
                <w:noProof/>
              </w:rPr>
              <w:t>Component Tests (Unit/Integration)</w:t>
            </w:r>
            <w:r>
              <w:rPr>
                <w:noProof/>
                <w:webHidden/>
              </w:rPr>
              <w:tab/>
            </w:r>
            <w:r>
              <w:rPr>
                <w:noProof/>
                <w:webHidden/>
              </w:rPr>
              <w:fldChar w:fldCharType="begin"/>
            </w:r>
            <w:r>
              <w:rPr>
                <w:noProof/>
                <w:webHidden/>
              </w:rPr>
              <w:instrText xml:space="preserve"> PAGEREF _Toc187074632 \h </w:instrText>
            </w:r>
            <w:r>
              <w:rPr>
                <w:noProof/>
                <w:webHidden/>
              </w:rPr>
            </w:r>
            <w:r>
              <w:rPr>
                <w:noProof/>
                <w:webHidden/>
              </w:rPr>
              <w:fldChar w:fldCharType="separate"/>
            </w:r>
            <w:r>
              <w:rPr>
                <w:noProof/>
                <w:webHidden/>
              </w:rPr>
              <w:t>18</w:t>
            </w:r>
            <w:r>
              <w:rPr>
                <w:noProof/>
                <w:webHidden/>
              </w:rPr>
              <w:fldChar w:fldCharType="end"/>
            </w:r>
          </w:hyperlink>
        </w:p>
        <w:p w14:paraId="2459D141" w14:textId="5B3F8BF0" w:rsidR="000D7DA6" w:rsidRDefault="000D7DA6">
          <w:pPr>
            <w:pStyle w:val="TOC3"/>
            <w:rPr>
              <w:rFonts w:eastAsiaTheme="minorEastAsia" w:cstheme="minorBidi"/>
              <w:noProof/>
              <w:kern w:val="2"/>
              <w:sz w:val="24"/>
              <w:szCs w:val="24"/>
              <w:lang w:eastAsia="nl-NL"/>
              <w14:ligatures w14:val="standardContextual"/>
            </w:rPr>
          </w:pPr>
          <w:hyperlink w:anchor="_Toc187074633" w:history="1">
            <w:r w:rsidRPr="001B61BF">
              <w:rPr>
                <w:rStyle w:val="Hyperlink"/>
                <w:noProof/>
              </w:rPr>
              <w:t>8.6.2</w:t>
            </w:r>
            <w:r>
              <w:rPr>
                <w:rFonts w:eastAsiaTheme="minorEastAsia" w:cstheme="minorBidi"/>
                <w:noProof/>
                <w:kern w:val="2"/>
                <w:sz w:val="24"/>
                <w:szCs w:val="24"/>
                <w:lang w:eastAsia="nl-NL"/>
                <w14:ligatures w14:val="standardContextual"/>
              </w:rPr>
              <w:tab/>
            </w:r>
            <w:r w:rsidRPr="001B61BF">
              <w:rPr>
                <w:rStyle w:val="Hyperlink"/>
                <w:noProof/>
              </w:rPr>
              <w:t>Service Tests (Unit)</w:t>
            </w:r>
            <w:r>
              <w:rPr>
                <w:noProof/>
                <w:webHidden/>
              </w:rPr>
              <w:tab/>
            </w:r>
            <w:r>
              <w:rPr>
                <w:noProof/>
                <w:webHidden/>
              </w:rPr>
              <w:fldChar w:fldCharType="begin"/>
            </w:r>
            <w:r>
              <w:rPr>
                <w:noProof/>
                <w:webHidden/>
              </w:rPr>
              <w:instrText xml:space="preserve"> PAGEREF _Toc187074633 \h </w:instrText>
            </w:r>
            <w:r>
              <w:rPr>
                <w:noProof/>
                <w:webHidden/>
              </w:rPr>
            </w:r>
            <w:r>
              <w:rPr>
                <w:noProof/>
                <w:webHidden/>
              </w:rPr>
              <w:fldChar w:fldCharType="separate"/>
            </w:r>
            <w:r>
              <w:rPr>
                <w:noProof/>
                <w:webHidden/>
              </w:rPr>
              <w:t>18</w:t>
            </w:r>
            <w:r>
              <w:rPr>
                <w:noProof/>
                <w:webHidden/>
              </w:rPr>
              <w:fldChar w:fldCharType="end"/>
            </w:r>
          </w:hyperlink>
        </w:p>
        <w:p w14:paraId="24BD7984" w14:textId="193DADF0" w:rsidR="000D7DA6" w:rsidRDefault="000D7DA6">
          <w:pPr>
            <w:pStyle w:val="TOC3"/>
            <w:rPr>
              <w:rFonts w:eastAsiaTheme="minorEastAsia" w:cstheme="minorBidi"/>
              <w:noProof/>
              <w:kern w:val="2"/>
              <w:sz w:val="24"/>
              <w:szCs w:val="24"/>
              <w:lang w:eastAsia="nl-NL"/>
              <w14:ligatures w14:val="standardContextual"/>
            </w:rPr>
          </w:pPr>
          <w:hyperlink w:anchor="_Toc187074634" w:history="1">
            <w:r w:rsidRPr="001B61BF">
              <w:rPr>
                <w:rStyle w:val="Hyperlink"/>
                <w:noProof/>
              </w:rPr>
              <w:t>8.6.3</w:t>
            </w:r>
            <w:r>
              <w:rPr>
                <w:rFonts w:eastAsiaTheme="minorEastAsia" w:cstheme="minorBidi"/>
                <w:noProof/>
                <w:kern w:val="2"/>
                <w:sz w:val="24"/>
                <w:szCs w:val="24"/>
                <w:lang w:eastAsia="nl-NL"/>
                <w14:ligatures w14:val="standardContextual"/>
              </w:rPr>
              <w:tab/>
            </w:r>
            <w:r w:rsidRPr="001B61BF">
              <w:rPr>
                <w:rStyle w:val="Hyperlink"/>
                <w:noProof/>
              </w:rPr>
              <w:t>E2E Tests (Cypress)</w:t>
            </w:r>
            <w:r>
              <w:rPr>
                <w:noProof/>
                <w:webHidden/>
              </w:rPr>
              <w:tab/>
            </w:r>
            <w:r>
              <w:rPr>
                <w:noProof/>
                <w:webHidden/>
              </w:rPr>
              <w:fldChar w:fldCharType="begin"/>
            </w:r>
            <w:r>
              <w:rPr>
                <w:noProof/>
                <w:webHidden/>
              </w:rPr>
              <w:instrText xml:space="preserve"> PAGEREF _Toc187074634 \h </w:instrText>
            </w:r>
            <w:r>
              <w:rPr>
                <w:noProof/>
                <w:webHidden/>
              </w:rPr>
            </w:r>
            <w:r>
              <w:rPr>
                <w:noProof/>
                <w:webHidden/>
              </w:rPr>
              <w:fldChar w:fldCharType="separate"/>
            </w:r>
            <w:r>
              <w:rPr>
                <w:noProof/>
                <w:webHidden/>
              </w:rPr>
              <w:t>18</w:t>
            </w:r>
            <w:r>
              <w:rPr>
                <w:noProof/>
                <w:webHidden/>
              </w:rPr>
              <w:fldChar w:fldCharType="end"/>
            </w:r>
          </w:hyperlink>
        </w:p>
        <w:p w14:paraId="13EB7AB2" w14:textId="27655F04"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635" w:history="1">
            <w:r w:rsidRPr="001B61BF">
              <w:rPr>
                <w:rStyle w:val="Hyperlink"/>
                <w:noProof/>
              </w:rPr>
              <w:t>9.</w:t>
            </w:r>
            <w:r>
              <w:rPr>
                <w:rFonts w:eastAsiaTheme="minorEastAsia" w:cstheme="minorBidi"/>
                <w:b w:val="0"/>
                <w:noProof/>
                <w:color w:val="auto"/>
                <w:kern w:val="2"/>
                <w:sz w:val="24"/>
                <w:szCs w:val="24"/>
                <w:lang w:eastAsia="nl-NL"/>
                <w14:ligatures w14:val="standardContextual"/>
              </w:rPr>
              <w:tab/>
            </w:r>
            <w:r w:rsidRPr="001B61BF">
              <w:rPr>
                <w:rStyle w:val="Hyperlink"/>
                <w:noProof/>
              </w:rPr>
              <w:t>Technische reflectie</w:t>
            </w:r>
            <w:r>
              <w:rPr>
                <w:noProof/>
                <w:webHidden/>
              </w:rPr>
              <w:tab/>
            </w:r>
            <w:r>
              <w:rPr>
                <w:noProof/>
                <w:webHidden/>
              </w:rPr>
              <w:fldChar w:fldCharType="begin"/>
            </w:r>
            <w:r>
              <w:rPr>
                <w:noProof/>
                <w:webHidden/>
              </w:rPr>
              <w:instrText xml:space="preserve"> PAGEREF _Toc187074635 \h </w:instrText>
            </w:r>
            <w:r>
              <w:rPr>
                <w:noProof/>
                <w:webHidden/>
              </w:rPr>
            </w:r>
            <w:r>
              <w:rPr>
                <w:noProof/>
                <w:webHidden/>
              </w:rPr>
              <w:fldChar w:fldCharType="separate"/>
            </w:r>
            <w:r>
              <w:rPr>
                <w:noProof/>
                <w:webHidden/>
              </w:rPr>
              <w:t>18</w:t>
            </w:r>
            <w:r>
              <w:rPr>
                <w:noProof/>
                <w:webHidden/>
              </w:rPr>
              <w:fldChar w:fldCharType="end"/>
            </w:r>
          </w:hyperlink>
        </w:p>
        <w:p w14:paraId="4BCECBEA" w14:textId="7F2D4E0F" w:rsidR="000D7DA6" w:rsidRDefault="000D7DA6">
          <w:pPr>
            <w:pStyle w:val="TOC2"/>
            <w:rPr>
              <w:rFonts w:eastAsiaTheme="minorEastAsia" w:cstheme="minorBidi"/>
              <w:noProof/>
              <w:kern w:val="2"/>
              <w:sz w:val="24"/>
              <w:szCs w:val="24"/>
              <w:lang w:eastAsia="nl-NL"/>
              <w14:ligatures w14:val="standardContextual"/>
            </w:rPr>
          </w:pPr>
          <w:hyperlink w:anchor="_Toc187074636" w:history="1">
            <w:r w:rsidRPr="001B61BF">
              <w:rPr>
                <w:rStyle w:val="Hyperlink"/>
                <w:noProof/>
              </w:rPr>
              <w:t>9.1</w:t>
            </w:r>
            <w:r>
              <w:rPr>
                <w:rFonts w:eastAsiaTheme="minorEastAsia" w:cstheme="minorBidi"/>
                <w:noProof/>
                <w:kern w:val="2"/>
                <w:sz w:val="24"/>
                <w:szCs w:val="24"/>
                <w:lang w:eastAsia="nl-NL"/>
                <w14:ligatures w14:val="standardContextual"/>
              </w:rPr>
              <w:tab/>
            </w:r>
            <w:r w:rsidRPr="001B61BF">
              <w:rPr>
                <w:rStyle w:val="Hyperlink"/>
                <w:noProof/>
              </w:rPr>
              <w:t>Dit ging goed</w:t>
            </w:r>
            <w:r>
              <w:rPr>
                <w:noProof/>
                <w:webHidden/>
              </w:rPr>
              <w:tab/>
            </w:r>
            <w:r>
              <w:rPr>
                <w:noProof/>
                <w:webHidden/>
              </w:rPr>
              <w:fldChar w:fldCharType="begin"/>
            </w:r>
            <w:r>
              <w:rPr>
                <w:noProof/>
                <w:webHidden/>
              </w:rPr>
              <w:instrText xml:space="preserve"> PAGEREF _Toc187074636 \h </w:instrText>
            </w:r>
            <w:r>
              <w:rPr>
                <w:noProof/>
                <w:webHidden/>
              </w:rPr>
            </w:r>
            <w:r>
              <w:rPr>
                <w:noProof/>
                <w:webHidden/>
              </w:rPr>
              <w:fldChar w:fldCharType="separate"/>
            </w:r>
            <w:r>
              <w:rPr>
                <w:noProof/>
                <w:webHidden/>
              </w:rPr>
              <w:t>18</w:t>
            </w:r>
            <w:r>
              <w:rPr>
                <w:noProof/>
                <w:webHidden/>
              </w:rPr>
              <w:fldChar w:fldCharType="end"/>
            </w:r>
          </w:hyperlink>
        </w:p>
        <w:p w14:paraId="5771B443" w14:textId="5A6048F0" w:rsidR="000D7DA6" w:rsidRDefault="000D7DA6">
          <w:pPr>
            <w:pStyle w:val="TOC2"/>
            <w:rPr>
              <w:rFonts w:eastAsiaTheme="minorEastAsia" w:cstheme="minorBidi"/>
              <w:noProof/>
              <w:kern w:val="2"/>
              <w:sz w:val="24"/>
              <w:szCs w:val="24"/>
              <w:lang w:eastAsia="nl-NL"/>
              <w14:ligatures w14:val="standardContextual"/>
            </w:rPr>
          </w:pPr>
          <w:hyperlink w:anchor="_Toc187074637" w:history="1">
            <w:r w:rsidRPr="001B61BF">
              <w:rPr>
                <w:rStyle w:val="Hyperlink"/>
                <w:noProof/>
              </w:rPr>
              <w:t>9.2</w:t>
            </w:r>
            <w:r>
              <w:rPr>
                <w:rFonts w:eastAsiaTheme="minorEastAsia" w:cstheme="minorBidi"/>
                <w:noProof/>
                <w:kern w:val="2"/>
                <w:sz w:val="24"/>
                <w:szCs w:val="24"/>
                <w:lang w:eastAsia="nl-NL"/>
                <w14:ligatures w14:val="standardContextual"/>
              </w:rPr>
              <w:tab/>
            </w:r>
            <w:r w:rsidRPr="001B61BF">
              <w:rPr>
                <w:rStyle w:val="Hyperlink"/>
                <w:noProof/>
              </w:rPr>
              <w:t>Dit kon beter</w:t>
            </w:r>
            <w:r>
              <w:rPr>
                <w:noProof/>
                <w:webHidden/>
              </w:rPr>
              <w:tab/>
            </w:r>
            <w:r>
              <w:rPr>
                <w:noProof/>
                <w:webHidden/>
              </w:rPr>
              <w:fldChar w:fldCharType="begin"/>
            </w:r>
            <w:r>
              <w:rPr>
                <w:noProof/>
                <w:webHidden/>
              </w:rPr>
              <w:instrText xml:space="preserve"> PAGEREF _Toc187074637 \h </w:instrText>
            </w:r>
            <w:r>
              <w:rPr>
                <w:noProof/>
                <w:webHidden/>
              </w:rPr>
            </w:r>
            <w:r>
              <w:rPr>
                <w:noProof/>
                <w:webHidden/>
              </w:rPr>
              <w:fldChar w:fldCharType="separate"/>
            </w:r>
            <w:r>
              <w:rPr>
                <w:noProof/>
                <w:webHidden/>
              </w:rPr>
              <w:t>18</w:t>
            </w:r>
            <w:r>
              <w:rPr>
                <w:noProof/>
                <w:webHidden/>
              </w:rPr>
              <w:fldChar w:fldCharType="end"/>
            </w:r>
          </w:hyperlink>
        </w:p>
        <w:p w14:paraId="401D4987" w14:textId="7F7B2E15" w:rsidR="000D7DA6" w:rsidRDefault="000D7DA6">
          <w:pPr>
            <w:pStyle w:val="TOC2"/>
            <w:rPr>
              <w:rFonts w:eastAsiaTheme="minorEastAsia" w:cstheme="minorBidi"/>
              <w:noProof/>
              <w:kern w:val="2"/>
              <w:sz w:val="24"/>
              <w:szCs w:val="24"/>
              <w:lang w:eastAsia="nl-NL"/>
              <w14:ligatures w14:val="standardContextual"/>
            </w:rPr>
          </w:pPr>
          <w:hyperlink w:anchor="_Toc187074638" w:history="1">
            <w:r w:rsidRPr="001B61BF">
              <w:rPr>
                <w:rStyle w:val="Hyperlink"/>
                <w:noProof/>
              </w:rPr>
              <w:t>9.3</w:t>
            </w:r>
            <w:r>
              <w:rPr>
                <w:rFonts w:eastAsiaTheme="minorEastAsia" w:cstheme="minorBidi"/>
                <w:noProof/>
                <w:kern w:val="2"/>
                <w:sz w:val="24"/>
                <w:szCs w:val="24"/>
                <w:lang w:eastAsia="nl-NL"/>
                <w14:ligatures w14:val="standardContextual"/>
              </w:rPr>
              <w:tab/>
            </w:r>
            <w:r w:rsidRPr="001B61BF">
              <w:rPr>
                <w:rStyle w:val="Hyperlink"/>
                <w:noProof/>
              </w:rPr>
              <w:t>Hier moet ik aan werken</w:t>
            </w:r>
            <w:r>
              <w:rPr>
                <w:noProof/>
                <w:webHidden/>
              </w:rPr>
              <w:tab/>
            </w:r>
            <w:r>
              <w:rPr>
                <w:noProof/>
                <w:webHidden/>
              </w:rPr>
              <w:fldChar w:fldCharType="begin"/>
            </w:r>
            <w:r>
              <w:rPr>
                <w:noProof/>
                <w:webHidden/>
              </w:rPr>
              <w:instrText xml:space="preserve"> PAGEREF _Toc187074638 \h </w:instrText>
            </w:r>
            <w:r>
              <w:rPr>
                <w:noProof/>
                <w:webHidden/>
              </w:rPr>
            </w:r>
            <w:r>
              <w:rPr>
                <w:noProof/>
                <w:webHidden/>
              </w:rPr>
              <w:fldChar w:fldCharType="separate"/>
            </w:r>
            <w:r>
              <w:rPr>
                <w:noProof/>
                <w:webHidden/>
              </w:rPr>
              <w:t>18</w:t>
            </w:r>
            <w:r>
              <w:rPr>
                <w:noProof/>
                <w:webHidden/>
              </w:rPr>
              <w:fldChar w:fldCharType="end"/>
            </w:r>
          </w:hyperlink>
        </w:p>
        <w:p w14:paraId="3E9A9C0E" w14:textId="036C0B6E" w:rsidR="000D7DA6" w:rsidRDefault="000D7DA6">
          <w:pPr>
            <w:pStyle w:val="TOC2"/>
            <w:rPr>
              <w:rFonts w:eastAsiaTheme="minorEastAsia" w:cstheme="minorBidi"/>
              <w:noProof/>
              <w:kern w:val="2"/>
              <w:sz w:val="24"/>
              <w:szCs w:val="24"/>
              <w:lang w:eastAsia="nl-NL"/>
              <w14:ligatures w14:val="standardContextual"/>
            </w:rPr>
          </w:pPr>
          <w:hyperlink w:anchor="_Toc187074639" w:history="1">
            <w:r w:rsidRPr="001B61BF">
              <w:rPr>
                <w:rStyle w:val="Hyperlink"/>
                <w:noProof/>
              </w:rPr>
              <w:t>9.4</w:t>
            </w:r>
            <w:r>
              <w:rPr>
                <w:rFonts w:eastAsiaTheme="minorEastAsia" w:cstheme="minorBidi"/>
                <w:noProof/>
                <w:kern w:val="2"/>
                <w:sz w:val="24"/>
                <w:szCs w:val="24"/>
                <w:lang w:eastAsia="nl-NL"/>
                <w14:ligatures w14:val="standardContextual"/>
              </w:rPr>
              <w:tab/>
            </w:r>
            <w:r w:rsidRPr="001B61BF">
              <w:rPr>
                <w:rStyle w:val="Hyperlink"/>
                <w:noProof/>
              </w:rPr>
              <w:t>Zo zou een student zich moeten voorbereiden</w:t>
            </w:r>
            <w:r>
              <w:rPr>
                <w:noProof/>
                <w:webHidden/>
              </w:rPr>
              <w:tab/>
            </w:r>
            <w:r>
              <w:rPr>
                <w:noProof/>
                <w:webHidden/>
              </w:rPr>
              <w:fldChar w:fldCharType="begin"/>
            </w:r>
            <w:r>
              <w:rPr>
                <w:noProof/>
                <w:webHidden/>
              </w:rPr>
              <w:instrText xml:space="preserve"> PAGEREF _Toc187074639 \h </w:instrText>
            </w:r>
            <w:r>
              <w:rPr>
                <w:noProof/>
                <w:webHidden/>
              </w:rPr>
            </w:r>
            <w:r>
              <w:rPr>
                <w:noProof/>
                <w:webHidden/>
              </w:rPr>
              <w:fldChar w:fldCharType="separate"/>
            </w:r>
            <w:r>
              <w:rPr>
                <w:noProof/>
                <w:webHidden/>
              </w:rPr>
              <w:t>18</w:t>
            </w:r>
            <w:r>
              <w:rPr>
                <w:noProof/>
                <w:webHidden/>
              </w:rPr>
              <w:fldChar w:fldCharType="end"/>
            </w:r>
          </w:hyperlink>
        </w:p>
        <w:p w14:paraId="4C61A106" w14:textId="32FEDEFA" w:rsidR="000D7DA6" w:rsidRDefault="000D7DA6">
          <w:pPr>
            <w:pStyle w:val="TOC1"/>
            <w:rPr>
              <w:rFonts w:eastAsiaTheme="minorEastAsia" w:cstheme="minorBidi"/>
              <w:b w:val="0"/>
              <w:noProof/>
              <w:color w:val="auto"/>
              <w:kern w:val="2"/>
              <w:sz w:val="24"/>
              <w:szCs w:val="24"/>
              <w:lang w:eastAsia="nl-NL"/>
              <w14:ligatures w14:val="standardContextual"/>
            </w:rPr>
          </w:pPr>
          <w:hyperlink w:anchor="_Toc187074640" w:history="1">
            <w:r w:rsidRPr="001B61BF">
              <w:rPr>
                <w:rStyle w:val="Hyperlink"/>
                <w:noProof/>
              </w:rPr>
              <w:t>10.</w:t>
            </w:r>
            <w:r>
              <w:rPr>
                <w:rFonts w:eastAsiaTheme="minorEastAsia" w:cstheme="minorBidi"/>
                <w:b w:val="0"/>
                <w:noProof/>
                <w:color w:val="auto"/>
                <w:kern w:val="2"/>
                <w:sz w:val="24"/>
                <w:szCs w:val="24"/>
                <w:lang w:eastAsia="nl-NL"/>
                <w14:ligatures w14:val="standardContextual"/>
              </w:rPr>
              <w:tab/>
            </w:r>
            <w:r w:rsidRPr="001B61BF">
              <w:rPr>
                <w:rStyle w:val="Hyperlink"/>
                <w:noProof/>
              </w:rPr>
              <w:t>Appendices(FORMAT, EN POP LEERDOELEN)</w:t>
            </w:r>
            <w:r>
              <w:rPr>
                <w:noProof/>
                <w:webHidden/>
              </w:rPr>
              <w:tab/>
            </w:r>
            <w:r>
              <w:rPr>
                <w:noProof/>
                <w:webHidden/>
              </w:rPr>
              <w:fldChar w:fldCharType="begin"/>
            </w:r>
            <w:r>
              <w:rPr>
                <w:noProof/>
                <w:webHidden/>
              </w:rPr>
              <w:instrText xml:space="preserve"> PAGEREF _Toc187074640 \h </w:instrText>
            </w:r>
            <w:r>
              <w:rPr>
                <w:noProof/>
                <w:webHidden/>
              </w:rPr>
            </w:r>
            <w:r>
              <w:rPr>
                <w:noProof/>
                <w:webHidden/>
              </w:rPr>
              <w:fldChar w:fldCharType="separate"/>
            </w:r>
            <w:r>
              <w:rPr>
                <w:noProof/>
                <w:webHidden/>
              </w:rPr>
              <w:t>18</w:t>
            </w:r>
            <w:r>
              <w:rPr>
                <w:noProof/>
                <w:webHidden/>
              </w:rPr>
              <w:fldChar w:fldCharType="end"/>
            </w:r>
          </w:hyperlink>
        </w:p>
        <w:p w14:paraId="11FC5C2C" w14:textId="586B3826" w:rsidR="00A9465F" w:rsidRDefault="00A9465F" w:rsidP="00A9465F">
          <w:r>
            <w:rPr>
              <w:b/>
              <w:bCs/>
              <w:noProof/>
            </w:rPr>
            <w:fldChar w:fldCharType="end"/>
          </w:r>
        </w:p>
      </w:sdtContent>
    </w:sdt>
    <w:p w14:paraId="1968CF5D" w14:textId="77777777" w:rsidR="00A9465F" w:rsidRDefault="00A9465F" w:rsidP="00A9465F">
      <w:pPr>
        <w:rPr>
          <w:rFonts w:asciiTheme="majorHAnsi" w:eastAsiaTheme="majorEastAsia" w:hAnsiTheme="majorHAnsi" w:cstheme="majorBidi"/>
          <w:color w:val="1A105A" w:themeColor="accent1" w:themeShade="BF"/>
          <w:sz w:val="32"/>
          <w:szCs w:val="32"/>
        </w:rPr>
      </w:pPr>
      <w:r>
        <w:br w:type="page"/>
      </w:r>
    </w:p>
    <w:p w14:paraId="7EE6F195" w14:textId="205E4F0B" w:rsidR="00A9465F" w:rsidRPr="00CD5702" w:rsidRDefault="00A9465F" w:rsidP="00A9465F">
      <w:pPr>
        <w:pStyle w:val="Heading1"/>
      </w:pPr>
      <w:bookmarkStart w:id="3" w:name="_Toc187074583"/>
      <w:r>
        <w:lastRenderedPageBreak/>
        <w:t>Context en Opdracht</w:t>
      </w:r>
      <w:bookmarkEnd w:id="3"/>
    </w:p>
    <w:p w14:paraId="7CCEEEBD" w14:textId="77777777" w:rsidR="00A9465F" w:rsidRDefault="00A9465F" w:rsidP="00A9465F">
      <w:pPr>
        <w:pStyle w:val="Heading2"/>
      </w:pPr>
      <w:bookmarkStart w:id="4" w:name="_Toc187074584"/>
      <w:r>
        <w:t>Context</w:t>
      </w:r>
      <w:bookmarkEnd w:id="4"/>
    </w:p>
    <w:p w14:paraId="5204A497" w14:textId="77777777" w:rsidR="00CD5702" w:rsidRDefault="00CD5702" w:rsidP="00CD5702">
      <w:pPr>
        <w:pStyle w:val="HvAStandaard"/>
        <w:rPr>
          <w:lang w:eastAsia="nl-NL"/>
        </w:rPr>
      </w:pPr>
      <w:r>
        <w:rPr>
          <w:lang w:eastAsia="nl-NL"/>
        </w:rPr>
        <w:t xml:space="preserve">ITM, een afkorting van Application </w:t>
      </w:r>
      <w:proofErr w:type="spellStart"/>
      <w:r>
        <w:rPr>
          <w:lang w:eastAsia="nl-NL"/>
        </w:rPr>
        <w:t>for</w:t>
      </w:r>
      <w:proofErr w:type="spellEnd"/>
      <w:r>
        <w:rPr>
          <w:lang w:eastAsia="nl-NL"/>
        </w:rPr>
        <w:t xml:space="preserve"> Intelligent Technology </w:t>
      </w:r>
      <w:proofErr w:type="spellStart"/>
      <w:r>
        <w:rPr>
          <w:lang w:eastAsia="nl-NL"/>
        </w:rPr>
        <w:t>for</w:t>
      </w:r>
      <w:proofErr w:type="spellEnd"/>
      <w:r>
        <w:rPr>
          <w:lang w:eastAsia="nl-NL"/>
        </w:rPr>
        <w:t xml:space="preserve"> </w:t>
      </w:r>
      <w:proofErr w:type="spellStart"/>
      <w:r>
        <w:rPr>
          <w:lang w:eastAsia="nl-NL"/>
        </w:rPr>
        <w:t>the</w:t>
      </w:r>
      <w:proofErr w:type="spellEnd"/>
      <w:r>
        <w:rPr>
          <w:lang w:eastAsia="nl-NL"/>
        </w:rPr>
        <w:t xml:space="preserve"> </w:t>
      </w:r>
      <w:proofErr w:type="spellStart"/>
      <w:r>
        <w:rPr>
          <w:lang w:eastAsia="nl-NL"/>
        </w:rPr>
        <w:t>Medical</w:t>
      </w:r>
      <w:proofErr w:type="spellEnd"/>
      <w:r>
        <w:rPr>
          <w:lang w:eastAsia="nl-NL"/>
        </w:rPr>
        <w:t xml:space="preserve"> </w:t>
      </w:r>
      <w:proofErr w:type="spellStart"/>
      <w:r>
        <w:rPr>
          <w:lang w:eastAsia="nl-NL"/>
        </w:rPr>
        <w:t>Industry</w:t>
      </w:r>
      <w:proofErr w:type="spellEnd"/>
      <w:r>
        <w:rPr>
          <w:lang w:eastAsia="nl-NL"/>
        </w:rPr>
        <w:t xml:space="preserve">, is een project dat ons werd gegeven door onze producteigenaar, Mohamed El </w:t>
      </w:r>
      <w:proofErr w:type="spellStart"/>
      <w:r>
        <w:rPr>
          <w:lang w:eastAsia="nl-NL"/>
        </w:rPr>
        <w:t>Hallaoui</w:t>
      </w:r>
      <w:proofErr w:type="spellEnd"/>
      <w:r>
        <w:rPr>
          <w:lang w:eastAsia="nl-NL"/>
        </w:rPr>
        <w:t xml:space="preserve">. Dit project valt onder een intern project bij het bedrijf </w:t>
      </w:r>
      <w:proofErr w:type="spellStart"/>
      <w:r>
        <w:rPr>
          <w:lang w:eastAsia="nl-NL"/>
        </w:rPr>
        <w:t>Lion’s</w:t>
      </w:r>
      <w:proofErr w:type="spellEnd"/>
      <w:r>
        <w:rPr>
          <w:lang w:eastAsia="nl-NL"/>
        </w:rPr>
        <w:t xml:space="preserve"> Peak. Meer informatie over het project volgt in 3.2 (Opdracht/probleem).</w:t>
      </w:r>
    </w:p>
    <w:p w14:paraId="09DF9AE8" w14:textId="77777777" w:rsidR="00CD5702" w:rsidRDefault="00CD5702" w:rsidP="00CD5702">
      <w:pPr>
        <w:pStyle w:val="HvAStandaard"/>
        <w:rPr>
          <w:lang w:eastAsia="nl-NL"/>
        </w:rPr>
      </w:pPr>
    </w:p>
    <w:p w14:paraId="42B8A49F" w14:textId="356EECA1" w:rsidR="00CD5702" w:rsidRDefault="00CD5702" w:rsidP="00CD5702">
      <w:pPr>
        <w:pStyle w:val="HvAStandaard"/>
        <w:rPr>
          <w:lang w:eastAsia="nl-NL"/>
        </w:rPr>
      </w:pPr>
      <w:r w:rsidRPr="00CD5702">
        <w:rPr>
          <w:lang w:eastAsia="nl-NL"/>
        </w:rPr>
        <w:t>Het project is gebaseerd op een probleem dat wereldwijd voorkomt: de moeilijkheden rond het beheer en delen van medische gegevens. De inspiratie hiervoor kwam uit een real-life situatie waarin een patiënt in een buitenlandse kliniek veel tijd verloor aan het beantwoorden van vragen omdat zijn medische dossier niet beschikbaar was. Dit benadrukt de uitdagingen van papieren en gefragmenteerde informatiesystemen, zoals fouten en gebrek aan toegankelijkheid, vooral in kritieke medische situaties.</w:t>
      </w:r>
    </w:p>
    <w:p w14:paraId="172B1BE2" w14:textId="77777777" w:rsidR="00CD5702" w:rsidRDefault="00CD5702" w:rsidP="00CD5702">
      <w:pPr>
        <w:pStyle w:val="HvAStandaard"/>
        <w:rPr>
          <w:lang w:eastAsia="nl-NL"/>
        </w:rPr>
      </w:pPr>
    </w:p>
    <w:p w14:paraId="6BD97D92" w14:textId="77777777" w:rsidR="00CD5702" w:rsidRDefault="00CD5702" w:rsidP="00CD5702">
      <w:pPr>
        <w:pStyle w:val="HvAStandaard"/>
        <w:rPr>
          <w:lang w:eastAsia="nl-NL"/>
        </w:rPr>
      </w:pPr>
      <w:proofErr w:type="spellStart"/>
      <w:r>
        <w:rPr>
          <w:lang w:eastAsia="nl-NL"/>
        </w:rPr>
        <w:t>Lion's</w:t>
      </w:r>
      <w:proofErr w:type="spellEnd"/>
      <w:r>
        <w:rPr>
          <w:lang w:eastAsia="nl-NL"/>
        </w:rPr>
        <w:t xml:space="preserve"> Peak</w:t>
      </w:r>
    </w:p>
    <w:p w14:paraId="11B34D64" w14:textId="77777777" w:rsidR="00CD5702" w:rsidRDefault="00CD5702" w:rsidP="00CD5702">
      <w:pPr>
        <w:pStyle w:val="HvAStandaard"/>
        <w:rPr>
          <w:lang w:eastAsia="nl-NL"/>
        </w:rPr>
      </w:pPr>
      <w:proofErr w:type="spellStart"/>
      <w:r>
        <w:rPr>
          <w:lang w:eastAsia="nl-NL"/>
        </w:rPr>
        <w:t>Lion's</w:t>
      </w:r>
      <w:proofErr w:type="spellEnd"/>
      <w:r>
        <w:rPr>
          <w:lang w:eastAsia="nl-NL"/>
        </w:rPr>
        <w:t xml:space="preserve"> Peak (KvK 90012046) is een bedrijf dat zich interesseert in het maken van duurzame en innovatieve softwareoplossingen. Het bedrijf staat geregistreerd in Amsterdam (Zilverplevierstraat 13). </w:t>
      </w:r>
    </w:p>
    <w:p w14:paraId="270ED163" w14:textId="7E838679" w:rsidR="00A9465F" w:rsidRDefault="00CD5702" w:rsidP="00A9465F">
      <w:pPr>
        <w:spacing w:line="240" w:lineRule="auto"/>
      </w:pPr>
      <w:r>
        <w:br w:type="page"/>
      </w:r>
    </w:p>
    <w:p w14:paraId="2F99CAB0" w14:textId="77777777" w:rsidR="00A9465F" w:rsidRDefault="00A9465F" w:rsidP="00A9465F">
      <w:pPr>
        <w:pStyle w:val="Heading2"/>
      </w:pPr>
      <w:bookmarkStart w:id="5" w:name="_Toc187074585"/>
      <w:r>
        <w:lastRenderedPageBreak/>
        <w:t>Opdracht/probleem</w:t>
      </w:r>
      <w:bookmarkEnd w:id="5"/>
    </w:p>
    <w:p w14:paraId="13EFF4E8" w14:textId="77777777" w:rsidR="00CD5702" w:rsidRDefault="00CD5702" w:rsidP="00A9465F">
      <w:pPr>
        <w:rPr>
          <w:i/>
          <w:iCs/>
        </w:rPr>
      </w:pPr>
    </w:p>
    <w:p w14:paraId="472E8987" w14:textId="77777777" w:rsidR="00CD5702" w:rsidRPr="00CD5702" w:rsidRDefault="00CD5702" w:rsidP="00CD5702">
      <w:r w:rsidRPr="00CD5702">
        <w:t>De opdracht binnen het ITM-project richt zich op het oplossen van problemen die ontstaan door:</w:t>
      </w:r>
    </w:p>
    <w:p w14:paraId="5F5ECEB7" w14:textId="77777777" w:rsidR="00CD5702" w:rsidRPr="00CD5702" w:rsidRDefault="00CD5702">
      <w:pPr>
        <w:numPr>
          <w:ilvl w:val="0"/>
          <w:numId w:val="7"/>
        </w:numPr>
      </w:pPr>
      <w:r w:rsidRPr="00CD5702">
        <w:t>Het gebruik van primitieve informatiebeheer methoden (zoals papieren dossiers).</w:t>
      </w:r>
    </w:p>
    <w:p w14:paraId="532D380B" w14:textId="77777777" w:rsidR="00CD5702" w:rsidRPr="00CD5702" w:rsidRDefault="00CD5702">
      <w:pPr>
        <w:numPr>
          <w:ilvl w:val="0"/>
          <w:numId w:val="7"/>
        </w:numPr>
      </w:pPr>
      <w:r w:rsidRPr="00CD5702">
        <w:t>Een hoge kans op fouten, die fataal kunnen zijn in medische situaties.</w:t>
      </w:r>
    </w:p>
    <w:p w14:paraId="08CBD79D" w14:textId="77777777" w:rsidR="00CD5702" w:rsidRDefault="00CD5702">
      <w:pPr>
        <w:numPr>
          <w:ilvl w:val="0"/>
          <w:numId w:val="7"/>
        </w:numPr>
      </w:pPr>
      <w:r w:rsidRPr="00CD5702">
        <w:t>De fragmentatie van informatie, waarbij gegevens vaak niet worden gedeeld tussen verschillende medische instellingen.</w:t>
      </w:r>
    </w:p>
    <w:p w14:paraId="03E06C56" w14:textId="77777777" w:rsidR="00CD5702" w:rsidRPr="00CD5702" w:rsidRDefault="00CD5702" w:rsidP="00CD5702"/>
    <w:p w14:paraId="6417C579" w14:textId="77777777" w:rsidR="00CD5702" w:rsidRPr="00CD5702" w:rsidRDefault="00CD5702" w:rsidP="00CD5702">
      <w:r w:rsidRPr="00CD5702">
        <w:t>Het doel van de opdracht is om een oplossing te bieden in de vorm van een digitaal informatiebeheersysteem dat geschikt is voor zowel medische professionals als patiënten. Deze oplossing moet:</w:t>
      </w:r>
    </w:p>
    <w:p w14:paraId="7EFF8F91" w14:textId="77777777" w:rsidR="00CD5702" w:rsidRPr="00CD5702" w:rsidRDefault="00CD5702">
      <w:pPr>
        <w:numPr>
          <w:ilvl w:val="0"/>
          <w:numId w:val="8"/>
        </w:numPr>
      </w:pPr>
      <w:r w:rsidRPr="00CD5702">
        <w:t>Papieren medische dossiers elimineren die vatbaar zijn voor fouten en moeilijk betrouwbaar te delen zijn.</w:t>
      </w:r>
    </w:p>
    <w:p w14:paraId="2D33B200" w14:textId="77777777" w:rsidR="00CD5702" w:rsidRPr="00CD5702" w:rsidRDefault="00CD5702">
      <w:pPr>
        <w:numPr>
          <w:ilvl w:val="0"/>
          <w:numId w:val="8"/>
        </w:numPr>
      </w:pPr>
      <w:r w:rsidRPr="00CD5702">
        <w:t xml:space="preserve">Patiënten in staat stellen eigenaar te worden van hun medische dossiers via een centraal </w:t>
      </w:r>
      <w:proofErr w:type="spellStart"/>
      <w:r w:rsidRPr="00CD5702">
        <w:t>patiëntenportaal</w:t>
      </w:r>
      <w:proofErr w:type="spellEnd"/>
      <w:r w:rsidRPr="00CD5702">
        <w:t>.</w:t>
      </w:r>
    </w:p>
    <w:p w14:paraId="33407B73" w14:textId="77777777" w:rsidR="00CD5702" w:rsidRPr="00CD5702" w:rsidRDefault="00CD5702">
      <w:pPr>
        <w:numPr>
          <w:ilvl w:val="0"/>
          <w:numId w:val="8"/>
        </w:numPr>
      </w:pPr>
      <w:r w:rsidRPr="00CD5702">
        <w:t>Diagnoses verbeteren door middel van gegevensinzichten, waardoor meer effectieve behandelingen mogelijk worden.</w:t>
      </w:r>
    </w:p>
    <w:p w14:paraId="64AA8FF8" w14:textId="77777777" w:rsidR="00CD5702" w:rsidRPr="00CD5702" w:rsidRDefault="00CD5702" w:rsidP="00A9465F"/>
    <w:p w14:paraId="583AE1A1" w14:textId="77777777" w:rsidR="00CD5702" w:rsidRDefault="00CD5702" w:rsidP="00A9465F"/>
    <w:p w14:paraId="64C5E134" w14:textId="77777777" w:rsidR="00CD5702" w:rsidRDefault="00CD5702" w:rsidP="00CD5702">
      <w:r w:rsidRPr="00CD5702">
        <w:t>Om deze doelen te bereiken, werd het project opgesplitst in vijf modules, elk toegewezen aan een specifiek software development team:</w:t>
      </w:r>
    </w:p>
    <w:p w14:paraId="51C9141E" w14:textId="7747B26B" w:rsidR="00CD5702" w:rsidRPr="00CD5702" w:rsidRDefault="00CD5702">
      <w:pPr>
        <w:pStyle w:val="ListParagraph"/>
        <w:numPr>
          <w:ilvl w:val="0"/>
          <w:numId w:val="6"/>
        </w:numPr>
      </w:pPr>
      <w:r w:rsidRPr="00CD5702">
        <w:t>Patiënt Platform</w:t>
      </w:r>
    </w:p>
    <w:p w14:paraId="2A15AAE7" w14:textId="77777777" w:rsidR="00CD5702" w:rsidRPr="00CD5702" w:rsidRDefault="00CD5702">
      <w:pPr>
        <w:numPr>
          <w:ilvl w:val="0"/>
          <w:numId w:val="6"/>
        </w:numPr>
      </w:pPr>
      <w:r w:rsidRPr="00CD5702">
        <w:t>General Practitioner Health Portal</w:t>
      </w:r>
    </w:p>
    <w:p w14:paraId="1C4A17E4" w14:textId="77777777" w:rsidR="00CD5702" w:rsidRPr="00CD5702" w:rsidRDefault="00CD5702">
      <w:pPr>
        <w:numPr>
          <w:ilvl w:val="0"/>
          <w:numId w:val="6"/>
        </w:numPr>
      </w:pPr>
      <w:r w:rsidRPr="00CD5702">
        <w:t>Digital Health Record</w:t>
      </w:r>
    </w:p>
    <w:p w14:paraId="6183539A" w14:textId="77777777" w:rsidR="00CD5702" w:rsidRPr="00CD5702" w:rsidRDefault="00CD5702">
      <w:pPr>
        <w:numPr>
          <w:ilvl w:val="0"/>
          <w:numId w:val="6"/>
        </w:numPr>
      </w:pPr>
      <w:r w:rsidRPr="00CD5702">
        <w:t>Dentist Portal</w:t>
      </w:r>
    </w:p>
    <w:p w14:paraId="062B299E" w14:textId="77777777" w:rsidR="00CD5702" w:rsidRPr="00CD5702" w:rsidRDefault="00CD5702">
      <w:pPr>
        <w:numPr>
          <w:ilvl w:val="0"/>
          <w:numId w:val="6"/>
        </w:numPr>
      </w:pPr>
      <w:r w:rsidRPr="00CD5702">
        <w:t>Health Analytics</w:t>
      </w:r>
    </w:p>
    <w:p w14:paraId="3BE764E3" w14:textId="77777777" w:rsidR="00CD5702" w:rsidRDefault="00CD5702" w:rsidP="00A9465F"/>
    <w:p w14:paraId="7B2A5EC1" w14:textId="77777777" w:rsidR="001247A5" w:rsidRDefault="00CD5702" w:rsidP="001247A5">
      <w:r w:rsidRPr="00CD5702">
        <w:t xml:space="preserve">Mijn team, WealthCare, heeft de opdracht gekregen om een </w:t>
      </w:r>
      <w:r w:rsidRPr="00CD5702">
        <w:rPr>
          <w:b/>
        </w:rPr>
        <w:t>Health Analytics</w:t>
      </w:r>
      <w:r w:rsidRPr="00CD5702">
        <w:t xml:space="preserve"> platform te ontwikkelen. Deze module richt zich op het verzamelen, analyseren en presenteren van medische gegevens, met als doel medische professionals beter inzicht te bieden in patiëntgegevens. Het platform moet betrouwbare, toegankelijke en visueel aantrekkelijke data-analysemogelijkheden bieden die helpen bij besluitvorming en diagnose.</w:t>
      </w:r>
      <w:r w:rsidR="001247A5" w:rsidRPr="001247A5">
        <w:t xml:space="preserve"> </w:t>
      </w:r>
    </w:p>
    <w:p w14:paraId="7642A224" w14:textId="77777777" w:rsidR="001247A5" w:rsidRDefault="001247A5" w:rsidP="001247A5"/>
    <w:p w14:paraId="4266AE5A" w14:textId="0C385DD2" w:rsidR="001247A5" w:rsidRPr="001247A5" w:rsidRDefault="001247A5" w:rsidP="001247A5">
      <w:r w:rsidRPr="001247A5">
        <w:t>De HA portal moet de volgende functies leveren:</w:t>
      </w:r>
    </w:p>
    <w:p w14:paraId="2931CAA7" w14:textId="316C9CF1" w:rsidR="001247A5" w:rsidRPr="001247A5" w:rsidRDefault="001247A5">
      <w:pPr>
        <w:pStyle w:val="ListParagraph"/>
        <w:numPr>
          <w:ilvl w:val="0"/>
          <w:numId w:val="6"/>
        </w:numPr>
        <w:rPr>
          <w:lang w:val="en-US"/>
        </w:rPr>
      </w:pPr>
      <w:r>
        <w:rPr>
          <w:lang w:val="en-US"/>
        </w:rPr>
        <w:t>Een</w:t>
      </w:r>
      <w:r w:rsidRPr="001247A5">
        <w:rPr>
          <w:lang w:val="en-US"/>
        </w:rPr>
        <w:t xml:space="preserve"> analysis summary per patient</w:t>
      </w:r>
      <w:r>
        <w:rPr>
          <w:lang w:val="en-US"/>
        </w:rPr>
        <w:t>.</w:t>
      </w:r>
    </w:p>
    <w:p w14:paraId="6639F3F5" w14:textId="7D1BDFFB" w:rsidR="001247A5" w:rsidRPr="001247A5" w:rsidRDefault="001247A5">
      <w:pPr>
        <w:pStyle w:val="ListParagraph"/>
        <w:numPr>
          <w:ilvl w:val="0"/>
          <w:numId w:val="6"/>
        </w:numPr>
        <w:rPr>
          <w:lang w:val="en-US"/>
        </w:rPr>
      </w:pPr>
      <w:r w:rsidRPr="001247A5">
        <w:rPr>
          <w:lang w:val="en-US"/>
        </w:rPr>
        <w:t xml:space="preserve">Health Risk predictions </w:t>
      </w:r>
      <w:proofErr w:type="spellStart"/>
      <w:r>
        <w:rPr>
          <w:lang w:val="en-US"/>
        </w:rPr>
        <w:t>gebaseerd</w:t>
      </w:r>
      <w:proofErr w:type="spellEnd"/>
      <w:r>
        <w:rPr>
          <w:lang w:val="en-US"/>
        </w:rPr>
        <w:t xml:space="preserve"> op </w:t>
      </w:r>
      <w:proofErr w:type="spellStart"/>
      <w:r>
        <w:rPr>
          <w:lang w:val="en-US"/>
        </w:rPr>
        <w:t>hun</w:t>
      </w:r>
      <w:proofErr w:type="spellEnd"/>
      <w:r>
        <w:rPr>
          <w:lang w:val="en-US"/>
        </w:rPr>
        <w:t xml:space="preserve"> </w:t>
      </w:r>
      <w:r w:rsidRPr="001247A5">
        <w:rPr>
          <w:lang w:val="en-US"/>
        </w:rPr>
        <w:t>health data</w:t>
      </w:r>
      <w:r>
        <w:rPr>
          <w:lang w:val="en-US"/>
        </w:rPr>
        <w:t>.</w:t>
      </w:r>
    </w:p>
    <w:p w14:paraId="6644B954" w14:textId="5D861D38" w:rsidR="00CD5702" w:rsidRPr="001247A5" w:rsidRDefault="001247A5">
      <w:pPr>
        <w:pStyle w:val="ListParagraph"/>
        <w:numPr>
          <w:ilvl w:val="0"/>
          <w:numId w:val="6"/>
        </w:numPr>
        <w:rPr>
          <w:lang w:val="en-US"/>
        </w:rPr>
      </w:pPr>
      <w:r>
        <w:rPr>
          <w:lang w:val="en-US"/>
        </w:rPr>
        <w:t>Aanradingen</w:t>
      </w:r>
      <w:r w:rsidRPr="001247A5">
        <w:rPr>
          <w:lang w:val="en-US"/>
        </w:rPr>
        <w:t xml:space="preserve"> </w:t>
      </w:r>
      <w:r>
        <w:rPr>
          <w:lang w:val="en-US"/>
        </w:rPr>
        <w:t>over</w:t>
      </w:r>
      <w:r w:rsidRPr="001247A5">
        <w:rPr>
          <w:lang w:val="en-US"/>
        </w:rPr>
        <w:t xml:space="preserve"> lifestyle changes, medication </w:t>
      </w:r>
      <w:proofErr w:type="spellStart"/>
      <w:r>
        <w:rPr>
          <w:lang w:val="en-US"/>
        </w:rPr>
        <w:t>en</w:t>
      </w:r>
      <w:proofErr w:type="spellEnd"/>
      <w:r w:rsidRPr="001247A5">
        <w:rPr>
          <w:lang w:val="en-US"/>
        </w:rPr>
        <w:t xml:space="preserve"> follow-up visits</w:t>
      </w:r>
      <w:r>
        <w:rPr>
          <w:lang w:val="en-US"/>
        </w:rPr>
        <w:t>.</w:t>
      </w:r>
    </w:p>
    <w:p w14:paraId="66B441A6" w14:textId="77777777" w:rsidR="00A9465F" w:rsidRPr="001247A5" w:rsidRDefault="00A9465F" w:rsidP="00A9465F">
      <w:pPr>
        <w:rPr>
          <w:lang w:val="en-US"/>
        </w:rPr>
      </w:pPr>
    </w:p>
    <w:p w14:paraId="6D30386F" w14:textId="77777777" w:rsidR="005A7CF1" w:rsidRPr="009C014F" w:rsidRDefault="005A7CF1">
      <w:pPr>
        <w:spacing w:line="240" w:lineRule="auto"/>
        <w:rPr>
          <w:rFonts w:asciiTheme="majorHAnsi" w:eastAsiaTheme="majorEastAsia" w:hAnsiTheme="majorHAnsi" w:cstheme="majorBidi"/>
          <w:sz w:val="26"/>
          <w:szCs w:val="26"/>
          <w:lang w:val="en-US"/>
        </w:rPr>
      </w:pPr>
      <w:r w:rsidRPr="009C014F">
        <w:rPr>
          <w:lang w:val="en-US"/>
        </w:rPr>
        <w:br w:type="page"/>
      </w:r>
    </w:p>
    <w:p w14:paraId="2C477498" w14:textId="0B66434B" w:rsidR="00A9465F" w:rsidRDefault="00A9465F" w:rsidP="00A9465F">
      <w:pPr>
        <w:pStyle w:val="Heading2"/>
      </w:pPr>
      <w:bookmarkStart w:id="6" w:name="_Toc187074586"/>
      <w:r>
        <w:lastRenderedPageBreak/>
        <w:t>Werkwijze</w:t>
      </w:r>
      <w:bookmarkEnd w:id="6"/>
    </w:p>
    <w:p w14:paraId="726E2D9F" w14:textId="77777777" w:rsidR="005A7CF1" w:rsidRDefault="005A7CF1" w:rsidP="005A7CF1"/>
    <w:p w14:paraId="0C21F974" w14:textId="7F6F787C" w:rsidR="005A7CF1" w:rsidRPr="005A7CF1" w:rsidRDefault="005A7CF1" w:rsidP="005A7CF1">
      <w:r w:rsidRPr="005A7CF1">
        <w:t xml:space="preserve">Voor dit project maakt ons team gebruik van het Agile werkproces. Het project is opgedeeld in zes sprints (Sprint 0 - 5). Voor elk van deze sprints zal een van de teamleden aan bod komen om de Scrummaster te zijn. Dit houdt in dat dat teamlid verantwoordelijk is voor de communicatie met de product </w:t>
      </w:r>
      <w:proofErr w:type="spellStart"/>
      <w:r w:rsidRPr="005A7CF1">
        <w:t>owner</w:t>
      </w:r>
      <w:proofErr w:type="spellEnd"/>
      <w:r w:rsidRPr="005A7CF1">
        <w:t xml:space="preserve"> gedurende deze sprint. Ook zal dit teamlid binnen het team overzicht moeten houden en aan het einde van de sprint de Retrospective leiden.</w:t>
      </w:r>
    </w:p>
    <w:p w14:paraId="0E6B9961" w14:textId="77777777" w:rsidR="005A7CF1" w:rsidRPr="005A7CF1" w:rsidRDefault="005A7CF1" w:rsidP="005A7CF1"/>
    <w:p w14:paraId="50E7E798" w14:textId="77777777" w:rsidR="005A7CF1" w:rsidRPr="005A7CF1" w:rsidRDefault="005A7CF1" w:rsidP="005A7CF1">
      <w:pPr>
        <w:rPr>
          <w:b/>
          <w:i/>
          <w:iCs/>
        </w:rPr>
      </w:pPr>
      <w:r w:rsidRPr="005A7CF1">
        <w:rPr>
          <w:b/>
          <w:i/>
          <w:iCs/>
        </w:rPr>
        <w:t>Sprint presentaties</w:t>
      </w:r>
    </w:p>
    <w:p w14:paraId="6BAC8563" w14:textId="77777777" w:rsidR="005A7CF1" w:rsidRPr="005A7CF1" w:rsidRDefault="005A7CF1" w:rsidP="005A7CF1">
      <w:r w:rsidRPr="005A7CF1">
        <w:t xml:space="preserve">Tijdens sprint presentaties worden de vorderingen van het team doorsproken met de product </w:t>
      </w:r>
      <w:proofErr w:type="spellStart"/>
      <w:r w:rsidRPr="005A7CF1">
        <w:t>owner</w:t>
      </w:r>
      <w:proofErr w:type="spellEnd"/>
      <w:r w:rsidRPr="005A7CF1">
        <w:t>. Dit zal onder andere bestaan uit:</w:t>
      </w:r>
    </w:p>
    <w:p w14:paraId="548618A1" w14:textId="77777777" w:rsidR="005A7CF1" w:rsidRPr="005A7CF1" w:rsidRDefault="005A7CF1">
      <w:pPr>
        <w:numPr>
          <w:ilvl w:val="0"/>
          <w:numId w:val="6"/>
        </w:numPr>
      </w:pPr>
      <w:r w:rsidRPr="005A7CF1">
        <w:t>Het doorspreken van het Scrumboard</w:t>
      </w:r>
    </w:p>
    <w:p w14:paraId="376BC775" w14:textId="77777777" w:rsidR="005A7CF1" w:rsidRPr="005A7CF1" w:rsidRDefault="005A7CF1">
      <w:pPr>
        <w:numPr>
          <w:ilvl w:val="0"/>
          <w:numId w:val="6"/>
        </w:numPr>
      </w:pPr>
      <w:r w:rsidRPr="005A7CF1">
        <w:t>Het laten zien van de gemaakte vorderingen</w:t>
      </w:r>
    </w:p>
    <w:p w14:paraId="3CCFADB8" w14:textId="77777777" w:rsidR="005A7CF1" w:rsidRPr="005A7CF1" w:rsidRDefault="005A7CF1">
      <w:pPr>
        <w:numPr>
          <w:ilvl w:val="0"/>
          <w:numId w:val="6"/>
        </w:numPr>
      </w:pPr>
      <w:r w:rsidRPr="005A7CF1">
        <w:t>Het voorstellen van ideeën en oplossingen</w:t>
      </w:r>
    </w:p>
    <w:p w14:paraId="064839FF" w14:textId="77777777" w:rsidR="005A7CF1" w:rsidRPr="005A7CF1" w:rsidRDefault="005A7CF1">
      <w:pPr>
        <w:numPr>
          <w:ilvl w:val="0"/>
          <w:numId w:val="6"/>
        </w:numPr>
      </w:pPr>
      <w:r w:rsidRPr="005A7CF1">
        <w:t xml:space="preserve">Het doornemen van de feedback van de product </w:t>
      </w:r>
      <w:proofErr w:type="spellStart"/>
      <w:r w:rsidRPr="005A7CF1">
        <w:t>owner</w:t>
      </w:r>
      <w:proofErr w:type="spellEnd"/>
    </w:p>
    <w:p w14:paraId="1BE5B06C" w14:textId="77777777" w:rsidR="005A7CF1" w:rsidRDefault="005A7CF1" w:rsidP="005A7CF1">
      <w:r w:rsidRPr="005A7CF1">
        <w:t xml:space="preserve">De feedback die de product </w:t>
      </w:r>
      <w:proofErr w:type="spellStart"/>
      <w:r w:rsidRPr="005A7CF1">
        <w:t>owner</w:t>
      </w:r>
      <w:proofErr w:type="spellEnd"/>
      <w:r w:rsidRPr="005A7CF1">
        <w:t xml:space="preserve"> geeft wordt tijdens deze meeting gedocumenteerd en zal worden meegenomen voor de volgende sprint.</w:t>
      </w:r>
    </w:p>
    <w:p w14:paraId="08C91F55" w14:textId="77777777" w:rsidR="005A7CF1" w:rsidRDefault="005A7CF1" w:rsidP="005A7CF1"/>
    <w:p w14:paraId="5AFDE24F" w14:textId="77777777" w:rsidR="005A7CF1" w:rsidRPr="005A7CF1" w:rsidRDefault="005A7CF1" w:rsidP="005A7CF1">
      <w:pPr>
        <w:rPr>
          <w:b/>
          <w:i/>
          <w:iCs/>
        </w:rPr>
      </w:pPr>
      <w:r w:rsidRPr="005A7CF1">
        <w:rPr>
          <w:b/>
          <w:i/>
          <w:iCs/>
        </w:rPr>
        <w:t>Retrospectives</w:t>
      </w:r>
    </w:p>
    <w:p w14:paraId="58DFDE78" w14:textId="29563C58" w:rsidR="005A7CF1" w:rsidRPr="005A7CF1" w:rsidRDefault="005A7CF1" w:rsidP="005A7CF1">
      <w:r w:rsidRPr="005A7CF1">
        <w:t xml:space="preserve">Aan het einde van de sprint zal een Retrospective gedaan worden waarin de volgende punten aan bod komen: </w:t>
      </w:r>
    </w:p>
    <w:p w14:paraId="1F667F68" w14:textId="77777777" w:rsidR="005A7CF1" w:rsidRPr="005A7CF1" w:rsidRDefault="005A7CF1">
      <w:pPr>
        <w:numPr>
          <w:ilvl w:val="0"/>
          <w:numId w:val="6"/>
        </w:numPr>
      </w:pPr>
      <w:r w:rsidRPr="005A7CF1">
        <w:t>De gemaakte actiepunten van de vorige sprint</w:t>
      </w:r>
    </w:p>
    <w:p w14:paraId="3A327C24" w14:textId="32600A3D" w:rsidR="005A7CF1" w:rsidRPr="005A7CF1" w:rsidRDefault="005A7CF1">
      <w:pPr>
        <w:numPr>
          <w:ilvl w:val="0"/>
          <w:numId w:val="6"/>
        </w:numPr>
      </w:pPr>
      <w:r>
        <w:t>D</w:t>
      </w:r>
      <w:r w:rsidRPr="005A7CF1">
        <w:t>ingen die tijdens de sprint opvielen en door een teamlid besproken willen worden</w:t>
      </w:r>
    </w:p>
    <w:p w14:paraId="3DD1563B" w14:textId="77777777" w:rsidR="005A7CF1" w:rsidRPr="005A7CF1" w:rsidRDefault="005A7CF1">
      <w:pPr>
        <w:numPr>
          <w:ilvl w:val="0"/>
          <w:numId w:val="6"/>
        </w:numPr>
      </w:pPr>
      <w:r w:rsidRPr="005A7CF1">
        <w:t>Dingen waarvan teamleden vinden dat eraan gewerkt moet worden</w:t>
      </w:r>
    </w:p>
    <w:p w14:paraId="22E5F784" w14:textId="77777777" w:rsidR="005A7CF1" w:rsidRPr="005A7CF1" w:rsidRDefault="005A7CF1">
      <w:pPr>
        <w:numPr>
          <w:ilvl w:val="0"/>
          <w:numId w:val="6"/>
        </w:numPr>
      </w:pPr>
      <w:r w:rsidRPr="005A7CF1">
        <w:t>Eventuele oplossingen voor problemen binnen het team</w:t>
      </w:r>
    </w:p>
    <w:p w14:paraId="6B5553E0" w14:textId="77777777" w:rsidR="005A7CF1" w:rsidRPr="005A7CF1" w:rsidRDefault="005A7CF1">
      <w:pPr>
        <w:numPr>
          <w:ilvl w:val="0"/>
          <w:numId w:val="6"/>
        </w:numPr>
      </w:pPr>
      <w:r w:rsidRPr="005A7CF1">
        <w:t>Actiepunten voor de volgende sprint</w:t>
      </w:r>
    </w:p>
    <w:p w14:paraId="437F98CF" w14:textId="0BD174AB" w:rsidR="005A7CF1" w:rsidRPr="00F26610" w:rsidRDefault="005A7CF1" w:rsidP="005A7CF1">
      <w:pPr>
        <w:rPr>
          <w:b/>
          <w:bCs/>
        </w:rPr>
      </w:pPr>
      <w:r w:rsidRPr="005A7CF1">
        <w:t>Er zal van deze meeting een opname worden gemaakt</w:t>
      </w:r>
      <w:r>
        <w:t xml:space="preserve"> en</w:t>
      </w:r>
      <w:r w:rsidRPr="005A7CF1">
        <w:t xml:space="preserve"> </w:t>
      </w:r>
      <w:r>
        <w:t>deze</w:t>
      </w:r>
      <w:r w:rsidRPr="005A7CF1">
        <w:t xml:space="preserve"> opname zal ook gedeeld worden in de teams</w:t>
      </w:r>
      <w:r>
        <w:t xml:space="preserve"> &amp; wiki</w:t>
      </w:r>
      <w:r w:rsidR="00F26610">
        <w:rPr>
          <w:rStyle w:val="EndnoteReference"/>
        </w:rPr>
        <w:endnoteReference w:id="1"/>
      </w:r>
      <w:r w:rsidR="00F26610">
        <w:rPr>
          <w:b/>
          <w:bCs/>
        </w:rPr>
        <w:t>.</w:t>
      </w:r>
    </w:p>
    <w:p w14:paraId="3A93F4F3" w14:textId="77777777" w:rsidR="005A7CF1" w:rsidRDefault="005A7CF1" w:rsidP="005A7CF1"/>
    <w:p w14:paraId="383FCD38" w14:textId="77777777" w:rsidR="005A7CF1" w:rsidRPr="005A7CF1" w:rsidRDefault="005A7CF1" w:rsidP="005A7CF1">
      <w:pPr>
        <w:rPr>
          <w:b/>
          <w:i/>
          <w:iCs/>
        </w:rPr>
      </w:pPr>
      <w:r w:rsidRPr="005A7CF1">
        <w:rPr>
          <w:b/>
          <w:i/>
          <w:iCs/>
        </w:rPr>
        <w:t>Sprint planning</w:t>
      </w:r>
    </w:p>
    <w:p w14:paraId="02B09F36" w14:textId="77777777" w:rsidR="005A7CF1" w:rsidRPr="005A7CF1" w:rsidRDefault="005A7CF1" w:rsidP="005A7CF1">
      <w:r w:rsidRPr="005A7CF1">
        <w:t>Vanuit de gegeven sprint presentatie worden eventuele feedback punten en nieuwe issues doorsproken om mee te nemen in de aankomende sprint. Dit wordt gedaan door:</w:t>
      </w:r>
    </w:p>
    <w:p w14:paraId="4CD88121" w14:textId="77777777" w:rsidR="005A7CF1" w:rsidRPr="005A7CF1" w:rsidRDefault="005A7CF1">
      <w:pPr>
        <w:numPr>
          <w:ilvl w:val="0"/>
          <w:numId w:val="6"/>
        </w:numPr>
      </w:pPr>
      <w:r w:rsidRPr="005A7CF1">
        <w:t>Teamleden issues waaraan zij aan willen werken of verbetering in willen maken naar de sprint backlog te laten slepen</w:t>
      </w:r>
    </w:p>
    <w:p w14:paraId="28DEB6C5" w14:textId="77777777" w:rsidR="005A7CF1" w:rsidRPr="005A7CF1" w:rsidRDefault="005A7CF1">
      <w:pPr>
        <w:numPr>
          <w:ilvl w:val="0"/>
          <w:numId w:val="6"/>
        </w:numPr>
      </w:pPr>
      <w:r w:rsidRPr="005A7CF1">
        <w:t>Uitgeschreven issues te doorspreken</w:t>
      </w:r>
    </w:p>
    <w:p w14:paraId="03165DA4" w14:textId="77777777" w:rsidR="005A7CF1" w:rsidRPr="005A7CF1" w:rsidRDefault="005A7CF1">
      <w:pPr>
        <w:numPr>
          <w:ilvl w:val="0"/>
          <w:numId w:val="6"/>
        </w:numPr>
      </w:pPr>
      <w:r w:rsidRPr="005A7CF1">
        <w:t>Daar door middel van Scrum poker een gewicht aan te hangen (inclusief het nogmaals doorspreken van de redenaties van mogelijk verschillende gewichten)</w:t>
      </w:r>
    </w:p>
    <w:p w14:paraId="0C13074A" w14:textId="77777777" w:rsidR="005A7CF1" w:rsidRPr="005A7CF1" w:rsidRDefault="005A7CF1">
      <w:pPr>
        <w:numPr>
          <w:ilvl w:val="0"/>
          <w:numId w:val="6"/>
        </w:numPr>
      </w:pPr>
      <w:r w:rsidRPr="005A7CF1">
        <w:t>Het aanwijzen van verschillende issues aan de bijbehorende teamleden</w:t>
      </w:r>
    </w:p>
    <w:p w14:paraId="510B69E4" w14:textId="77777777" w:rsidR="005A7CF1" w:rsidRPr="005A7CF1" w:rsidRDefault="005A7CF1">
      <w:pPr>
        <w:numPr>
          <w:ilvl w:val="0"/>
          <w:numId w:val="6"/>
        </w:numPr>
      </w:pPr>
      <w:r w:rsidRPr="005A7CF1">
        <w:t xml:space="preserve">Het doorgeven van de gemaakte planning aan de product </w:t>
      </w:r>
      <w:proofErr w:type="spellStart"/>
      <w:r w:rsidRPr="005A7CF1">
        <w:t>owner</w:t>
      </w:r>
      <w:proofErr w:type="spellEnd"/>
    </w:p>
    <w:p w14:paraId="3DEA2FA7" w14:textId="77777777" w:rsidR="005A7CF1" w:rsidRPr="005A7CF1" w:rsidRDefault="005A7CF1" w:rsidP="005A7CF1">
      <w:r w:rsidRPr="005A7CF1">
        <w:t>Deze sprint planning zal door middel van de benoeming van issues en het bijhouden van het scrumboard worden bijgehouden om inzicht te creëren in de voortgang van het team.</w:t>
      </w:r>
    </w:p>
    <w:p w14:paraId="75C7804E" w14:textId="77777777" w:rsidR="005A7CF1" w:rsidRDefault="005A7CF1" w:rsidP="005A7CF1"/>
    <w:p w14:paraId="054FC542" w14:textId="77777777" w:rsidR="005A7CF1" w:rsidRPr="005A7CF1" w:rsidRDefault="005A7CF1" w:rsidP="005A7CF1">
      <w:pPr>
        <w:rPr>
          <w:b/>
          <w:i/>
          <w:iCs/>
        </w:rPr>
      </w:pPr>
      <w:r w:rsidRPr="005A7CF1">
        <w:rPr>
          <w:b/>
          <w:i/>
          <w:iCs/>
        </w:rPr>
        <w:t xml:space="preserve">Issues en </w:t>
      </w:r>
      <w:proofErr w:type="spellStart"/>
      <w:r w:rsidRPr="005A7CF1">
        <w:rPr>
          <w:b/>
          <w:i/>
          <w:iCs/>
        </w:rPr>
        <w:t>branching</w:t>
      </w:r>
      <w:proofErr w:type="spellEnd"/>
    </w:p>
    <w:p w14:paraId="604F36D6" w14:textId="075AAD53" w:rsidR="005A7CF1" w:rsidRPr="00F26610" w:rsidRDefault="005A7CF1" w:rsidP="005A7CF1">
      <w:pPr>
        <w:rPr>
          <w:b/>
          <w:bCs/>
        </w:rPr>
      </w:pPr>
      <w:r w:rsidRPr="005A7CF1">
        <w:t xml:space="preserve">Voor een issue wordt gebruik gemaakt van het issue template </w:t>
      </w:r>
      <w:r>
        <w:t xml:space="preserve">die wij gebaseerd hebben op het template wat in het vorige jaar geleverd was, deze hebben wij uitgebreid en in het </w:t>
      </w:r>
      <w:proofErr w:type="spellStart"/>
      <w:r>
        <w:t>engels</w:t>
      </w:r>
      <w:proofErr w:type="spellEnd"/>
      <w:r>
        <w:t xml:space="preserve"> geschreven</w:t>
      </w:r>
      <w:r w:rsidRPr="005A7CF1">
        <w:t xml:space="preserve">. </w:t>
      </w:r>
      <w:r w:rsidR="00F26610">
        <w:br/>
      </w:r>
      <w:r w:rsidRPr="005A7CF1">
        <w:t>Dit issue template is beschikbaar op de wiki van ons team</w:t>
      </w:r>
      <w:r w:rsidR="00F26610">
        <w:rPr>
          <w:rStyle w:val="EndnoteReference"/>
        </w:rPr>
        <w:endnoteReference w:id="2"/>
      </w:r>
      <w:r w:rsidR="00F26610">
        <w:rPr>
          <w:b/>
          <w:bCs/>
        </w:rPr>
        <w:t xml:space="preserve">, </w:t>
      </w:r>
      <w:r w:rsidRPr="005A7CF1">
        <w:t>en zal ook in iedereens persoonlijke project beschikbaar zijn</w:t>
      </w:r>
      <w:r w:rsidR="00F26610">
        <w:rPr>
          <w:rStyle w:val="EndnoteReference"/>
        </w:rPr>
        <w:endnoteReference w:id="3"/>
      </w:r>
      <w:r w:rsidR="00F26610">
        <w:t>.</w:t>
      </w:r>
    </w:p>
    <w:p w14:paraId="59F7A2FB" w14:textId="4818E1FE" w:rsidR="005A7CF1" w:rsidRDefault="005A7CF1" w:rsidP="005A7CF1">
      <w:r>
        <w:lastRenderedPageBreak/>
        <w:t xml:space="preserve">Wij hebben afgesproken om in het </w:t>
      </w:r>
      <w:r w:rsidR="00F26610">
        <w:t>Engels</w:t>
      </w:r>
      <w:r>
        <w:t xml:space="preserve"> te werken binnen de gitlab zodat code termen en technische uitleg niet “</w:t>
      </w:r>
      <w:proofErr w:type="spellStart"/>
      <w:r>
        <w:t>dutchlish</w:t>
      </w:r>
      <w:proofErr w:type="spellEnd"/>
      <w:r>
        <w:t>” worden en dat de mogelijkheid om diepere kennis te moeten beschrijven makkelijker zal gaan.</w:t>
      </w:r>
    </w:p>
    <w:p w14:paraId="31615178" w14:textId="77777777" w:rsidR="008B78B7" w:rsidRDefault="008B78B7" w:rsidP="005A7CF1"/>
    <w:p w14:paraId="15415837" w14:textId="6AA7B6DE" w:rsidR="008B78B7" w:rsidRDefault="008B78B7" w:rsidP="008B78B7">
      <w:r>
        <w:t xml:space="preserve">Elk uitgeschreven issue moet worden nagekeken door 2 andere developers als deze opmerkingen hebben worden deze toegepast waarna er nogmaals </w:t>
      </w:r>
      <w:proofErr w:type="spellStart"/>
      <w:r>
        <w:t>gereviewd</w:t>
      </w:r>
      <w:proofErr w:type="spellEnd"/>
      <w:r>
        <w:t xml:space="preserve"> word en dan door de PO of als dat niet lukt door Yordi.</w:t>
      </w:r>
    </w:p>
    <w:p w14:paraId="324E14CD" w14:textId="77777777" w:rsidR="008B78B7" w:rsidRPr="005A7CF1" w:rsidRDefault="008B78B7" w:rsidP="008B78B7"/>
    <w:p w14:paraId="0C345EF6" w14:textId="5F4163E6" w:rsidR="005A7CF1" w:rsidRDefault="005A7CF1" w:rsidP="005A7CF1">
      <w:r w:rsidRPr="005A7CF1">
        <w:t xml:space="preserve">Per issue </w:t>
      </w:r>
      <w:r w:rsidR="008B78B7">
        <w:t xml:space="preserve">wat goedgekeurd word </w:t>
      </w:r>
      <w:r w:rsidRPr="005A7CF1">
        <w:t>wordt er een branch aangemaakt vanuit het issue zelf</w:t>
      </w:r>
      <w:r w:rsidR="008B78B7">
        <w:t xml:space="preserve"> als deze in de sprint backlog staat</w:t>
      </w:r>
      <w:r w:rsidRPr="005A7CF1">
        <w:t xml:space="preserve">. Hiervan uit wordt er door een teamlid aan het issue gewerkt. Het is belangrijk dat hierbij aan de afgesproken </w:t>
      </w:r>
      <w:proofErr w:type="spellStart"/>
      <w:r w:rsidRPr="005A7CF1">
        <w:t>Coding</w:t>
      </w:r>
      <w:proofErr w:type="spellEnd"/>
      <w:r w:rsidRPr="005A7CF1">
        <w:t xml:space="preserve"> Standards</w:t>
      </w:r>
      <w:r w:rsidR="00986871">
        <w:rPr>
          <w:rStyle w:val="EndnoteReference"/>
        </w:rPr>
        <w:endnoteReference w:id="4"/>
      </w:r>
      <w:r w:rsidRPr="005A7CF1">
        <w:t xml:space="preserve"> en de DOD</w:t>
      </w:r>
      <w:r w:rsidR="00986871">
        <w:t xml:space="preserve">(Definition of </w:t>
      </w:r>
      <w:proofErr w:type="spellStart"/>
      <w:r w:rsidR="00986871">
        <w:t>Done</w:t>
      </w:r>
      <w:proofErr w:type="spellEnd"/>
      <w:r w:rsidR="00986871">
        <w:t>)</w:t>
      </w:r>
      <w:r w:rsidR="00986871">
        <w:rPr>
          <w:rStyle w:val="EndnoteReference"/>
        </w:rPr>
        <w:endnoteReference w:id="5"/>
      </w:r>
      <w:r w:rsidRPr="005A7CF1">
        <w:t xml:space="preserve"> wordt gehouden</w:t>
      </w:r>
    </w:p>
    <w:p w14:paraId="502BCCCC" w14:textId="77777777" w:rsidR="005A7CF1" w:rsidRPr="005A7CF1" w:rsidRDefault="005A7CF1" w:rsidP="005A7CF1"/>
    <w:p w14:paraId="19CA7A65" w14:textId="43F5776F" w:rsidR="005A7CF1" w:rsidRPr="005A7CF1" w:rsidRDefault="005A7CF1" w:rsidP="005A7CF1">
      <w:r w:rsidRPr="005A7CF1">
        <w:t xml:space="preserve">Voordat een issue met de </w:t>
      </w:r>
      <w:proofErr w:type="spellStart"/>
      <w:r w:rsidRPr="005A7CF1">
        <w:t>main</w:t>
      </w:r>
      <w:proofErr w:type="spellEnd"/>
      <w:r w:rsidRPr="005A7CF1">
        <w:t xml:space="preserve"> branch mag </w:t>
      </w:r>
      <w:proofErr w:type="spellStart"/>
      <w:r w:rsidRPr="005A7CF1">
        <w:t>mergen</w:t>
      </w:r>
      <w:proofErr w:type="spellEnd"/>
      <w:r w:rsidRPr="005A7CF1">
        <w:t xml:space="preserve"> is het belangrijk dat het issue volledige goedkeuring van de pipeline heeft gekregen en goedgekeurd is door twee teamleden door middel van een </w:t>
      </w:r>
      <w:proofErr w:type="spellStart"/>
      <w:r w:rsidRPr="005A7CF1">
        <w:t>merge</w:t>
      </w:r>
      <w:proofErr w:type="spellEnd"/>
      <w:r w:rsidRPr="005A7CF1">
        <w:t xml:space="preserve"> request. Dit is verplicht. Alleen werkende code mag op de </w:t>
      </w:r>
      <w:proofErr w:type="spellStart"/>
      <w:r w:rsidRPr="005A7CF1">
        <w:t>main</w:t>
      </w:r>
      <w:proofErr w:type="spellEnd"/>
      <w:r w:rsidRPr="005A7CF1">
        <w:t xml:space="preserve"> branch gepusht worden.</w:t>
      </w:r>
    </w:p>
    <w:p w14:paraId="0C75C095" w14:textId="77777777" w:rsidR="00A9465F" w:rsidRDefault="00A9465F" w:rsidP="00A9465F"/>
    <w:p w14:paraId="1C69CB6E" w14:textId="77777777" w:rsidR="00A9465F" w:rsidRDefault="00A9465F" w:rsidP="00A9465F"/>
    <w:p w14:paraId="21ADF063" w14:textId="77777777" w:rsidR="00A9465F" w:rsidRDefault="00A9465F" w:rsidP="00A9465F">
      <w:r>
        <w:br w:type="page"/>
      </w:r>
    </w:p>
    <w:p w14:paraId="7CEA890E" w14:textId="76E35C24" w:rsidR="00A9465F" w:rsidRPr="006041F3" w:rsidRDefault="00A9465F" w:rsidP="00A9465F">
      <w:pPr>
        <w:pStyle w:val="Heading1"/>
      </w:pPr>
      <w:bookmarkStart w:id="7" w:name="_Toc187074587"/>
      <w:r>
        <w:lastRenderedPageBreak/>
        <w:t>Requirements</w:t>
      </w:r>
      <w:bookmarkEnd w:id="7"/>
    </w:p>
    <w:p w14:paraId="21047E14" w14:textId="5C1186AE" w:rsidR="00A9465F" w:rsidRPr="003A563F" w:rsidRDefault="00A9465F" w:rsidP="00A9465F">
      <w:pPr>
        <w:pStyle w:val="Heading2"/>
      </w:pPr>
      <w:bookmarkStart w:id="8" w:name="_Toc187074588"/>
      <w:r>
        <w:t>Functionele eisen</w:t>
      </w:r>
      <w:bookmarkEnd w:id="8"/>
      <w:r w:rsidR="001115D7">
        <w:tab/>
      </w:r>
    </w:p>
    <w:p w14:paraId="34B75F09" w14:textId="05389540" w:rsidR="00510F15" w:rsidRDefault="00510F15" w:rsidP="00510F15">
      <w:r>
        <w:br/>
      </w:r>
      <w:r w:rsidRPr="00510F15">
        <w:t xml:space="preserve">Op basis van </w:t>
      </w:r>
      <w:r>
        <w:t>de</w:t>
      </w:r>
      <w:r w:rsidRPr="00510F15">
        <w:t xml:space="preserve"> diagram ‘</w:t>
      </w:r>
      <w:proofErr w:type="spellStart"/>
      <w:r w:rsidRPr="00510F15">
        <w:t>Use_case_product</w:t>
      </w:r>
      <w:proofErr w:type="spellEnd"/>
      <w:r w:rsidRPr="00510F15">
        <w:t>’</w:t>
      </w:r>
      <w:r>
        <w:t xml:space="preserve">(zie </w:t>
      </w:r>
      <w:r w:rsidRPr="00510F15">
        <w:t>de diag</w:t>
      </w:r>
      <w:r>
        <w:t xml:space="preserve">rams folder) </w:t>
      </w:r>
      <w:r w:rsidRPr="00510F15">
        <w:t xml:space="preserve">beschrijf ik de functionele </w:t>
      </w:r>
      <w:r w:rsidR="006041F3">
        <w:t>eisen</w:t>
      </w:r>
      <w:r w:rsidRPr="00510F15">
        <w:t xml:space="preserve"> van het </w:t>
      </w:r>
      <w:proofErr w:type="spellStart"/>
      <w:r w:rsidRPr="00510F15">
        <w:t>Patient</w:t>
      </w:r>
      <w:proofErr w:type="spellEnd"/>
      <w:r w:rsidRPr="00510F15">
        <w:t xml:space="preserve"> Analytics System</w:t>
      </w:r>
    </w:p>
    <w:p w14:paraId="34A23C76" w14:textId="77777777" w:rsidR="003A563F" w:rsidRDefault="003A563F" w:rsidP="00510F15"/>
    <w:p w14:paraId="06E7B0C1" w14:textId="03E42A8A" w:rsidR="00E01820" w:rsidRPr="00E01820" w:rsidRDefault="00E01820" w:rsidP="00E01820">
      <w:pPr>
        <w:pStyle w:val="Heading3"/>
      </w:pPr>
      <w:bookmarkStart w:id="9" w:name="_Toc187074589"/>
      <w:r w:rsidRPr="00E01820">
        <w:rPr>
          <w:b/>
          <w:bCs/>
        </w:rPr>
        <w:t>UC-1:</w:t>
      </w:r>
      <w:r w:rsidRPr="00E01820">
        <w:t xml:space="preserve"> Authentication Management</w:t>
      </w:r>
      <w:bookmarkEnd w:id="9"/>
    </w:p>
    <w:p w14:paraId="01748853" w14:textId="48B636B7" w:rsidR="00E01820" w:rsidRPr="00E01820" w:rsidRDefault="00E01820" w:rsidP="00E01820">
      <w:pPr>
        <w:rPr>
          <w:rFonts w:asciiTheme="majorHAnsi" w:hAnsiTheme="majorHAnsi"/>
        </w:rPr>
      </w:pPr>
      <w:r>
        <w:rPr>
          <w:b/>
          <w:bCs/>
        </w:rPr>
        <w:t>Uitleg</w:t>
      </w:r>
      <w:r w:rsidRPr="00E01820">
        <w:rPr>
          <w:rFonts w:asciiTheme="majorHAnsi" w:hAnsiTheme="majorHAnsi"/>
          <w:b/>
          <w:bCs/>
        </w:rPr>
        <w:t>: </w:t>
      </w:r>
      <w:r w:rsidRPr="00E01820">
        <w:rPr>
          <w:rFonts w:asciiTheme="majorHAnsi" w:hAnsiTheme="majorHAnsi"/>
        </w:rPr>
        <w:t>Medische professionals en patiënten kunnen veilig toegang krijgen tot het systeem via een login-interface. Het systeem valideert de inloggegevens, maakt sessies aan en bepaalt het gebruikerstype (Medische Professional/Patiënt) om de juiste toegangsrechten te bieden. Gebruikers kunnen ook veilig uitloggen wanneer nodig.</w:t>
      </w:r>
    </w:p>
    <w:p w14:paraId="6E9E9212" w14:textId="77777777" w:rsidR="00E01820" w:rsidRPr="00E01820" w:rsidRDefault="00E01820" w:rsidP="00E01820">
      <w:pPr>
        <w:rPr>
          <w:rFonts w:asciiTheme="majorHAnsi" w:hAnsiTheme="majorHAnsi"/>
        </w:rPr>
      </w:pPr>
      <w:proofErr w:type="spellStart"/>
      <w:r w:rsidRPr="00E01820">
        <w:rPr>
          <w:rFonts w:asciiTheme="majorHAnsi" w:hAnsiTheme="majorHAnsi"/>
          <w:b/>
          <w:bCs/>
        </w:rPr>
        <w:t>Primary</w:t>
      </w:r>
      <w:proofErr w:type="spellEnd"/>
      <w:r w:rsidRPr="00E01820">
        <w:rPr>
          <w:rFonts w:asciiTheme="majorHAnsi" w:hAnsiTheme="majorHAnsi"/>
          <w:b/>
          <w:bCs/>
        </w:rPr>
        <w:t xml:space="preserve"> Actors: </w:t>
      </w:r>
      <w:proofErr w:type="spellStart"/>
      <w:r w:rsidRPr="00E01820">
        <w:rPr>
          <w:rFonts w:asciiTheme="majorHAnsi" w:hAnsiTheme="majorHAnsi"/>
        </w:rPr>
        <w:t>Medical</w:t>
      </w:r>
      <w:proofErr w:type="spellEnd"/>
      <w:r w:rsidRPr="00E01820">
        <w:rPr>
          <w:rFonts w:asciiTheme="majorHAnsi" w:hAnsiTheme="majorHAnsi"/>
        </w:rPr>
        <w:t xml:space="preserve"> Professional, </w:t>
      </w:r>
      <w:proofErr w:type="spellStart"/>
      <w:r w:rsidRPr="00E01820">
        <w:rPr>
          <w:rFonts w:asciiTheme="majorHAnsi" w:hAnsiTheme="majorHAnsi"/>
        </w:rPr>
        <w:t>Patient</w:t>
      </w:r>
      <w:proofErr w:type="spellEnd"/>
    </w:p>
    <w:p w14:paraId="5456A60A" w14:textId="77777777" w:rsidR="00E01820" w:rsidRPr="00E01820" w:rsidRDefault="00E01820" w:rsidP="00E01820">
      <w:pPr>
        <w:rPr>
          <w:rFonts w:asciiTheme="majorHAnsi" w:hAnsiTheme="majorHAnsi"/>
          <w:b/>
          <w:bCs/>
        </w:rPr>
      </w:pPr>
      <w:proofErr w:type="spellStart"/>
      <w:r w:rsidRPr="00E01820">
        <w:rPr>
          <w:rFonts w:asciiTheme="majorHAnsi" w:hAnsiTheme="majorHAnsi"/>
          <w:b/>
          <w:bCs/>
        </w:rPr>
        <w:t>Main</w:t>
      </w:r>
      <w:proofErr w:type="spellEnd"/>
      <w:r w:rsidRPr="00E01820">
        <w:rPr>
          <w:rFonts w:asciiTheme="majorHAnsi" w:hAnsiTheme="majorHAnsi"/>
          <w:b/>
          <w:bCs/>
        </w:rPr>
        <w:t xml:space="preserve"> Flow (Login):</w:t>
      </w:r>
    </w:p>
    <w:p w14:paraId="1B2CA96C" w14:textId="77777777" w:rsidR="00E01820" w:rsidRPr="00E01820" w:rsidRDefault="00E01820" w:rsidP="00E01820">
      <w:pPr>
        <w:numPr>
          <w:ilvl w:val="0"/>
          <w:numId w:val="38"/>
        </w:numPr>
        <w:rPr>
          <w:rFonts w:asciiTheme="majorHAnsi" w:hAnsiTheme="majorHAnsi"/>
        </w:rPr>
      </w:pPr>
      <w:r w:rsidRPr="00E01820">
        <w:rPr>
          <w:rFonts w:asciiTheme="majorHAnsi" w:hAnsiTheme="majorHAnsi"/>
        </w:rPr>
        <w:t>Gebruiker voert BSN/email en wachtwoord in</w:t>
      </w:r>
    </w:p>
    <w:p w14:paraId="1B6C5B45" w14:textId="77777777" w:rsidR="00E01820" w:rsidRPr="00E01820" w:rsidRDefault="00E01820" w:rsidP="00E01820">
      <w:pPr>
        <w:numPr>
          <w:ilvl w:val="0"/>
          <w:numId w:val="38"/>
        </w:numPr>
        <w:rPr>
          <w:rFonts w:asciiTheme="majorHAnsi" w:hAnsiTheme="majorHAnsi"/>
        </w:rPr>
      </w:pPr>
      <w:r w:rsidRPr="00E01820">
        <w:rPr>
          <w:rFonts w:asciiTheme="majorHAnsi" w:hAnsiTheme="majorHAnsi"/>
        </w:rPr>
        <w:t>Systeem valideert de inloggegevens</w:t>
      </w:r>
    </w:p>
    <w:p w14:paraId="26F62109" w14:textId="77777777" w:rsidR="00E01820" w:rsidRPr="00E01820" w:rsidRDefault="00E01820" w:rsidP="00E01820">
      <w:pPr>
        <w:numPr>
          <w:ilvl w:val="0"/>
          <w:numId w:val="38"/>
        </w:numPr>
        <w:rPr>
          <w:rFonts w:asciiTheme="majorHAnsi" w:hAnsiTheme="majorHAnsi"/>
        </w:rPr>
      </w:pPr>
      <w:r w:rsidRPr="00E01820">
        <w:rPr>
          <w:rFonts w:asciiTheme="majorHAnsi" w:hAnsiTheme="majorHAnsi"/>
        </w:rPr>
        <w:t>Systeem maakt een sessie aan</w:t>
      </w:r>
    </w:p>
    <w:p w14:paraId="4B5E2E3C" w14:textId="77777777" w:rsidR="00E01820" w:rsidRPr="00E01820" w:rsidRDefault="00E01820" w:rsidP="00E01820">
      <w:pPr>
        <w:numPr>
          <w:ilvl w:val="0"/>
          <w:numId w:val="38"/>
        </w:numPr>
        <w:rPr>
          <w:rFonts w:asciiTheme="majorHAnsi" w:hAnsiTheme="majorHAnsi"/>
        </w:rPr>
      </w:pPr>
      <w:r w:rsidRPr="00E01820">
        <w:rPr>
          <w:rFonts w:asciiTheme="majorHAnsi" w:hAnsiTheme="majorHAnsi"/>
        </w:rPr>
        <w:t>Systeem bepaalt het gebruikerstype</w:t>
      </w:r>
    </w:p>
    <w:p w14:paraId="77209713" w14:textId="77777777" w:rsidR="00E01820" w:rsidRPr="00E01820" w:rsidRDefault="00E01820" w:rsidP="00E01820">
      <w:pPr>
        <w:numPr>
          <w:ilvl w:val="0"/>
          <w:numId w:val="38"/>
        </w:numPr>
        <w:rPr>
          <w:rFonts w:asciiTheme="majorHAnsi" w:hAnsiTheme="majorHAnsi"/>
        </w:rPr>
      </w:pPr>
      <w:r w:rsidRPr="00E01820">
        <w:rPr>
          <w:rFonts w:asciiTheme="majorHAnsi" w:hAnsiTheme="majorHAnsi"/>
        </w:rPr>
        <w:t>Gebruiker wordt doorgestuurd naar het juiste dashboard</w:t>
      </w:r>
    </w:p>
    <w:p w14:paraId="3850A798" w14:textId="77777777" w:rsidR="00E01820" w:rsidRPr="00E01820" w:rsidRDefault="00E01820" w:rsidP="00E01820">
      <w:pPr>
        <w:rPr>
          <w:rFonts w:asciiTheme="majorHAnsi" w:hAnsiTheme="majorHAnsi"/>
          <w:b/>
          <w:bCs/>
        </w:rPr>
      </w:pPr>
      <w:proofErr w:type="spellStart"/>
      <w:r w:rsidRPr="00E01820">
        <w:rPr>
          <w:rFonts w:asciiTheme="majorHAnsi" w:hAnsiTheme="majorHAnsi"/>
          <w:b/>
          <w:bCs/>
        </w:rPr>
        <w:t>Alternative</w:t>
      </w:r>
      <w:proofErr w:type="spellEnd"/>
      <w:r w:rsidRPr="00E01820">
        <w:rPr>
          <w:rFonts w:asciiTheme="majorHAnsi" w:hAnsiTheme="majorHAnsi"/>
          <w:b/>
          <w:bCs/>
        </w:rPr>
        <w:t xml:space="preserve"> Flow (</w:t>
      </w:r>
      <w:proofErr w:type="spellStart"/>
      <w:r w:rsidRPr="00E01820">
        <w:rPr>
          <w:rFonts w:asciiTheme="majorHAnsi" w:hAnsiTheme="majorHAnsi"/>
          <w:b/>
          <w:bCs/>
        </w:rPr>
        <w:t>Logout</w:t>
      </w:r>
      <w:proofErr w:type="spellEnd"/>
      <w:r w:rsidRPr="00E01820">
        <w:rPr>
          <w:rFonts w:asciiTheme="majorHAnsi" w:hAnsiTheme="majorHAnsi"/>
          <w:b/>
          <w:bCs/>
        </w:rPr>
        <w:t>):</w:t>
      </w:r>
    </w:p>
    <w:p w14:paraId="093A3715" w14:textId="77777777" w:rsidR="00E01820" w:rsidRPr="00E01820" w:rsidRDefault="00E01820" w:rsidP="00E01820">
      <w:pPr>
        <w:numPr>
          <w:ilvl w:val="0"/>
          <w:numId w:val="39"/>
        </w:numPr>
        <w:rPr>
          <w:rFonts w:asciiTheme="majorHAnsi" w:hAnsiTheme="majorHAnsi"/>
        </w:rPr>
      </w:pPr>
      <w:r w:rsidRPr="00E01820">
        <w:rPr>
          <w:rFonts w:asciiTheme="majorHAnsi" w:hAnsiTheme="majorHAnsi"/>
        </w:rPr>
        <w:t>Gebruiker selecteert uitlog optie</w:t>
      </w:r>
    </w:p>
    <w:p w14:paraId="195FD156" w14:textId="77777777" w:rsidR="00E01820" w:rsidRPr="00E01820" w:rsidRDefault="00E01820" w:rsidP="00E01820">
      <w:pPr>
        <w:numPr>
          <w:ilvl w:val="0"/>
          <w:numId w:val="39"/>
        </w:numPr>
        <w:rPr>
          <w:rFonts w:asciiTheme="majorHAnsi" w:hAnsiTheme="majorHAnsi"/>
        </w:rPr>
      </w:pPr>
      <w:r w:rsidRPr="00E01820">
        <w:rPr>
          <w:rFonts w:asciiTheme="majorHAnsi" w:hAnsiTheme="majorHAnsi"/>
        </w:rPr>
        <w:t>Systeem verwijdert de actieve sessie</w:t>
      </w:r>
    </w:p>
    <w:p w14:paraId="0BEE8645" w14:textId="77777777" w:rsidR="00E01820" w:rsidRPr="00E01820" w:rsidRDefault="00E01820" w:rsidP="00E01820">
      <w:pPr>
        <w:numPr>
          <w:ilvl w:val="0"/>
          <w:numId w:val="39"/>
        </w:numPr>
        <w:rPr>
          <w:rFonts w:asciiTheme="majorHAnsi" w:hAnsiTheme="majorHAnsi"/>
        </w:rPr>
      </w:pPr>
      <w:r w:rsidRPr="00E01820">
        <w:rPr>
          <w:rFonts w:asciiTheme="majorHAnsi" w:hAnsiTheme="majorHAnsi"/>
        </w:rPr>
        <w:t>Systeem verwijdert sessie cookie</w:t>
      </w:r>
    </w:p>
    <w:p w14:paraId="58A1B71E" w14:textId="77777777" w:rsidR="00E01820" w:rsidRPr="00E01820" w:rsidRDefault="00E01820" w:rsidP="00E01820">
      <w:pPr>
        <w:numPr>
          <w:ilvl w:val="0"/>
          <w:numId w:val="39"/>
        </w:numPr>
        <w:rPr>
          <w:rFonts w:asciiTheme="majorHAnsi" w:hAnsiTheme="majorHAnsi"/>
        </w:rPr>
      </w:pPr>
      <w:r w:rsidRPr="00E01820">
        <w:rPr>
          <w:rFonts w:asciiTheme="majorHAnsi" w:hAnsiTheme="majorHAnsi"/>
        </w:rPr>
        <w:t>Gebruiker wordt teruggestuurd naar login pagina</w:t>
      </w:r>
    </w:p>
    <w:p w14:paraId="2F0DC57B" w14:textId="77777777" w:rsidR="005367E8" w:rsidRPr="005367E8" w:rsidRDefault="005367E8" w:rsidP="005367E8"/>
    <w:p w14:paraId="524A9454" w14:textId="115DDF01" w:rsidR="005367E8" w:rsidRPr="005367E8" w:rsidRDefault="005367E8" w:rsidP="005367E8">
      <w:pPr>
        <w:pStyle w:val="Heading3"/>
      </w:pPr>
      <w:bookmarkStart w:id="10" w:name="_Toc187074590"/>
      <w:r w:rsidRPr="005367E8">
        <w:rPr>
          <w:b/>
          <w:bCs/>
        </w:rPr>
        <w:t>UC-2:</w:t>
      </w:r>
      <w:r w:rsidRPr="005367E8">
        <w:t xml:space="preserve"> Patient Management</w:t>
      </w:r>
      <w:bookmarkEnd w:id="10"/>
    </w:p>
    <w:p w14:paraId="12294CC9" w14:textId="1386FD60" w:rsidR="005367E8" w:rsidRPr="005367E8" w:rsidRDefault="005367E8" w:rsidP="005367E8">
      <w:r>
        <w:rPr>
          <w:b/>
          <w:bCs/>
        </w:rPr>
        <w:t>Uitleg</w:t>
      </w:r>
      <w:r w:rsidRPr="005367E8">
        <w:rPr>
          <w:b/>
          <w:bCs/>
        </w:rPr>
        <w:t>:</w:t>
      </w:r>
      <w:r w:rsidRPr="005367E8">
        <w:t> Medische professionals</w:t>
      </w:r>
      <w:r>
        <w:t>(MP)</w:t>
      </w:r>
      <w:r w:rsidRPr="005367E8">
        <w:t xml:space="preserve"> kunnen hun toegewezen patiënt</w:t>
      </w:r>
      <w:r>
        <w:t>-list</w:t>
      </w:r>
      <w:r w:rsidRPr="005367E8">
        <w:t xml:space="preserve"> bekijken en doorzoeken, waardoor efficiënt patiëntbeheer en gegevens toegang mogelijk is.</w:t>
      </w:r>
    </w:p>
    <w:p w14:paraId="55736E92" w14:textId="77777777" w:rsidR="005367E8" w:rsidRPr="005367E8" w:rsidRDefault="005367E8" w:rsidP="005367E8">
      <w:pPr>
        <w:rPr>
          <w:lang w:val="en-US"/>
        </w:rPr>
      </w:pPr>
      <w:r w:rsidRPr="005367E8">
        <w:rPr>
          <w:b/>
          <w:bCs/>
          <w:lang w:val="en-US"/>
        </w:rPr>
        <w:t>Primary Actor:</w:t>
      </w:r>
      <w:r w:rsidRPr="005367E8">
        <w:rPr>
          <w:lang w:val="en-US"/>
        </w:rPr>
        <w:t> Medical Professional</w:t>
      </w:r>
    </w:p>
    <w:p w14:paraId="4865AFAE" w14:textId="77777777" w:rsidR="005367E8" w:rsidRPr="005367E8" w:rsidRDefault="005367E8" w:rsidP="005367E8">
      <w:pPr>
        <w:rPr>
          <w:lang w:val="en-US"/>
        </w:rPr>
      </w:pPr>
      <w:r w:rsidRPr="005367E8">
        <w:rPr>
          <w:b/>
          <w:bCs/>
          <w:lang w:val="en-US"/>
        </w:rPr>
        <w:t>Main Flow:</w:t>
      </w:r>
    </w:p>
    <w:p w14:paraId="4E3E0154" w14:textId="77777777" w:rsidR="00E01820" w:rsidRDefault="005367E8" w:rsidP="00E01820">
      <w:pPr>
        <w:numPr>
          <w:ilvl w:val="0"/>
          <w:numId w:val="32"/>
        </w:numPr>
      </w:pPr>
      <w:r w:rsidRPr="005367E8">
        <w:t>MP bekijkt de lijst van toegewezen patiënten</w:t>
      </w:r>
    </w:p>
    <w:p w14:paraId="217CF872" w14:textId="79E90309" w:rsidR="00E01820" w:rsidRPr="005367E8" w:rsidRDefault="00E01820" w:rsidP="00E01820">
      <w:pPr>
        <w:numPr>
          <w:ilvl w:val="0"/>
          <w:numId w:val="32"/>
        </w:numPr>
      </w:pPr>
      <w:r w:rsidRPr="0044233D">
        <w:t>Basis patiëntinformatie wordt getoond</w:t>
      </w:r>
    </w:p>
    <w:p w14:paraId="39BAEC49" w14:textId="77777777" w:rsidR="005367E8" w:rsidRPr="005367E8" w:rsidRDefault="005367E8" w:rsidP="005367E8">
      <w:pPr>
        <w:numPr>
          <w:ilvl w:val="0"/>
          <w:numId w:val="32"/>
        </w:numPr>
      </w:pPr>
      <w:r w:rsidRPr="005367E8">
        <w:t>MP kan patiënten zoeken op BSN of naam</w:t>
      </w:r>
    </w:p>
    <w:p w14:paraId="530774C0" w14:textId="42A269C4" w:rsidR="005367E8" w:rsidRDefault="005367E8" w:rsidP="005367E8">
      <w:pPr>
        <w:numPr>
          <w:ilvl w:val="0"/>
          <w:numId w:val="32"/>
        </w:numPr>
      </w:pPr>
      <w:r w:rsidRPr="005367E8">
        <w:t>MP selecteert een specifieke patiënt voor een gedetailleerd overzicht</w:t>
      </w:r>
    </w:p>
    <w:p w14:paraId="7F7C15A3" w14:textId="2D1DE67F" w:rsidR="005367E8" w:rsidRPr="005367E8" w:rsidRDefault="00AD302C" w:rsidP="00AD302C">
      <w:pPr>
        <w:spacing w:line="240" w:lineRule="auto"/>
      </w:pPr>
      <w:r>
        <w:br w:type="page"/>
      </w:r>
    </w:p>
    <w:p w14:paraId="6016D51F" w14:textId="77777777" w:rsidR="005367E8" w:rsidRPr="005367E8" w:rsidRDefault="005367E8" w:rsidP="005367E8">
      <w:pPr>
        <w:pStyle w:val="Heading3"/>
      </w:pPr>
      <w:bookmarkStart w:id="11" w:name="_Toc187074591"/>
      <w:r w:rsidRPr="005367E8">
        <w:rPr>
          <w:b/>
          <w:bCs/>
        </w:rPr>
        <w:lastRenderedPageBreak/>
        <w:t xml:space="preserve">UC-3: </w:t>
      </w:r>
      <w:r w:rsidRPr="005367E8">
        <w:t>Health Analytics Visualization</w:t>
      </w:r>
      <w:bookmarkEnd w:id="11"/>
    </w:p>
    <w:p w14:paraId="66FAEB43" w14:textId="629A3273" w:rsidR="005367E8" w:rsidRPr="005367E8" w:rsidRDefault="005367E8" w:rsidP="005367E8">
      <w:r>
        <w:rPr>
          <w:b/>
          <w:bCs/>
        </w:rPr>
        <w:t>Uitleg</w:t>
      </w:r>
      <w:r w:rsidRPr="005367E8">
        <w:rPr>
          <w:b/>
          <w:bCs/>
        </w:rPr>
        <w:t>:</w:t>
      </w:r>
      <w:r w:rsidRPr="005367E8">
        <w:t> Medische professionals kunnen uitgebreide gezondheidsanalyses van hun patiënten bekijken, terwijl patiënten hun eigen gezondheidsgegevens kunnen bekijken via gevisualiseerde weergaven.</w:t>
      </w:r>
    </w:p>
    <w:p w14:paraId="432063D9" w14:textId="77777777" w:rsidR="005367E8" w:rsidRPr="005367E8" w:rsidRDefault="005367E8" w:rsidP="005367E8">
      <w:pPr>
        <w:rPr>
          <w:lang w:val="en-US"/>
        </w:rPr>
      </w:pPr>
      <w:r w:rsidRPr="005367E8">
        <w:rPr>
          <w:b/>
          <w:bCs/>
          <w:lang w:val="en-US"/>
        </w:rPr>
        <w:t>Primary Actor:</w:t>
      </w:r>
      <w:r w:rsidRPr="005367E8">
        <w:rPr>
          <w:lang w:val="en-US"/>
        </w:rPr>
        <w:t> Medical Professional, Patient</w:t>
      </w:r>
    </w:p>
    <w:p w14:paraId="4CA354FF" w14:textId="2210928D" w:rsidR="005367E8" w:rsidRPr="005367E8" w:rsidRDefault="005367E8" w:rsidP="005367E8">
      <w:pPr>
        <w:rPr>
          <w:lang w:val="en-US"/>
        </w:rPr>
      </w:pPr>
      <w:r w:rsidRPr="005367E8">
        <w:rPr>
          <w:b/>
          <w:bCs/>
          <w:lang w:val="en-US"/>
        </w:rPr>
        <w:t>Main Flow</w:t>
      </w:r>
      <w:r w:rsidR="00E01820">
        <w:rPr>
          <w:b/>
          <w:bCs/>
          <w:lang w:val="en-US"/>
        </w:rPr>
        <w:t xml:space="preserve"> (MP)</w:t>
      </w:r>
      <w:r w:rsidRPr="005367E8">
        <w:rPr>
          <w:b/>
          <w:bCs/>
          <w:lang w:val="en-US"/>
        </w:rPr>
        <w:t>:</w:t>
      </w:r>
    </w:p>
    <w:p w14:paraId="31009A52" w14:textId="77777777" w:rsidR="005367E8" w:rsidRPr="005367E8" w:rsidRDefault="005367E8" w:rsidP="005367E8">
      <w:pPr>
        <w:numPr>
          <w:ilvl w:val="0"/>
          <w:numId w:val="33"/>
        </w:numPr>
      </w:pPr>
      <w:r w:rsidRPr="005367E8">
        <w:t xml:space="preserve">Gebruiker opent het </w:t>
      </w:r>
      <w:proofErr w:type="spellStart"/>
      <w:r w:rsidRPr="005367E8">
        <w:t>analytics</w:t>
      </w:r>
      <w:proofErr w:type="spellEnd"/>
      <w:r w:rsidRPr="005367E8">
        <w:t xml:space="preserve"> dashboard</w:t>
      </w:r>
    </w:p>
    <w:p w14:paraId="7F2D13E7" w14:textId="77777777" w:rsidR="005367E8" w:rsidRPr="005367E8" w:rsidRDefault="005367E8" w:rsidP="005367E8">
      <w:pPr>
        <w:numPr>
          <w:ilvl w:val="0"/>
          <w:numId w:val="33"/>
        </w:numPr>
      </w:pPr>
      <w:r w:rsidRPr="005367E8">
        <w:t>Gebruiker selecteert specifieke gezondheidsmetingen</w:t>
      </w:r>
    </w:p>
    <w:p w14:paraId="7F617622" w14:textId="5A1E3C24" w:rsidR="005367E8" w:rsidRDefault="005367E8" w:rsidP="005367E8">
      <w:pPr>
        <w:numPr>
          <w:ilvl w:val="0"/>
          <w:numId w:val="33"/>
        </w:numPr>
      </w:pPr>
      <w:r w:rsidRPr="005367E8">
        <w:t>Systeem toont gevisualiseerde gezondheidsdata</w:t>
      </w:r>
    </w:p>
    <w:p w14:paraId="01101F64" w14:textId="1781E034" w:rsidR="00044AC0" w:rsidRPr="005367E8" w:rsidRDefault="00044AC0" w:rsidP="005367E8">
      <w:pPr>
        <w:numPr>
          <w:ilvl w:val="0"/>
          <w:numId w:val="33"/>
        </w:numPr>
      </w:pPr>
      <w:r>
        <w:t>G</w:t>
      </w:r>
      <w:r w:rsidRPr="005367E8">
        <w:t>evisualiseerde gezondheidsdata</w:t>
      </w:r>
      <w:r>
        <w:t xml:space="preserve"> komt in Grafiek als dit numeriek is, en tabel als dit tekstueel is</w:t>
      </w:r>
    </w:p>
    <w:p w14:paraId="58FDE1DF" w14:textId="77777777" w:rsidR="005367E8" w:rsidRPr="005367E8" w:rsidRDefault="005367E8" w:rsidP="005367E8">
      <w:pPr>
        <w:numPr>
          <w:ilvl w:val="0"/>
          <w:numId w:val="33"/>
        </w:numPr>
      </w:pPr>
      <w:r w:rsidRPr="005367E8">
        <w:t xml:space="preserve">MP kan toegang krijgen tot extra </w:t>
      </w:r>
      <w:proofErr w:type="spellStart"/>
      <w:r w:rsidRPr="005367E8">
        <w:t>analytics</w:t>
      </w:r>
      <w:proofErr w:type="spellEnd"/>
      <w:r w:rsidRPr="005367E8">
        <w:t xml:space="preserve"> functies</w:t>
      </w:r>
    </w:p>
    <w:p w14:paraId="1ECF1B07" w14:textId="77777777" w:rsidR="005367E8" w:rsidRPr="005367E8" w:rsidRDefault="005367E8" w:rsidP="005367E8">
      <w:proofErr w:type="spellStart"/>
      <w:r w:rsidRPr="005367E8">
        <w:rPr>
          <w:b/>
          <w:bCs/>
        </w:rPr>
        <w:t>Alternate</w:t>
      </w:r>
      <w:proofErr w:type="spellEnd"/>
      <w:r w:rsidRPr="005367E8">
        <w:rPr>
          <w:b/>
          <w:bCs/>
        </w:rPr>
        <w:t xml:space="preserve"> Flow (</w:t>
      </w:r>
      <w:proofErr w:type="spellStart"/>
      <w:r w:rsidRPr="005367E8">
        <w:rPr>
          <w:b/>
          <w:bCs/>
        </w:rPr>
        <w:t>Patient</w:t>
      </w:r>
      <w:proofErr w:type="spellEnd"/>
      <w:r w:rsidRPr="005367E8">
        <w:rPr>
          <w:b/>
          <w:bCs/>
        </w:rPr>
        <w:t>):</w:t>
      </w:r>
    </w:p>
    <w:p w14:paraId="0A4CAE6B" w14:textId="77777777" w:rsidR="005367E8" w:rsidRPr="005367E8" w:rsidRDefault="005367E8" w:rsidP="005367E8">
      <w:pPr>
        <w:numPr>
          <w:ilvl w:val="0"/>
          <w:numId w:val="34"/>
        </w:numPr>
      </w:pPr>
      <w:r w:rsidRPr="005367E8">
        <w:t xml:space="preserve">Patiënt bekijkt direct zijn eigen </w:t>
      </w:r>
      <w:proofErr w:type="spellStart"/>
      <w:r w:rsidRPr="005367E8">
        <w:t>analytics</w:t>
      </w:r>
      <w:proofErr w:type="spellEnd"/>
      <w:r w:rsidRPr="005367E8">
        <w:t xml:space="preserve"> pagina</w:t>
      </w:r>
    </w:p>
    <w:p w14:paraId="3ACBEE4D" w14:textId="77777777" w:rsidR="005367E8" w:rsidRDefault="005367E8" w:rsidP="005367E8">
      <w:pPr>
        <w:numPr>
          <w:ilvl w:val="0"/>
          <w:numId w:val="34"/>
        </w:numPr>
      </w:pPr>
      <w:r w:rsidRPr="005367E8">
        <w:t>Patiënt kan alleen persoonlijke gezondheidsmetingen bekijken</w:t>
      </w:r>
    </w:p>
    <w:p w14:paraId="50E1330A" w14:textId="77777777" w:rsidR="00E01820" w:rsidRPr="005367E8" w:rsidRDefault="00E01820" w:rsidP="00E01820"/>
    <w:p w14:paraId="3C81D8FD" w14:textId="77777777" w:rsidR="005367E8" w:rsidRPr="005367E8" w:rsidRDefault="005367E8" w:rsidP="005367E8">
      <w:pPr>
        <w:pStyle w:val="Heading3"/>
      </w:pPr>
      <w:bookmarkStart w:id="12" w:name="_Toc187074592"/>
      <w:r w:rsidRPr="005367E8">
        <w:rPr>
          <w:b/>
          <w:bCs/>
        </w:rPr>
        <w:t>UC-4:</w:t>
      </w:r>
      <w:r w:rsidRPr="005367E8">
        <w:t xml:space="preserve"> Advanced Analytics Management</w:t>
      </w:r>
      <w:bookmarkEnd w:id="12"/>
    </w:p>
    <w:p w14:paraId="5C6E33A8" w14:textId="2D1BBFF7" w:rsidR="005367E8" w:rsidRPr="005367E8" w:rsidRDefault="005367E8" w:rsidP="005367E8">
      <w:r>
        <w:rPr>
          <w:b/>
          <w:bCs/>
        </w:rPr>
        <w:t>Uitleg</w:t>
      </w:r>
      <w:r w:rsidRPr="005367E8">
        <w:rPr>
          <w:b/>
          <w:bCs/>
        </w:rPr>
        <w:t>:</w:t>
      </w:r>
      <w:r w:rsidRPr="005367E8">
        <w:t xml:space="preserve"> Medische professionals kunnen gedetailleerde </w:t>
      </w:r>
      <w:r w:rsidR="00E01820">
        <w:t xml:space="preserve">health </w:t>
      </w:r>
      <w:proofErr w:type="spellStart"/>
      <w:r w:rsidR="00E01820">
        <w:t>analytics</w:t>
      </w:r>
      <w:proofErr w:type="spellEnd"/>
      <w:r w:rsidRPr="005367E8">
        <w:t xml:space="preserve"> genereren en analyseren via een </w:t>
      </w:r>
      <w:proofErr w:type="spellStart"/>
      <w:r w:rsidRPr="005367E8">
        <w:t>analytics</w:t>
      </w:r>
      <w:proofErr w:type="spellEnd"/>
      <w:r w:rsidRPr="005367E8">
        <w:t xml:space="preserve"> </w:t>
      </w:r>
      <w:proofErr w:type="spellStart"/>
      <w:r>
        <w:t>sidebar</w:t>
      </w:r>
      <w:proofErr w:type="spellEnd"/>
      <w:r w:rsidRPr="005367E8">
        <w:t xml:space="preserve"> en</w:t>
      </w:r>
      <w:r>
        <w:t xml:space="preserve"> </w:t>
      </w:r>
      <w:r w:rsidR="00E01820">
        <w:t>genereer optie</w:t>
      </w:r>
      <w:r w:rsidRPr="005367E8">
        <w:t>.</w:t>
      </w:r>
    </w:p>
    <w:p w14:paraId="0AC09465" w14:textId="77777777" w:rsidR="005367E8" w:rsidRPr="005367E8" w:rsidRDefault="005367E8" w:rsidP="005367E8">
      <w:pPr>
        <w:rPr>
          <w:lang w:val="en-US"/>
        </w:rPr>
      </w:pPr>
      <w:r w:rsidRPr="005367E8">
        <w:rPr>
          <w:b/>
          <w:bCs/>
          <w:lang w:val="en-US"/>
        </w:rPr>
        <w:t>Primary Actor:</w:t>
      </w:r>
      <w:r w:rsidRPr="005367E8">
        <w:rPr>
          <w:lang w:val="en-US"/>
        </w:rPr>
        <w:t> Medical Professional</w:t>
      </w:r>
    </w:p>
    <w:p w14:paraId="19098A6F" w14:textId="77777777" w:rsidR="005367E8" w:rsidRPr="005367E8" w:rsidRDefault="005367E8" w:rsidP="005367E8">
      <w:pPr>
        <w:rPr>
          <w:lang w:val="en-US"/>
        </w:rPr>
      </w:pPr>
      <w:r w:rsidRPr="005367E8">
        <w:rPr>
          <w:b/>
          <w:bCs/>
          <w:lang w:val="en-US"/>
        </w:rPr>
        <w:t>Main Flow:</w:t>
      </w:r>
    </w:p>
    <w:p w14:paraId="1E109074" w14:textId="6DE56C2D" w:rsidR="005367E8" w:rsidRPr="005367E8" w:rsidRDefault="005367E8" w:rsidP="005367E8">
      <w:pPr>
        <w:numPr>
          <w:ilvl w:val="0"/>
          <w:numId w:val="35"/>
        </w:numPr>
        <w:rPr>
          <w:lang w:val="fr-FR"/>
        </w:rPr>
      </w:pPr>
      <w:r w:rsidRPr="005367E8">
        <w:rPr>
          <w:lang w:val="fr-FR"/>
        </w:rPr>
        <w:t xml:space="preserve">MP </w:t>
      </w:r>
      <w:proofErr w:type="spellStart"/>
      <w:r w:rsidRPr="005367E8">
        <w:rPr>
          <w:lang w:val="fr-FR"/>
        </w:rPr>
        <w:t>opent</w:t>
      </w:r>
      <w:proofErr w:type="spellEnd"/>
      <w:r w:rsidRPr="005367E8">
        <w:rPr>
          <w:lang w:val="fr-FR"/>
        </w:rPr>
        <w:t xml:space="preserve"> de </w:t>
      </w:r>
      <w:proofErr w:type="spellStart"/>
      <w:r w:rsidRPr="005367E8">
        <w:rPr>
          <w:lang w:val="fr-FR"/>
        </w:rPr>
        <w:t>analytics</w:t>
      </w:r>
      <w:proofErr w:type="spellEnd"/>
      <w:r w:rsidRPr="005367E8">
        <w:rPr>
          <w:lang w:val="fr-FR"/>
        </w:rPr>
        <w:t xml:space="preserve"> si</w:t>
      </w:r>
      <w:r>
        <w:rPr>
          <w:lang w:val="fr-FR"/>
        </w:rPr>
        <w:t>debar</w:t>
      </w:r>
    </w:p>
    <w:p w14:paraId="7C827A98" w14:textId="77777777" w:rsidR="005367E8" w:rsidRPr="005367E8" w:rsidRDefault="005367E8" w:rsidP="005367E8">
      <w:pPr>
        <w:numPr>
          <w:ilvl w:val="0"/>
          <w:numId w:val="35"/>
        </w:numPr>
      </w:pPr>
      <w:r w:rsidRPr="005367E8">
        <w:t xml:space="preserve">MP genereert nieuwe </w:t>
      </w:r>
      <w:proofErr w:type="spellStart"/>
      <w:r w:rsidRPr="005367E8">
        <w:t>analytics</w:t>
      </w:r>
      <w:proofErr w:type="spellEnd"/>
    </w:p>
    <w:p w14:paraId="10CAD37D" w14:textId="7175B661" w:rsidR="0044233D" w:rsidRPr="003A563F" w:rsidRDefault="005367E8" w:rsidP="0044233D">
      <w:pPr>
        <w:numPr>
          <w:ilvl w:val="0"/>
          <w:numId w:val="35"/>
        </w:numPr>
      </w:pPr>
      <w:r w:rsidRPr="005367E8">
        <w:t>Systeem verwerkt en toont de resultaten</w:t>
      </w:r>
    </w:p>
    <w:p w14:paraId="3911BCC4" w14:textId="788377A0" w:rsidR="00510F15" w:rsidRPr="009F2F09" w:rsidRDefault="00AD302C" w:rsidP="00AD302C">
      <w:pPr>
        <w:spacing w:line="240" w:lineRule="auto"/>
        <w:rPr>
          <w:i/>
          <w:iCs/>
        </w:rPr>
      </w:pPr>
      <w:r>
        <w:rPr>
          <w:i/>
          <w:iCs/>
        </w:rPr>
        <w:br w:type="page"/>
      </w:r>
    </w:p>
    <w:p w14:paraId="063FE6E5" w14:textId="77777777" w:rsidR="00A9465F" w:rsidRPr="00883017" w:rsidRDefault="00A9465F" w:rsidP="00A9465F">
      <w:pPr>
        <w:pStyle w:val="Heading2"/>
      </w:pPr>
      <w:bookmarkStart w:id="13" w:name="_Toc187074593"/>
      <w:proofErr w:type="spellStart"/>
      <w:r w:rsidRPr="00883017">
        <w:lastRenderedPageBreak/>
        <w:t>Quality</w:t>
      </w:r>
      <w:proofErr w:type="spellEnd"/>
      <w:r w:rsidRPr="00883017">
        <w:t xml:space="preserve"> </w:t>
      </w:r>
      <w:proofErr w:type="spellStart"/>
      <w:r w:rsidRPr="00883017">
        <w:t>Attribute</w:t>
      </w:r>
      <w:proofErr w:type="spellEnd"/>
      <w:r w:rsidRPr="00883017">
        <w:t xml:space="preserve"> </w:t>
      </w:r>
      <w:proofErr w:type="spellStart"/>
      <w:r w:rsidRPr="00883017">
        <w:t>Scenarios</w:t>
      </w:r>
      <w:bookmarkEnd w:id="13"/>
      <w:proofErr w:type="spellEnd"/>
    </w:p>
    <w:p w14:paraId="5C898E8B" w14:textId="40862DFD" w:rsidR="00A9465F" w:rsidRPr="00DB6894" w:rsidRDefault="00A9465F" w:rsidP="00A9465F">
      <w:pPr>
        <w:rPr>
          <w:i/>
          <w:iCs/>
        </w:rPr>
      </w:pPr>
    </w:p>
    <w:tbl>
      <w:tblPr>
        <w:tblStyle w:val="HvA-tabel"/>
        <w:tblW w:w="10013" w:type="dxa"/>
        <w:tblLook w:val="04A0" w:firstRow="1" w:lastRow="0" w:firstColumn="1" w:lastColumn="0" w:noHBand="0" w:noVBand="1"/>
      </w:tblPr>
      <w:tblGrid>
        <w:gridCol w:w="580"/>
        <w:gridCol w:w="2464"/>
        <w:gridCol w:w="4031"/>
        <w:gridCol w:w="1709"/>
        <w:gridCol w:w="1229"/>
      </w:tblGrid>
      <w:tr w:rsidR="00BB3DBA" w:rsidRPr="00BB3DBA" w14:paraId="741BF210" w14:textId="77777777" w:rsidTr="00BB3DBA">
        <w:trPr>
          <w:cnfStyle w:val="100000000000" w:firstRow="1" w:lastRow="0" w:firstColumn="0" w:lastColumn="0" w:oddVBand="0" w:evenVBand="0" w:oddHBand="0" w:evenHBand="0" w:firstRowFirstColumn="0" w:firstRowLastColumn="0" w:lastRowFirstColumn="0" w:lastRowLastColumn="0"/>
          <w:trHeight w:val="503"/>
        </w:trPr>
        <w:tc>
          <w:tcPr>
            <w:tcW w:w="0" w:type="auto"/>
            <w:hideMark/>
          </w:tcPr>
          <w:p w14:paraId="489B176E" w14:textId="77777777" w:rsidR="00BB3DBA" w:rsidRPr="00BB3DBA" w:rsidRDefault="00BB3DBA" w:rsidP="00BB3DBA">
            <w:pPr>
              <w:rPr>
                <w:bCs/>
                <w:i/>
                <w:iCs/>
              </w:rPr>
            </w:pPr>
            <w:r w:rsidRPr="00BB3DBA">
              <w:rPr>
                <w:bCs/>
                <w:i/>
                <w:iCs/>
              </w:rPr>
              <w:t>ID</w:t>
            </w:r>
          </w:p>
        </w:tc>
        <w:tc>
          <w:tcPr>
            <w:tcW w:w="0" w:type="auto"/>
            <w:hideMark/>
          </w:tcPr>
          <w:p w14:paraId="00DEB034" w14:textId="77777777" w:rsidR="00BB3DBA" w:rsidRPr="00BB3DBA" w:rsidRDefault="00BB3DBA" w:rsidP="00BB3DBA">
            <w:pPr>
              <w:rPr>
                <w:bCs/>
                <w:i/>
                <w:iCs/>
              </w:rPr>
            </w:pPr>
            <w:r w:rsidRPr="00BB3DBA">
              <w:rPr>
                <w:bCs/>
                <w:i/>
                <w:iCs/>
              </w:rPr>
              <w:t>Kwaliteitsattribuut (ISO 25010)</w:t>
            </w:r>
          </w:p>
        </w:tc>
        <w:tc>
          <w:tcPr>
            <w:tcW w:w="0" w:type="auto"/>
            <w:hideMark/>
          </w:tcPr>
          <w:p w14:paraId="7A1A7B2D" w14:textId="77777777" w:rsidR="00BB3DBA" w:rsidRPr="00BB3DBA" w:rsidRDefault="00BB3DBA" w:rsidP="00BB3DBA">
            <w:pPr>
              <w:rPr>
                <w:bCs/>
                <w:i/>
                <w:iCs/>
              </w:rPr>
            </w:pPr>
            <w:r w:rsidRPr="00BB3DBA">
              <w:rPr>
                <w:bCs/>
                <w:i/>
                <w:iCs/>
              </w:rPr>
              <w:t>Scenario</w:t>
            </w:r>
          </w:p>
        </w:tc>
        <w:tc>
          <w:tcPr>
            <w:tcW w:w="0" w:type="auto"/>
            <w:hideMark/>
          </w:tcPr>
          <w:p w14:paraId="64F467B4" w14:textId="77777777" w:rsidR="00BB3DBA" w:rsidRPr="00BB3DBA" w:rsidRDefault="00BB3DBA" w:rsidP="00BB3DBA">
            <w:pPr>
              <w:rPr>
                <w:bCs/>
                <w:i/>
                <w:iCs/>
              </w:rPr>
            </w:pPr>
            <w:r w:rsidRPr="00BB3DBA">
              <w:rPr>
                <w:bCs/>
                <w:i/>
                <w:iCs/>
              </w:rPr>
              <w:t xml:space="preserve">Gerelateerde </w:t>
            </w:r>
            <w:proofErr w:type="spellStart"/>
            <w:r w:rsidRPr="00BB3DBA">
              <w:rPr>
                <w:bCs/>
                <w:i/>
                <w:iCs/>
              </w:rPr>
              <w:t>Use</w:t>
            </w:r>
            <w:proofErr w:type="spellEnd"/>
            <w:r w:rsidRPr="00BB3DBA">
              <w:rPr>
                <w:bCs/>
                <w:i/>
                <w:iCs/>
              </w:rPr>
              <w:t xml:space="preserve"> Case</w:t>
            </w:r>
          </w:p>
        </w:tc>
        <w:tc>
          <w:tcPr>
            <w:tcW w:w="0" w:type="auto"/>
            <w:hideMark/>
          </w:tcPr>
          <w:p w14:paraId="0F3B6199" w14:textId="77777777" w:rsidR="00BB3DBA" w:rsidRPr="00BB3DBA" w:rsidRDefault="00BB3DBA" w:rsidP="00BB3DBA">
            <w:pPr>
              <w:rPr>
                <w:bCs/>
                <w:i/>
                <w:iCs/>
              </w:rPr>
            </w:pPr>
            <w:r w:rsidRPr="00BB3DBA">
              <w:rPr>
                <w:bCs/>
                <w:i/>
                <w:iCs/>
              </w:rPr>
              <w:t>Prioriteit</w:t>
            </w:r>
          </w:p>
        </w:tc>
      </w:tr>
      <w:tr w:rsidR="00BB3DBA" w:rsidRPr="00BB3DBA" w14:paraId="61547885" w14:textId="77777777" w:rsidTr="00BB3DBA">
        <w:trPr>
          <w:cnfStyle w:val="000000100000" w:firstRow="0" w:lastRow="0" w:firstColumn="0" w:lastColumn="0" w:oddVBand="0" w:evenVBand="0" w:oddHBand="1" w:evenHBand="0" w:firstRowFirstColumn="0" w:firstRowLastColumn="0" w:lastRowFirstColumn="0" w:lastRowLastColumn="0"/>
          <w:trHeight w:val="503"/>
        </w:trPr>
        <w:tc>
          <w:tcPr>
            <w:tcW w:w="0" w:type="auto"/>
            <w:hideMark/>
          </w:tcPr>
          <w:p w14:paraId="6F223497" w14:textId="77777777" w:rsidR="00BB3DBA" w:rsidRPr="00BB3DBA" w:rsidRDefault="00BB3DBA" w:rsidP="00BB3DBA">
            <w:pPr>
              <w:rPr>
                <w:i/>
                <w:iCs/>
              </w:rPr>
            </w:pPr>
            <w:r w:rsidRPr="00BB3DBA">
              <w:rPr>
                <w:i/>
                <w:iCs/>
              </w:rPr>
              <w:t>QA-1</w:t>
            </w:r>
          </w:p>
        </w:tc>
        <w:tc>
          <w:tcPr>
            <w:tcW w:w="0" w:type="auto"/>
            <w:hideMark/>
          </w:tcPr>
          <w:p w14:paraId="0E486A89" w14:textId="77777777" w:rsidR="00BB3DBA" w:rsidRPr="00556E64" w:rsidRDefault="00BB3DBA" w:rsidP="00BB3DBA">
            <w:r w:rsidRPr="00556E64">
              <w:t xml:space="preserve">Performance Efficiency (Time </w:t>
            </w:r>
            <w:proofErr w:type="spellStart"/>
            <w:r w:rsidRPr="00556E64">
              <w:t>behaviour</w:t>
            </w:r>
            <w:proofErr w:type="spellEnd"/>
            <w:r w:rsidRPr="00556E64">
              <w:t>)</w:t>
            </w:r>
          </w:p>
        </w:tc>
        <w:tc>
          <w:tcPr>
            <w:tcW w:w="0" w:type="auto"/>
            <w:hideMark/>
          </w:tcPr>
          <w:p w14:paraId="0B2BCFFB" w14:textId="77777777" w:rsidR="00BB3DBA" w:rsidRPr="00556E64" w:rsidRDefault="00BB3DBA" w:rsidP="00BB3DBA">
            <w:r w:rsidRPr="00556E64">
              <w:t>Het systeem moet inlogverzoeken binnen 5 seconden verwerken en valideren.</w:t>
            </w:r>
          </w:p>
        </w:tc>
        <w:tc>
          <w:tcPr>
            <w:tcW w:w="0" w:type="auto"/>
            <w:hideMark/>
          </w:tcPr>
          <w:p w14:paraId="2AD68B3B" w14:textId="77777777" w:rsidR="00BB3DBA" w:rsidRPr="00556E64" w:rsidRDefault="00BB3DBA" w:rsidP="00BB3DBA">
            <w:r w:rsidRPr="00556E64">
              <w:t>UC-1</w:t>
            </w:r>
          </w:p>
        </w:tc>
        <w:tc>
          <w:tcPr>
            <w:tcW w:w="0" w:type="auto"/>
            <w:hideMark/>
          </w:tcPr>
          <w:p w14:paraId="03A80F02" w14:textId="77777777" w:rsidR="00BB3DBA" w:rsidRPr="00556E64" w:rsidRDefault="00BB3DBA" w:rsidP="00BB3DBA">
            <w:r w:rsidRPr="00556E64">
              <w:t>Gemiddeld</w:t>
            </w:r>
          </w:p>
        </w:tc>
      </w:tr>
      <w:tr w:rsidR="00BB3DBA" w:rsidRPr="00BB3DBA" w14:paraId="56AA518B" w14:textId="77777777" w:rsidTr="00BB3DBA">
        <w:trPr>
          <w:trHeight w:val="755"/>
        </w:trPr>
        <w:tc>
          <w:tcPr>
            <w:tcW w:w="0" w:type="auto"/>
            <w:hideMark/>
          </w:tcPr>
          <w:p w14:paraId="00A07A62" w14:textId="77777777" w:rsidR="00BB3DBA" w:rsidRPr="00BB3DBA" w:rsidRDefault="00BB3DBA" w:rsidP="00BB3DBA">
            <w:pPr>
              <w:rPr>
                <w:i/>
                <w:iCs/>
              </w:rPr>
            </w:pPr>
            <w:r w:rsidRPr="00BB3DBA">
              <w:rPr>
                <w:i/>
                <w:iCs/>
              </w:rPr>
              <w:t>QA-2</w:t>
            </w:r>
          </w:p>
        </w:tc>
        <w:tc>
          <w:tcPr>
            <w:tcW w:w="0" w:type="auto"/>
            <w:hideMark/>
          </w:tcPr>
          <w:p w14:paraId="2783C2F1" w14:textId="77777777" w:rsidR="00BB3DBA" w:rsidRPr="00556E64" w:rsidRDefault="00BB3DBA" w:rsidP="00BB3DBA">
            <w:r w:rsidRPr="00556E64">
              <w:t>Security (</w:t>
            </w:r>
            <w:proofErr w:type="spellStart"/>
            <w:r w:rsidRPr="00556E64">
              <w:t>Authenticity</w:t>
            </w:r>
            <w:proofErr w:type="spellEnd"/>
            <w:r w:rsidRPr="00556E64">
              <w:t>)</w:t>
            </w:r>
          </w:p>
        </w:tc>
        <w:tc>
          <w:tcPr>
            <w:tcW w:w="0" w:type="auto"/>
            <w:hideMark/>
          </w:tcPr>
          <w:p w14:paraId="04DA5A04" w14:textId="4975BA10" w:rsidR="00BB3DBA" w:rsidRPr="00556E64" w:rsidRDefault="00BB3DBA" w:rsidP="00BB3DBA">
            <w:r w:rsidRPr="00556E64">
              <w:t xml:space="preserve">Het systeem vereist een </w:t>
            </w:r>
            <w:r w:rsidR="00224DF7" w:rsidRPr="00556E64">
              <w:t>sessie in de database en een cookie op de website om te valideren dat gebruiker ingelogd is.</w:t>
            </w:r>
          </w:p>
        </w:tc>
        <w:tc>
          <w:tcPr>
            <w:tcW w:w="0" w:type="auto"/>
            <w:hideMark/>
          </w:tcPr>
          <w:p w14:paraId="47BC0EDA" w14:textId="77777777" w:rsidR="00BB3DBA" w:rsidRPr="00556E64" w:rsidRDefault="00BB3DBA" w:rsidP="00BB3DBA">
            <w:r w:rsidRPr="00556E64">
              <w:t>UC-1</w:t>
            </w:r>
          </w:p>
        </w:tc>
        <w:tc>
          <w:tcPr>
            <w:tcW w:w="0" w:type="auto"/>
            <w:hideMark/>
          </w:tcPr>
          <w:p w14:paraId="149296A7" w14:textId="77777777" w:rsidR="00BB3DBA" w:rsidRPr="00556E64" w:rsidRDefault="00BB3DBA" w:rsidP="00BB3DBA">
            <w:r w:rsidRPr="00556E64">
              <w:t>Hoog</w:t>
            </w:r>
          </w:p>
        </w:tc>
      </w:tr>
      <w:tr w:rsidR="00BB3DBA" w:rsidRPr="00BB3DBA" w14:paraId="13C40839" w14:textId="77777777" w:rsidTr="00BB3DBA">
        <w:trPr>
          <w:cnfStyle w:val="000000100000" w:firstRow="0" w:lastRow="0" w:firstColumn="0" w:lastColumn="0" w:oddVBand="0" w:evenVBand="0" w:oddHBand="1" w:evenHBand="0" w:firstRowFirstColumn="0" w:firstRowLastColumn="0" w:lastRowFirstColumn="0" w:lastRowLastColumn="0"/>
          <w:trHeight w:val="503"/>
        </w:trPr>
        <w:tc>
          <w:tcPr>
            <w:tcW w:w="0" w:type="auto"/>
            <w:hideMark/>
          </w:tcPr>
          <w:p w14:paraId="5F072945" w14:textId="77777777" w:rsidR="00BB3DBA" w:rsidRPr="00BB3DBA" w:rsidRDefault="00BB3DBA" w:rsidP="00BB3DBA">
            <w:pPr>
              <w:rPr>
                <w:i/>
                <w:iCs/>
              </w:rPr>
            </w:pPr>
            <w:r w:rsidRPr="00BB3DBA">
              <w:rPr>
                <w:i/>
                <w:iCs/>
              </w:rPr>
              <w:t>QA-3</w:t>
            </w:r>
          </w:p>
        </w:tc>
        <w:tc>
          <w:tcPr>
            <w:tcW w:w="0" w:type="auto"/>
            <w:hideMark/>
          </w:tcPr>
          <w:p w14:paraId="30C72BDC" w14:textId="77777777" w:rsidR="00BB3DBA" w:rsidRPr="00556E64" w:rsidRDefault="00BB3DBA" w:rsidP="00BB3DBA">
            <w:r w:rsidRPr="00556E64">
              <w:t xml:space="preserve">Performance Efficiency (Time </w:t>
            </w:r>
            <w:proofErr w:type="spellStart"/>
            <w:r w:rsidRPr="00556E64">
              <w:t>behaviour</w:t>
            </w:r>
            <w:proofErr w:type="spellEnd"/>
            <w:r w:rsidRPr="00556E64">
              <w:t>)</w:t>
            </w:r>
          </w:p>
        </w:tc>
        <w:tc>
          <w:tcPr>
            <w:tcW w:w="0" w:type="auto"/>
            <w:hideMark/>
          </w:tcPr>
          <w:p w14:paraId="63EA710F" w14:textId="77777777" w:rsidR="00BB3DBA" w:rsidRPr="00556E64" w:rsidRDefault="00BB3DBA" w:rsidP="00BB3DBA">
            <w:r w:rsidRPr="00556E64">
              <w:t xml:space="preserve">De </w:t>
            </w:r>
            <w:proofErr w:type="spellStart"/>
            <w:r w:rsidRPr="00556E64">
              <w:t>patiëntenlijst</w:t>
            </w:r>
            <w:proofErr w:type="spellEnd"/>
            <w:r w:rsidRPr="00556E64">
              <w:t xml:space="preserve"> moet binnen 5 seconden worden geladen.</w:t>
            </w:r>
          </w:p>
        </w:tc>
        <w:tc>
          <w:tcPr>
            <w:tcW w:w="0" w:type="auto"/>
            <w:hideMark/>
          </w:tcPr>
          <w:p w14:paraId="340039FF" w14:textId="77777777" w:rsidR="00BB3DBA" w:rsidRPr="00556E64" w:rsidRDefault="00BB3DBA" w:rsidP="00BB3DBA">
            <w:r w:rsidRPr="00556E64">
              <w:t>UC-2</w:t>
            </w:r>
          </w:p>
        </w:tc>
        <w:tc>
          <w:tcPr>
            <w:tcW w:w="0" w:type="auto"/>
            <w:hideMark/>
          </w:tcPr>
          <w:p w14:paraId="07BDB48C" w14:textId="3681AE88" w:rsidR="00BB3DBA" w:rsidRPr="00556E64" w:rsidRDefault="00BB3DBA" w:rsidP="00BB3DBA">
            <w:r w:rsidRPr="00556E64">
              <w:t>laag</w:t>
            </w:r>
          </w:p>
        </w:tc>
      </w:tr>
      <w:tr w:rsidR="00BB3DBA" w:rsidRPr="00BB3DBA" w14:paraId="0F9B5DCC" w14:textId="77777777" w:rsidTr="00BB3DBA">
        <w:trPr>
          <w:trHeight w:val="503"/>
        </w:trPr>
        <w:tc>
          <w:tcPr>
            <w:tcW w:w="0" w:type="auto"/>
            <w:hideMark/>
          </w:tcPr>
          <w:p w14:paraId="627C305F" w14:textId="77777777" w:rsidR="00BB3DBA" w:rsidRPr="00BB3DBA" w:rsidRDefault="00BB3DBA" w:rsidP="00BB3DBA">
            <w:pPr>
              <w:rPr>
                <w:i/>
                <w:iCs/>
              </w:rPr>
            </w:pPr>
            <w:r w:rsidRPr="00BB3DBA">
              <w:rPr>
                <w:i/>
                <w:iCs/>
              </w:rPr>
              <w:t>QA-4</w:t>
            </w:r>
          </w:p>
        </w:tc>
        <w:tc>
          <w:tcPr>
            <w:tcW w:w="0" w:type="auto"/>
            <w:hideMark/>
          </w:tcPr>
          <w:p w14:paraId="51589928" w14:textId="77777777" w:rsidR="00BB3DBA" w:rsidRPr="00556E64" w:rsidRDefault="00BB3DBA" w:rsidP="00BB3DBA">
            <w:r w:rsidRPr="00556E64">
              <w:t>Security (</w:t>
            </w:r>
            <w:proofErr w:type="spellStart"/>
            <w:r w:rsidRPr="00556E64">
              <w:t>Confidentiality</w:t>
            </w:r>
            <w:proofErr w:type="spellEnd"/>
            <w:r w:rsidRPr="00556E64">
              <w:t>)</w:t>
            </w:r>
          </w:p>
        </w:tc>
        <w:tc>
          <w:tcPr>
            <w:tcW w:w="0" w:type="auto"/>
            <w:hideMark/>
          </w:tcPr>
          <w:p w14:paraId="4EF87BE8" w14:textId="77777777" w:rsidR="00BB3DBA" w:rsidRPr="00556E64" w:rsidRDefault="00BB3DBA" w:rsidP="00BB3DBA">
            <w:r w:rsidRPr="00556E64">
              <w:t>Systeem verleent alleen toegang tot functionaliteiten waartoe de gebruiker geautoriseerd is.</w:t>
            </w:r>
          </w:p>
        </w:tc>
        <w:tc>
          <w:tcPr>
            <w:tcW w:w="0" w:type="auto"/>
            <w:hideMark/>
          </w:tcPr>
          <w:p w14:paraId="2DB64E19" w14:textId="77777777" w:rsidR="00BB3DBA" w:rsidRPr="00556E64" w:rsidRDefault="00BB3DBA" w:rsidP="00BB3DBA">
            <w:r w:rsidRPr="00556E64">
              <w:t>UC-1, UC-2, UC-3, UC-4</w:t>
            </w:r>
          </w:p>
        </w:tc>
        <w:tc>
          <w:tcPr>
            <w:tcW w:w="0" w:type="auto"/>
            <w:hideMark/>
          </w:tcPr>
          <w:p w14:paraId="45DECE41" w14:textId="77777777" w:rsidR="00BB3DBA" w:rsidRPr="00556E64" w:rsidRDefault="00BB3DBA" w:rsidP="00BB3DBA">
            <w:r w:rsidRPr="00556E64">
              <w:t>Hoog</w:t>
            </w:r>
          </w:p>
        </w:tc>
      </w:tr>
      <w:tr w:rsidR="00BB3DBA" w:rsidRPr="00BB3DBA" w14:paraId="4C42184B" w14:textId="77777777" w:rsidTr="00BB3DBA">
        <w:trPr>
          <w:cnfStyle w:val="000000100000" w:firstRow="0" w:lastRow="0" w:firstColumn="0" w:lastColumn="0" w:oddVBand="0" w:evenVBand="0" w:oddHBand="1" w:evenHBand="0" w:firstRowFirstColumn="0" w:firstRowLastColumn="0" w:lastRowFirstColumn="0" w:lastRowLastColumn="0"/>
          <w:trHeight w:val="766"/>
        </w:trPr>
        <w:tc>
          <w:tcPr>
            <w:tcW w:w="0" w:type="auto"/>
            <w:hideMark/>
          </w:tcPr>
          <w:p w14:paraId="566A07D7" w14:textId="77777777" w:rsidR="00BB3DBA" w:rsidRPr="00BB3DBA" w:rsidRDefault="00BB3DBA" w:rsidP="00BB3DBA">
            <w:pPr>
              <w:rPr>
                <w:i/>
                <w:iCs/>
              </w:rPr>
            </w:pPr>
            <w:r w:rsidRPr="00BB3DBA">
              <w:rPr>
                <w:i/>
                <w:iCs/>
              </w:rPr>
              <w:t>QA-5</w:t>
            </w:r>
          </w:p>
        </w:tc>
        <w:tc>
          <w:tcPr>
            <w:tcW w:w="0" w:type="auto"/>
            <w:hideMark/>
          </w:tcPr>
          <w:p w14:paraId="3CBBADCE" w14:textId="77777777" w:rsidR="00BB3DBA" w:rsidRPr="00556E64" w:rsidRDefault="00BB3DBA" w:rsidP="00BB3DBA">
            <w:r w:rsidRPr="00556E64">
              <w:t>User Engagement</w:t>
            </w:r>
          </w:p>
        </w:tc>
        <w:tc>
          <w:tcPr>
            <w:tcW w:w="0" w:type="auto"/>
            <w:hideMark/>
          </w:tcPr>
          <w:p w14:paraId="0707847E" w14:textId="77777777" w:rsidR="00BB3DBA" w:rsidRPr="00556E64" w:rsidRDefault="00BB3DBA" w:rsidP="00BB3DBA">
            <w:r w:rsidRPr="00556E64">
              <w:t>Gebruikers kunnen gezondheidsdata visualisaties aanpassen (switch grafiek/tabel, aantal entries) voor optimale dataweergave.</w:t>
            </w:r>
          </w:p>
        </w:tc>
        <w:tc>
          <w:tcPr>
            <w:tcW w:w="0" w:type="auto"/>
            <w:hideMark/>
          </w:tcPr>
          <w:p w14:paraId="46728248" w14:textId="77777777" w:rsidR="00BB3DBA" w:rsidRPr="00556E64" w:rsidRDefault="00BB3DBA" w:rsidP="00BB3DBA">
            <w:r w:rsidRPr="00556E64">
              <w:t>UC-3</w:t>
            </w:r>
          </w:p>
        </w:tc>
        <w:tc>
          <w:tcPr>
            <w:tcW w:w="0" w:type="auto"/>
            <w:hideMark/>
          </w:tcPr>
          <w:p w14:paraId="31FCD9F3" w14:textId="77777777" w:rsidR="00BB3DBA" w:rsidRPr="00556E64" w:rsidRDefault="00BB3DBA" w:rsidP="00BB3DBA">
            <w:r w:rsidRPr="00556E64">
              <w:t>Gemiddeld</w:t>
            </w:r>
          </w:p>
        </w:tc>
      </w:tr>
      <w:tr w:rsidR="00BB3DBA" w:rsidRPr="00BB3DBA" w14:paraId="7D619A79" w14:textId="77777777" w:rsidTr="00BB3DBA">
        <w:trPr>
          <w:trHeight w:val="755"/>
        </w:trPr>
        <w:tc>
          <w:tcPr>
            <w:tcW w:w="0" w:type="auto"/>
            <w:hideMark/>
          </w:tcPr>
          <w:p w14:paraId="1EAAC6FF" w14:textId="77777777" w:rsidR="00BB3DBA" w:rsidRPr="00BB3DBA" w:rsidRDefault="00BB3DBA" w:rsidP="00BB3DBA">
            <w:pPr>
              <w:rPr>
                <w:i/>
                <w:iCs/>
              </w:rPr>
            </w:pPr>
            <w:r w:rsidRPr="00BB3DBA">
              <w:rPr>
                <w:i/>
                <w:iCs/>
              </w:rPr>
              <w:t>QA-6</w:t>
            </w:r>
          </w:p>
        </w:tc>
        <w:tc>
          <w:tcPr>
            <w:tcW w:w="0" w:type="auto"/>
            <w:hideMark/>
          </w:tcPr>
          <w:p w14:paraId="18A0DEA2" w14:textId="77777777" w:rsidR="00BB3DBA" w:rsidRPr="00556E64" w:rsidRDefault="00BB3DBA" w:rsidP="00BB3DBA">
            <w:r w:rsidRPr="00556E64">
              <w:t xml:space="preserve">Resource </w:t>
            </w:r>
            <w:proofErr w:type="spellStart"/>
            <w:r w:rsidRPr="00556E64">
              <w:t>Utilization</w:t>
            </w:r>
            <w:proofErr w:type="spellEnd"/>
          </w:p>
        </w:tc>
        <w:tc>
          <w:tcPr>
            <w:tcW w:w="0" w:type="auto"/>
            <w:hideMark/>
          </w:tcPr>
          <w:p w14:paraId="6E89B6F4" w14:textId="77777777" w:rsidR="00BB3DBA" w:rsidRPr="00556E64" w:rsidRDefault="00BB3DBA" w:rsidP="00BB3DBA">
            <w:r w:rsidRPr="00556E64">
              <w:t xml:space="preserve">UI-componenten (lijsten, grafieken) passen zich aan </w:t>
            </w:r>
            <w:proofErr w:type="spellStart"/>
            <w:r w:rsidRPr="00556E64">
              <w:t>aan</w:t>
            </w:r>
            <w:proofErr w:type="spellEnd"/>
            <w:r w:rsidRPr="00556E64">
              <w:t xml:space="preserve"> beschikbare ruimte met </w:t>
            </w:r>
            <w:proofErr w:type="spellStart"/>
            <w:r w:rsidRPr="00556E64">
              <w:t>scroll</w:t>
            </w:r>
            <w:proofErr w:type="spellEnd"/>
            <w:r w:rsidRPr="00556E64">
              <w:t>-functionaliteit waar nodig.</w:t>
            </w:r>
          </w:p>
        </w:tc>
        <w:tc>
          <w:tcPr>
            <w:tcW w:w="0" w:type="auto"/>
            <w:hideMark/>
          </w:tcPr>
          <w:p w14:paraId="343CA122" w14:textId="77777777" w:rsidR="00BB3DBA" w:rsidRPr="00556E64" w:rsidRDefault="00BB3DBA" w:rsidP="00BB3DBA">
            <w:r w:rsidRPr="00556E64">
              <w:t>UC-2, UC-3</w:t>
            </w:r>
          </w:p>
        </w:tc>
        <w:tc>
          <w:tcPr>
            <w:tcW w:w="0" w:type="auto"/>
            <w:hideMark/>
          </w:tcPr>
          <w:p w14:paraId="14FE5DCF" w14:textId="77777777" w:rsidR="00BB3DBA" w:rsidRPr="00556E64" w:rsidRDefault="00BB3DBA" w:rsidP="00BB3DBA">
            <w:r w:rsidRPr="00556E64">
              <w:t>Gemiddeld</w:t>
            </w:r>
          </w:p>
        </w:tc>
      </w:tr>
      <w:tr w:rsidR="00BB3DBA" w:rsidRPr="00BB3DBA" w14:paraId="090B8CCA" w14:textId="77777777" w:rsidTr="00BB3DBA">
        <w:trPr>
          <w:cnfStyle w:val="000000100000" w:firstRow="0" w:lastRow="0" w:firstColumn="0" w:lastColumn="0" w:oddVBand="0" w:evenVBand="0" w:oddHBand="1" w:evenHBand="0" w:firstRowFirstColumn="0" w:firstRowLastColumn="0" w:lastRowFirstColumn="0" w:lastRowLastColumn="0"/>
          <w:trHeight w:val="503"/>
        </w:trPr>
        <w:tc>
          <w:tcPr>
            <w:tcW w:w="0" w:type="auto"/>
            <w:hideMark/>
          </w:tcPr>
          <w:p w14:paraId="247010B7" w14:textId="77777777" w:rsidR="00BB3DBA" w:rsidRPr="00BB3DBA" w:rsidRDefault="00BB3DBA" w:rsidP="00BB3DBA">
            <w:pPr>
              <w:rPr>
                <w:i/>
                <w:iCs/>
              </w:rPr>
            </w:pPr>
            <w:r w:rsidRPr="00BB3DBA">
              <w:rPr>
                <w:i/>
                <w:iCs/>
              </w:rPr>
              <w:t>QA-7</w:t>
            </w:r>
          </w:p>
        </w:tc>
        <w:tc>
          <w:tcPr>
            <w:tcW w:w="0" w:type="auto"/>
            <w:hideMark/>
          </w:tcPr>
          <w:p w14:paraId="7A3E0096" w14:textId="77777777" w:rsidR="00BB3DBA" w:rsidRPr="00556E64" w:rsidRDefault="00BB3DBA" w:rsidP="00BB3DBA">
            <w:proofErr w:type="spellStart"/>
            <w:r w:rsidRPr="00556E64">
              <w:t>Interoperability</w:t>
            </w:r>
            <w:proofErr w:type="spellEnd"/>
          </w:p>
        </w:tc>
        <w:tc>
          <w:tcPr>
            <w:tcW w:w="0" w:type="auto"/>
            <w:hideMark/>
          </w:tcPr>
          <w:p w14:paraId="37A97EF7" w14:textId="77777777" w:rsidR="00BB3DBA" w:rsidRPr="00556E64" w:rsidRDefault="00BB3DBA" w:rsidP="00BB3DBA">
            <w:r w:rsidRPr="00556E64">
              <w:t>Systeem kan data uitwisselen met andere ITM-oplossingen via gestandaardiseerde interfaces.</w:t>
            </w:r>
          </w:p>
        </w:tc>
        <w:tc>
          <w:tcPr>
            <w:tcW w:w="0" w:type="auto"/>
            <w:hideMark/>
          </w:tcPr>
          <w:p w14:paraId="7C78A8F6" w14:textId="77777777" w:rsidR="00BB3DBA" w:rsidRPr="00556E64" w:rsidRDefault="00BB3DBA" w:rsidP="00BB3DBA">
            <w:r w:rsidRPr="00556E64">
              <w:t>UC-2, UC-3, UC-4</w:t>
            </w:r>
          </w:p>
        </w:tc>
        <w:tc>
          <w:tcPr>
            <w:tcW w:w="0" w:type="auto"/>
            <w:hideMark/>
          </w:tcPr>
          <w:p w14:paraId="3BF6E066" w14:textId="77777777" w:rsidR="00BB3DBA" w:rsidRPr="00556E64" w:rsidRDefault="00BB3DBA" w:rsidP="00BB3DBA">
            <w:r w:rsidRPr="00556E64">
              <w:t>Hoog</w:t>
            </w:r>
          </w:p>
        </w:tc>
      </w:tr>
    </w:tbl>
    <w:p w14:paraId="242E62E8" w14:textId="20D1FFC3" w:rsidR="006041F3" w:rsidRDefault="006041F3" w:rsidP="00A9465F">
      <w:pPr>
        <w:rPr>
          <w:i/>
          <w:iCs/>
        </w:rPr>
      </w:pPr>
    </w:p>
    <w:p w14:paraId="183E15AB" w14:textId="46652FB6" w:rsidR="00A9465F" w:rsidRPr="00DB6894" w:rsidRDefault="006041F3" w:rsidP="006041F3">
      <w:pPr>
        <w:spacing w:line="240" w:lineRule="auto"/>
        <w:rPr>
          <w:i/>
          <w:iCs/>
        </w:rPr>
      </w:pPr>
      <w:r>
        <w:rPr>
          <w:i/>
          <w:iCs/>
        </w:rPr>
        <w:br w:type="page"/>
      </w:r>
    </w:p>
    <w:p w14:paraId="50FE75CA" w14:textId="110E359B" w:rsidR="00A9465F" w:rsidRPr="00224DF7" w:rsidRDefault="00A9465F" w:rsidP="00A9465F">
      <w:pPr>
        <w:pStyle w:val="Heading2"/>
      </w:pPr>
      <w:bookmarkStart w:id="14" w:name="_Toc187074594"/>
      <w:proofErr w:type="spellStart"/>
      <w:r w:rsidRPr="00966CA8">
        <w:lastRenderedPageBreak/>
        <w:t>Constraints</w:t>
      </w:r>
      <w:bookmarkEnd w:id="14"/>
      <w:proofErr w:type="spellEnd"/>
    </w:p>
    <w:tbl>
      <w:tblPr>
        <w:tblStyle w:val="HvA-tabel"/>
        <w:tblW w:w="10098" w:type="dxa"/>
        <w:tblLook w:val="04A0" w:firstRow="1" w:lastRow="0" w:firstColumn="1" w:lastColumn="0" w:noHBand="0" w:noVBand="1"/>
      </w:tblPr>
      <w:tblGrid>
        <w:gridCol w:w="876"/>
        <w:gridCol w:w="9222"/>
      </w:tblGrid>
      <w:tr w:rsidR="00224DF7" w:rsidRPr="00224DF7" w14:paraId="04C743B1" w14:textId="77777777" w:rsidTr="00224DF7">
        <w:trPr>
          <w:cnfStyle w:val="100000000000" w:firstRow="1" w:lastRow="0" w:firstColumn="0" w:lastColumn="0" w:oddVBand="0" w:evenVBand="0" w:oddHBand="0" w:evenHBand="0" w:firstRowFirstColumn="0" w:firstRowLastColumn="0" w:lastRowFirstColumn="0" w:lastRowLastColumn="0"/>
          <w:trHeight w:val="265"/>
        </w:trPr>
        <w:tc>
          <w:tcPr>
            <w:tcW w:w="0" w:type="auto"/>
            <w:hideMark/>
          </w:tcPr>
          <w:p w14:paraId="09FBBFDF" w14:textId="77777777" w:rsidR="00224DF7" w:rsidRPr="00224DF7" w:rsidRDefault="00224DF7" w:rsidP="00224DF7">
            <w:pPr>
              <w:rPr>
                <w:bCs/>
                <w:i/>
                <w:iCs/>
              </w:rPr>
            </w:pPr>
            <w:r w:rsidRPr="00224DF7">
              <w:rPr>
                <w:bCs/>
                <w:i/>
                <w:iCs/>
              </w:rPr>
              <w:t>ID</w:t>
            </w:r>
          </w:p>
        </w:tc>
        <w:tc>
          <w:tcPr>
            <w:tcW w:w="0" w:type="auto"/>
            <w:hideMark/>
          </w:tcPr>
          <w:p w14:paraId="19FC72A8" w14:textId="77777777" w:rsidR="00224DF7" w:rsidRPr="00224DF7" w:rsidRDefault="00224DF7" w:rsidP="00224DF7">
            <w:pPr>
              <w:rPr>
                <w:bCs/>
                <w:i/>
                <w:iCs/>
              </w:rPr>
            </w:pPr>
            <w:proofErr w:type="spellStart"/>
            <w:r w:rsidRPr="00224DF7">
              <w:rPr>
                <w:bCs/>
                <w:i/>
                <w:iCs/>
              </w:rPr>
              <w:t>Constraint</w:t>
            </w:r>
            <w:proofErr w:type="spellEnd"/>
          </w:p>
        </w:tc>
      </w:tr>
      <w:tr w:rsidR="00224DF7" w:rsidRPr="00224DF7" w14:paraId="754CBDD6" w14:textId="77777777" w:rsidTr="00224DF7">
        <w:trPr>
          <w:cnfStyle w:val="000000100000" w:firstRow="0" w:lastRow="0" w:firstColumn="0" w:lastColumn="0" w:oddVBand="0" w:evenVBand="0" w:oddHBand="1" w:evenHBand="0" w:firstRowFirstColumn="0" w:firstRowLastColumn="0" w:lastRowFirstColumn="0" w:lastRowLastColumn="0"/>
          <w:trHeight w:val="530"/>
        </w:trPr>
        <w:tc>
          <w:tcPr>
            <w:tcW w:w="0" w:type="auto"/>
            <w:hideMark/>
          </w:tcPr>
          <w:p w14:paraId="6B7C9AAA" w14:textId="77777777" w:rsidR="00224DF7" w:rsidRPr="00224DF7" w:rsidRDefault="00224DF7" w:rsidP="00224DF7">
            <w:pPr>
              <w:rPr>
                <w:i/>
                <w:iCs/>
              </w:rPr>
            </w:pPr>
            <w:r w:rsidRPr="00224DF7">
              <w:rPr>
                <w:i/>
                <w:iCs/>
              </w:rPr>
              <w:t>CON-1</w:t>
            </w:r>
          </w:p>
        </w:tc>
        <w:tc>
          <w:tcPr>
            <w:tcW w:w="0" w:type="auto"/>
            <w:hideMark/>
          </w:tcPr>
          <w:p w14:paraId="264662E5" w14:textId="77777777" w:rsidR="00224DF7" w:rsidRPr="00556E64" w:rsidRDefault="00224DF7" w:rsidP="00224DF7">
            <w:r w:rsidRPr="00556E64">
              <w:t xml:space="preserve">Het systeem moet kunnen communiceren met zowel Java Spring Boot als C# .NET </w:t>
            </w:r>
            <w:proofErr w:type="spellStart"/>
            <w:r w:rsidRPr="00556E64">
              <w:t>backends</w:t>
            </w:r>
            <w:proofErr w:type="spellEnd"/>
            <w:r w:rsidRPr="00556E64">
              <w:t xml:space="preserve"> via REST API </w:t>
            </w:r>
            <w:proofErr w:type="spellStart"/>
            <w:r w:rsidRPr="00556E64">
              <w:t>endpoints</w:t>
            </w:r>
            <w:proofErr w:type="spellEnd"/>
            <w:r w:rsidRPr="00556E64">
              <w:t>.</w:t>
            </w:r>
          </w:p>
        </w:tc>
      </w:tr>
      <w:tr w:rsidR="00224DF7" w:rsidRPr="00224DF7" w14:paraId="239B0109" w14:textId="77777777" w:rsidTr="00224DF7">
        <w:trPr>
          <w:trHeight w:val="530"/>
        </w:trPr>
        <w:tc>
          <w:tcPr>
            <w:tcW w:w="0" w:type="auto"/>
            <w:hideMark/>
          </w:tcPr>
          <w:p w14:paraId="1C1BA1FF" w14:textId="77777777" w:rsidR="00224DF7" w:rsidRPr="00224DF7" w:rsidRDefault="00224DF7" w:rsidP="00224DF7">
            <w:pPr>
              <w:rPr>
                <w:i/>
                <w:iCs/>
              </w:rPr>
            </w:pPr>
            <w:r w:rsidRPr="00224DF7">
              <w:rPr>
                <w:i/>
                <w:iCs/>
              </w:rPr>
              <w:t>CON-2</w:t>
            </w:r>
          </w:p>
        </w:tc>
        <w:tc>
          <w:tcPr>
            <w:tcW w:w="0" w:type="auto"/>
            <w:hideMark/>
          </w:tcPr>
          <w:p w14:paraId="6B2272CD" w14:textId="77777777" w:rsidR="00224DF7" w:rsidRPr="00556E64" w:rsidRDefault="00224DF7" w:rsidP="00224DF7">
            <w:r w:rsidRPr="00556E64">
              <w:t>De applicatie vereist een actieve SQL database connectie met vooraf geladen test/productie data om te functioneren.</w:t>
            </w:r>
          </w:p>
        </w:tc>
      </w:tr>
      <w:tr w:rsidR="00224DF7" w:rsidRPr="00224DF7" w14:paraId="7F9739B7" w14:textId="77777777" w:rsidTr="00224DF7">
        <w:trPr>
          <w:cnfStyle w:val="000000100000" w:firstRow="0" w:lastRow="0" w:firstColumn="0" w:lastColumn="0" w:oddVBand="0" w:evenVBand="0" w:oddHBand="1" w:evenHBand="0" w:firstRowFirstColumn="0" w:firstRowLastColumn="0" w:lastRowFirstColumn="0" w:lastRowLastColumn="0"/>
          <w:trHeight w:val="530"/>
        </w:trPr>
        <w:tc>
          <w:tcPr>
            <w:tcW w:w="0" w:type="auto"/>
            <w:hideMark/>
          </w:tcPr>
          <w:p w14:paraId="0C8372BD" w14:textId="77777777" w:rsidR="00224DF7" w:rsidRPr="00224DF7" w:rsidRDefault="00224DF7" w:rsidP="00224DF7">
            <w:pPr>
              <w:rPr>
                <w:i/>
                <w:iCs/>
              </w:rPr>
            </w:pPr>
            <w:r w:rsidRPr="00224DF7">
              <w:rPr>
                <w:i/>
                <w:iCs/>
              </w:rPr>
              <w:t>CON-3</w:t>
            </w:r>
          </w:p>
        </w:tc>
        <w:tc>
          <w:tcPr>
            <w:tcW w:w="0" w:type="auto"/>
            <w:hideMark/>
          </w:tcPr>
          <w:p w14:paraId="29D5868B" w14:textId="77777777" w:rsidR="00224DF7" w:rsidRPr="00556E64" w:rsidRDefault="00224DF7" w:rsidP="00224DF7">
            <w:r w:rsidRPr="00556E64">
              <w:t>De frontend is gebouwd met Angular (v17+) en moet de component-</w:t>
            </w:r>
            <w:proofErr w:type="spellStart"/>
            <w:r w:rsidRPr="00556E64">
              <w:t>based</w:t>
            </w:r>
            <w:proofErr w:type="spellEnd"/>
            <w:r w:rsidRPr="00556E64">
              <w:t xml:space="preserve"> architectuur volgen met </w:t>
            </w:r>
            <w:proofErr w:type="spellStart"/>
            <w:r w:rsidRPr="00556E64">
              <w:t>strict</w:t>
            </w:r>
            <w:proofErr w:type="spellEnd"/>
            <w:r w:rsidRPr="00556E64">
              <w:t xml:space="preserve"> </w:t>
            </w:r>
            <w:proofErr w:type="spellStart"/>
            <w:r w:rsidRPr="00556E64">
              <w:t>typed</w:t>
            </w:r>
            <w:proofErr w:type="spellEnd"/>
            <w:r w:rsidRPr="00556E64">
              <w:t xml:space="preserve"> interfaces.</w:t>
            </w:r>
          </w:p>
        </w:tc>
      </w:tr>
      <w:tr w:rsidR="00224DF7" w:rsidRPr="00224DF7" w14:paraId="436E7B9A" w14:textId="77777777" w:rsidTr="00224DF7">
        <w:trPr>
          <w:trHeight w:val="253"/>
        </w:trPr>
        <w:tc>
          <w:tcPr>
            <w:tcW w:w="0" w:type="auto"/>
            <w:hideMark/>
          </w:tcPr>
          <w:p w14:paraId="678E1CA9" w14:textId="77777777" w:rsidR="00224DF7" w:rsidRPr="00224DF7" w:rsidRDefault="00224DF7" w:rsidP="00224DF7">
            <w:pPr>
              <w:rPr>
                <w:i/>
                <w:iCs/>
              </w:rPr>
            </w:pPr>
            <w:r w:rsidRPr="00224DF7">
              <w:rPr>
                <w:i/>
                <w:iCs/>
              </w:rPr>
              <w:t>CON-4</w:t>
            </w:r>
          </w:p>
        </w:tc>
        <w:tc>
          <w:tcPr>
            <w:tcW w:w="0" w:type="auto"/>
            <w:hideMark/>
          </w:tcPr>
          <w:p w14:paraId="51EE70E9" w14:textId="77777777" w:rsidR="00224DF7" w:rsidRPr="00556E64" w:rsidRDefault="00224DF7" w:rsidP="00224DF7">
            <w:r w:rsidRPr="00556E64">
              <w:t xml:space="preserve">Alle data manipulatie moet via services verlopen die de Single </w:t>
            </w:r>
            <w:proofErr w:type="spellStart"/>
            <w:r w:rsidRPr="00556E64">
              <w:t>Responsibility</w:t>
            </w:r>
            <w:proofErr w:type="spellEnd"/>
            <w:r w:rsidRPr="00556E64">
              <w:t xml:space="preserve"> </w:t>
            </w:r>
            <w:proofErr w:type="spellStart"/>
            <w:r w:rsidRPr="00556E64">
              <w:t>Principle</w:t>
            </w:r>
            <w:proofErr w:type="spellEnd"/>
            <w:r w:rsidRPr="00556E64">
              <w:t xml:space="preserve"> volgen.</w:t>
            </w:r>
          </w:p>
        </w:tc>
      </w:tr>
      <w:tr w:rsidR="00224DF7" w:rsidRPr="00224DF7" w14:paraId="7DDC2548" w14:textId="77777777" w:rsidTr="00224DF7">
        <w:trPr>
          <w:cnfStyle w:val="000000100000" w:firstRow="0" w:lastRow="0" w:firstColumn="0" w:lastColumn="0" w:oddVBand="0" w:evenVBand="0" w:oddHBand="1" w:evenHBand="0" w:firstRowFirstColumn="0" w:firstRowLastColumn="0" w:lastRowFirstColumn="0" w:lastRowLastColumn="0"/>
          <w:trHeight w:val="265"/>
        </w:trPr>
        <w:tc>
          <w:tcPr>
            <w:tcW w:w="0" w:type="auto"/>
            <w:hideMark/>
          </w:tcPr>
          <w:p w14:paraId="00889E70" w14:textId="77777777" w:rsidR="00224DF7" w:rsidRPr="00224DF7" w:rsidRDefault="00224DF7" w:rsidP="00224DF7">
            <w:pPr>
              <w:rPr>
                <w:i/>
                <w:iCs/>
              </w:rPr>
            </w:pPr>
            <w:r w:rsidRPr="00224DF7">
              <w:rPr>
                <w:i/>
                <w:iCs/>
              </w:rPr>
              <w:t>CON-5</w:t>
            </w:r>
          </w:p>
        </w:tc>
        <w:tc>
          <w:tcPr>
            <w:tcW w:w="0" w:type="auto"/>
            <w:hideMark/>
          </w:tcPr>
          <w:p w14:paraId="1432D9D9" w14:textId="77777777" w:rsidR="00224DF7" w:rsidRPr="00556E64" w:rsidRDefault="00224DF7" w:rsidP="00224DF7">
            <w:proofErr w:type="spellStart"/>
            <w:r w:rsidRPr="00556E64">
              <w:t>Components</w:t>
            </w:r>
            <w:proofErr w:type="spellEnd"/>
            <w:r w:rsidRPr="00556E64">
              <w:t xml:space="preserve"> moeten modulair opgezet zijn en herbruikbaar zijn binnen de applicatie.</w:t>
            </w:r>
          </w:p>
        </w:tc>
      </w:tr>
      <w:tr w:rsidR="00224DF7" w:rsidRPr="00224DF7" w14:paraId="209A652F" w14:textId="77777777" w:rsidTr="00224DF7">
        <w:trPr>
          <w:trHeight w:val="265"/>
        </w:trPr>
        <w:tc>
          <w:tcPr>
            <w:tcW w:w="0" w:type="auto"/>
            <w:hideMark/>
          </w:tcPr>
          <w:p w14:paraId="018F437E" w14:textId="77777777" w:rsidR="00224DF7" w:rsidRPr="00224DF7" w:rsidRDefault="00224DF7" w:rsidP="00224DF7">
            <w:pPr>
              <w:rPr>
                <w:i/>
                <w:iCs/>
              </w:rPr>
            </w:pPr>
            <w:r w:rsidRPr="00224DF7">
              <w:rPr>
                <w:i/>
                <w:iCs/>
              </w:rPr>
              <w:t>CON-6</w:t>
            </w:r>
          </w:p>
        </w:tc>
        <w:tc>
          <w:tcPr>
            <w:tcW w:w="0" w:type="auto"/>
            <w:hideMark/>
          </w:tcPr>
          <w:p w14:paraId="701CEC19" w14:textId="77777777" w:rsidR="00224DF7" w:rsidRPr="00556E64" w:rsidRDefault="00224DF7" w:rsidP="00224DF7">
            <w:r w:rsidRPr="00556E64">
              <w:t xml:space="preserve">Elke service moet voorzien zijn van error handling voor backend communicatie </w:t>
            </w:r>
            <w:proofErr w:type="spellStart"/>
            <w:r w:rsidRPr="00556E64">
              <w:t>failures</w:t>
            </w:r>
            <w:proofErr w:type="spellEnd"/>
            <w:r w:rsidRPr="00556E64">
              <w:t>.</w:t>
            </w:r>
          </w:p>
        </w:tc>
      </w:tr>
      <w:tr w:rsidR="00224DF7" w:rsidRPr="00224DF7" w14:paraId="3C18F35F" w14:textId="77777777" w:rsidTr="00224DF7">
        <w:trPr>
          <w:cnfStyle w:val="000000100000" w:firstRow="0" w:lastRow="0" w:firstColumn="0" w:lastColumn="0" w:oddVBand="0" w:evenVBand="0" w:oddHBand="1" w:evenHBand="0" w:firstRowFirstColumn="0" w:firstRowLastColumn="0" w:lastRowFirstColumn="0" w:lastRowLastColumn="0"/>
          <w:trHeight w:val="253"/>
        </w:trPr>
        <w:tc>
          <w:tcPr>
            <w:tcW w:w="0" w:type="auto"/>
            <w:hideMark/>
          </w:tcPr>
          <w:p w14:paraId="5E2882E1" w14:textId="77777777" w:rsidR="00224DF7" w:rsidRPr="00224DF7" w:rsidRDefault="00224DF7" w:rsidP="00224DF7">
            <w:pPr>
              <w:rPr>
                <w:i/>
                <w:iCs/>
              </w:rPr>
            </w:pPr>
            <w:r w:rsidRPr="00224DF7">
              <w:rPr>
                <w:i/>
                <w:iCs/>
              </w:rPr>
              <w:t>CON-7</w:t>
            </w:r>
          </w:p>
        </w:tc>
        <w:tc>
          <w:tcPr>
            <w:tcW w:w="0" w:type="auto"/>
            <w:hideMark/>
          </w:tcPr>
          <w:p w14:paraId="5331E487" w14:textId="64693ADE" w:rsidR="00224DF7" w:rsidRPr="00556E64" w:rsidRDefault="00224DF7" w:rsidP="00224DF7">
            <w:r w:rsidRPr="00556E64">
              <w:t xml:space="preserve">Unit tests moeten aanwezig zijn voor alle services en </w:t>
            </w:r>
            <w:proofErr w:type="spellStart"/>
            <w:r w:rsidRPr="00556E64">
              <w:t>components</w:t>
            </w:r>
            <w:proofErr w:type="spellEnd"/>
            <w:r w:rsidR="00556E64" w:rsidRPr="00556E64">
              <w:t>.</w:t>
            </w:r>
          </w:p>
        </w:tc>
      </w:tr>
      <w:tr w:rsidR="00224DF7" w:rsidRPr="00224DF7" w14:paraId="509C3467" w14:textId="77777777" w:rsidTr="00224DF7">
        <w:trPr>
          <w:trHeight w:val="530"/>
        </w:trPr>
        <w:tc>
          <w:tcPr>
            <w:tcW w:w="0" w:type="auto"/>
            <w:hideMark/>
          </w:tcPr>
          <w:p w14:paraId="243D65AB" w14:textId="77777777" w:rsidR="00224DF7" w:rsidRPr="00224DF7" w:rsidRDefault="00224DF7" w:rsidP="00224DF7">
            <w:pPr>
              <w:rPr>
                <w:i/>
                <w:iCs/>
              </w:rPr>
            </w:pPr>
            <w:r w:rsidRPr="00224DF7">
              <w:rPr>
                <w:i/>
                <w:iCs/>
              </w:rPr>
              <w:t>CON-8</w:t>
            </w:r>
          </w:p>
        </w:tc>
        <w:tc>
          <w:tcPr>
            <w:tcW w:w="0" w:type="auto"/>
            <w:hideMark/>
          </w:tcPr>
          <w:p w14:paraId="62722903" w14:textId="77777777" w:rsidR="00224DF7" w:rsidRPr="00556E64" w:rsidRDefault="00224DF7" w:rsidP="00224DF7">
            <w:r w:rsidRPr="00556E64">
              <w:t>De applicatie moet gebruik maken van environment files voor verschillende backend configuraties (development/testing/</w:t>
            </w:r>
            <w:proofErr w:type="spellStart"/>
            <w:r w:rsidRPr="00556E64">
              <w:t>production</w:t>
            </w:r>
            <w:proofErr w:type="spellEnd"/>
            <w:r w:rsidRPr="00556E64">
              <w:t>).</w:t>
            </w:r>
          </w:p>
        </w:tc>
      </w:tr>
      <w:tr w:rsidR="00224DF7" w:rsidRPr="00224DF7" w14:paraId="2C3C7BF1" w14:textId="77777777" w:rsidTr="00224DF7">
        <w:trPr>
          <w:cnfStyle w:val="000000100000" w:firstRow="0" w:lastRow="0" w:firstColumn="0" w:lastColumn="0" w:oddVBand="0" w:evenVBand="0" w:oddHBand="1" w:evenHBand="0" w:firstRowFirstColumn="0" w:firstRowLastColumn="0" w:lastRowFirstColumn="0" w:lastRowLastColumn="0"/>
          <w:trHeight w:val="265"/>
        </w:trPr>
        <w:tc>
          <w:tcPr>
            <w:tcW w:w="0" w:type="auto"/>
            <w:hideMark/>
          </w:tcPr>
          <w:p w14:paraId="139324DE" w14:textId="77777777" w:rsidR="00224DF7" w:rsidRPr="00224DF7" w:rsidRDefault="00224DF7" w:rsidP="00224DF7">
            <w:pPr>
              <w:rPr>
                <w:i/>
                <w:iCs/>
              </w:rPr>
            </w:pPr>
            <w:r w:rsidRPr="00224DF7">
              <w:rPr>
                <w:i/>
                <w:iCs/>
              </w:rPr>
              <w:t>CON-9</w:t>
            </w:r>
          </w:p>
        </w:tc>
        <w:tc>
          <w:tcPr>
            <w:tcW w:w="0" w:type="auto"/>
            <w:hideMark/>
          </w:tcPr>
          <w:p w14:paraId="0EFA1D23" w14:textId="77777777" w:rsidR="00224DF7" w:rsidRPr="00556E64" w:rsidRDefault="00224DF7" w:rsidP="00224DF7">
            <w:r w:rsidRPr="00556E64">
              <w:t>Authenticatie en autorisatie moet consistent werken ongeacht welke backend gebruikt wordt.</w:t>
            </w:r>
          </w:p>
        </w:tc>
      </w:tr>
      <w:tr w:rsidR="00224DF7" w:rsidRPr="00224DF7" w14:paraId="69F80D95" w14:textId="77777777" w:rsidTr="00224DF7">
        <w:trPr>
          <w:trHeight w:val="530"/>
        </w:trPr>
        <w:tc>
          <w:tcPr>
            <w:tcW w:w="0" w:type="auto"/>
            <w:hideMark/>
          </w:tcPr>
          <w:p w14:paraId="276B972E" w14:textId="77777777" w:rsidR="00224DF7" w:rsidRPr="00224DF7" w:rsidRDefault="00224DF7" w:rsidP="00224DF7">
            <w:pPr>
              <w:rPr>
                <w:i/>
                <w:iCs/>
              </w:rPr>
            </w:pPr>
            <w:r w:rsidRPr="00224DF7">
              <w:rPr>
                <w:i/>
                <w:iCs/>
              </w:rPr>
              <w:t>CON-10</w:t>
            </w:r>
          </w:p>
        </w:tc>
        <w:tc>
          <w:tcPr>
            <w:tcW w:w="0" w:type="auto"/>
            <w:hideMark/>
          </w:tcPr>
          <w:p w14:paraId="65939640" w14:textId="77777777" w:rsidR="00224DF7" w:rsidRPr="00556E64" w:rsidRDefault="00224DF7" w:rsidP="00224DF7">
            <w:r w:rsidRPr="00556E64">
              <w:t xml:space="preserve">Data modellen moeten synchroon zijn tussen frontend en alle mogelijke </w:t>
            </w:r>
            <w:proofErr w:type="spellStart"/>
            <w:r w:rsidRPr="00556E64">
              <w:t>backends</w:t>
            </w:r>
            <w:proofErr w:type="spellEnd"/>
            <w:r w:rsidRPr="00556E64">
              <w:t>.</w:t>
            </w:r>
          </w:p>
        </w:tc>
      </w:tr>
    </w:tbl>
    <w:p w14:paraId="52B6F10F" w14:textId="77777777" w:rsidR="00224DF7" w:rsidRPr="00224DF7" w:rsidRDefault="00224DF7" w:rsidP="00A9465F">
      <w:pPr>
        <w:rPr>
          <w:i/>
          <w:iCs/>
        </w:rPr>
      </w:pPr>
    </w:p>
    <w:p w14:paraId="4CF99402" w14:textId="77777777" w:rsidR="00A9465F" w:rsidRPr="00224DF7" w:rsidRDefault="00A9465F" w:rsidP="00A9465F">
      <w:pPr>
        <w:rPr>
          <w:i/>
          <w:iCs/>
        </w:rPr>
      </w:pPr>
    </w:p>
    <w:p w14:paraId="1DAFF176" w14:textId="77777777" w:rsidR="00A9465F" w:rsidRDefault="00A9465F" w:rsidP="00A9465F">
      <w:pPr>
        <w:pStyle w:val="Heading2"/>
      </w:pPr>
      <w:bookmarkStart w:id="15" w:name="_Toc187074595"/>
      <w:r>
        <w:t>Concerns</w:t>
      </w:r>
      <w:bookmarkEnd w:id="15"/>
    </w:p>
    <w:p w14:paraId="01CF0274" w14:textId="4DE0A3B5" w:rsidR="00A9465F" w:rsidRDefault="00A9465F" w:rsidP="00A9465F">
      <w:pPr>
        <w:rPr>
          <w:i/>
          <w:iCs/>
          <w:lang w:val="en-US"/>
        </w:rPr>
      </w:pPr>
    </w:p>
    <w:tbl>
      <w:tblPr>
        <w:tblStyle w:val="HvA-tabel"/>
        <w:tblW w:w="10086" w:type="dxa"/>
        <w:tblLook w:val="04A0" w:firstRow="1" w:lastRow="0" w:firstColumn="1" w:lastColumn="0" w:noHBand="0" w:noVBand="1"/>
      </w:tblPr>
      <w:tblGrid>
        <w:gridCol w:w="800"/>
        <w:gridCol w:w="9286"/>
      </w:tblGrid>
      <w:tr w:rsidR="00AD302C" w:rsidRPr="00AD302C" w14:paraId="5AED14E3" w14:textId="77777777" w:rsidTr="00AD302C">
        <w:trPr>
          <w:cnfStyle w:val="100000000000" w:firstRow="1" w:lastRow="0" w:firstColumn="0" w:lastColumn="0" w:oddVBand="0" w:evenVBand="0" w:oddHBand="0" w:evenHBand="0" w:firstRowFirstColumn="0" w:firstRowLastColumn="0" w:lastRowFirstColumn="0" w:lastRowLastColumn="0"/>
          <w:trHeight w:val="273"/>
        </w:trPr>
        <w:tc>
          <w:tcPr>
            <w:tcW w:w="0" w:type="auto"/>
            <w:hideMark/>
          </w:tcPr>
          <w:p w14:paraId="421CAF10" w14:textId="77777777" w:rsidR="00AD302C" w:rsidRPr="00AD302C" w:rsidRDefault="00AD302C" w:rsidP="00AD302C">
            <w:pPr>
              <w:rPr>
                <w:bCs/>
                <w:i/>
                <w:iCs/>
              </w:rPr>
            </w:pPr>
            <w:r w:rsidRPr="00AD302C">
              <w:rPr>
                <w:bCs/>
                <w:i/>
                <w:iCs/>
              </w:rPr>
              <w:t>ID</w:t>
            </w:r>
          </w:p>
        </w:tc>
        <w:tc>
          <w:tcPr>
            <w:tcW w:w="0" w:type="auto"/>
            <w:hideMark/>
          </w:tcPr>
          <w:p w14:paraId="6174DA71" w14:textId="77777777" w:rsidR="00AD302C" w:rsidRPr="00AD302C" w:rsidRDefault="00AD302C" w:rsidP="00AD302C">
            <w:pPr>
              <w:rPr>
                <w:bCs/>
                <w:i/>
                <w:iCs/>
              </w:rPr>
            </w:pPr>
            <w:r w:rsidRPr="00AD302C">
              <w:rPr>
                <w:bCs/>
                <w:i/>
                <w:iCs/>
              </w:rPr>
              <w:t>Concern</w:t>
            </w:r>
          </w:p>
        </w:tc>
      </w:tr>
      <w:tr w:rsidR="00AD302C" w:rsidRPr="00556E64" w14:paraId="332CF86A" w14:textId="77777777" w:rsidTr="00AD302C">
        <w:trPr>
          <w:cnfStyle w:val="000000100000" w:firstRow="0" w:lastRow="0" w:firstColumn="0" w:lastColumn="0" w:oddVBand="0" w:evenVBand="0" w:oddHBand="1" w:evenHBand="0" w:firstRowFirstColumn="0" w:firstRowLastColumn="0" w:lastRowFirstColumn="0" w:lastRowLastColumn="0"/>
          <w:trHeight w:val="546"/>
        </w:trPr>
        <w:tc>
          <w:tcPr>
            <w:tcW w:w="0" w:type="auto"/>
            <w:hideMark/>
          </w:tcPr>
          <w:p w14:paraId="5447419F" w14:textId="77777777" w:rsidR="00AD302C" w:rsidRPr="00AD302C" w:rsidRDefault="00AD302C" w:rsidP="00AD302C">
            <w:pPr>
              <w:rPr>
                <w:i/>
                <w:iCs/>
              </w:rPr>
            </w:pPr>
            <w:r w:rsidRPr="00AD302C">
              <w:rPr>
                <w:i/>
                <w:iCs/>
              </w:rPr>
              <w:t>CRN-1</w:t>
            </w:r>
          </w:p>
        </w:tc>
        <w:tc>
          <w:tcPr>
            <w:tcW w:w="0" w:type="auto"/>
            <w:hideMark/>
          </w:tcPr>
          <w:p w14:paraId="4CAD65F3" w14:textId="0055C90C" w:rsidR="00AD302C" w:rsidRPr="00556E64" w:rsidRDefault="00AD302C" w:rsidP="00AD302C">
            <w:r w:rsidRPr="00556E64">
              <w:t>Opstartperiode kan verlengd worden door benodigde kennis van C# en Java doordat hier eerder nog niet mee gewerkt is.</w:t>
            </w:r>
          </w:p>
        </w:tc>
      </w:tr>
      <w:tr w:rsidR="00AD302C" w:rsidRPr="00556E64" w14:paraId="76653E1B" w14:textId="77777777" w:rsidTr="00AD302C">
        <w:trPr>
          <w:trHeight w:val="546"/>
        </w:trPr>
        <w:tc>
          <w:tcPr>
            <w:tcW w:w="0" w:type="auto"/>
            <w:hideMark/>
          </w:tcPr>
          <w:p w14:paraId="5F42CBE1" w14:textId="77777777" w:rsidR="00AD302C" w:rsidRPr="00AD302C" w:rsidRDefault="00AD302C" w:rsidP="00AD302C">
            <w:pPr>
              <w:rPr>
                <w:i/>
                <w:iCs/>
              </w:rPr>
            </w:pPr>
            <w:r w:rsidRPr="00AD302C">
              <w:rPr>
                <w:i/>
                <w:iCs/>
              </w:rPr>
              <w:t>CRN-2</w:t>
            </w:r>
          </w:p>
        </w:tc>
        <w:tc>
          <w:tcPr>
            <w:tcW w:w="0" w:type="auto"/>
            <w:hideMark/>
          </w:tcPr>
          <w:p w14:paraId="20945A9F" w14:textId="77777777" w:rsidR="00AD302C" w:rsidRPr="00556E64" w:rsidRDefault="00AD302C" w:rsidP="00AD302C">
            <w:r w:rsidRPr="00556E64">
              <w:t>Database moet opgezet en gevuld worden met realistische dummy data voordat development effectief kan beginnen.</w:t>
            </w:r>
          </w:p>
        </w:tc>
      </w:tr>
      <w:tr w:rsidR="00AD302C" w:rsidRPr="00556E64" w14:paraId="1A893ED8" w14:textId="77777777" w:rsidTr="00AD302C">
        <w:trPr>
          <w:cnfStyle w:val="000000100000" w:firstRow="0" w:lastRow="0" w:firstColumn="0" w:lastColumn="0" w:oddVBand="0" w:evenVBand="0" w:oddHBand="1" w:evenHBand="0" w:firstRowFirstColumn="0" w:firstRowLastColumn="0" w:lastRowFirstColumn="0" w:lastRowLastColumn="0"/>
          <w:trHeight w:val="546"/>
        </w:trPr>
        <w:tc>
          <w:tcPr>
            <w:tcW w:w="0" w:type="auto"/>
            <w:hideMark/>
          </w:tcPr>
          <w:p w14:paraId="250C826E" w14:textId="77777777" w:rsidR="00AD302C" w:rsidRPr="00AD302C" w:rsidRDefault="00AD302C" w:rsidP="00AD302C">
            <w:pPr>
              <w:rPr>
                <w:i/>
                <w:iCs/>
              </w:rPr>
            </w:pPr>
            <w:r w:rsidRPr="00AD302C">
              <w:rPr>
                <w:i/>
                <w:iCs/>
              </w:rPr>
              <w:t>CRN-3</w:t>
            </w:r>
          </w:p>
        </w:tc>
        <w:tc>
          <w:tcPr>
            <w:tcW w:w="0" w:type="auto"/>
            <w:hideMark/>
          </w:tcPr>
          <w:p w14:paraId="6BF469BC" w14:textId="77777777" w:rsidR="00AD302C" w:rsidRPr="00556E64" w:rsidRDefault="00AD302C" w:rsidP="00AD302C">
            <w:r w:rsidRPr="00556E64">
              <w:t>Integratie met verschillende backend implementaties (Java/C#) kan leiden tot inconsistenties in data handling en API responses.</w:t>
            </w:r>
          </w:p>
        </w:tc>
      </w:tr>
      <w:tr w:rsidR="00AD302C" w:rsidRPr="00556E64" w14:paraId="765AA464" w14:textId="77777777" w:rsidTr="00AD302C">
        <w:trPr>
          <w:trHeight w:val="546"/>
        </w:trPr>
        <w:tc>
          <w:tcPr>
            <w:tcW w:w="0" w:type="auto"/>
            <w:hideMark/>
          </w:tcPr>
          <w:p w14:paraId="1E3CAD87" w14:textId="77777777" w:rsidR="00AD302C" w:rsidRPr="00AD302C" w:rsidRDefault="00AD302C" w:rsidP="00AD302C">
            <w:pPr>
              <w:rPr>
                <w:i/>
                <w:iCs/>
              </w:rPr>
            </w:pPr>
            <w:r w:rsidRPr="00AD302C">
              <w:rPr>
                <w:i/>
                <w:iCs/>
              </w:rPr>
              <w:t>CRN-4</w:t>
            </w:r>
          </w:p>
        </w:tc>
        <w:tc>
          <w:tcPr>
            <w:tcW w:w="0" w:type="auto"/>
            <w:hideMark/>
          </w:tcPr>
          <w:p w14:paraId="18D9CB58" w14:textId="3443DBF9" w:rsidR="00AD302C" w:rsidRPr="00556E64" w:rsidRDefault="00AD302C" w:rsidP="00AD302C">
            <w:r w:rsidRPr="00556E64">
              <w:t xml:space="preserve">Implementatie moet consistent werken over verschillende </w:t>
            </w:r>
            <w:proofErr w:type="spellStart"/>
            <w:r w:rsidRPr="00556E64">
              <w:t>backends</w:t>
            </w:r>
            <w:proofErr w:type="spellEnd"/>
            <w:r w:rsidRPr="00556E64">
              <w:t xml:space="preserve"> wat extra coördinatie vereist.</w:t>
            </w:r>
          </w:p>
        </w:tc>
      </w:tr>
      <w:tr w:rsidR="00AD302C" w:rsidRPr="00556E64" w14:paraId="06919D1A" w14:textId="77777777" w:rsidTr="00AD302C">
        <w:trPr>
          <w:cnfStyle w:val="000000100000" w:firstRow="0" w:lastRow="0" w:firstColumn="0" w:lastColumn="0" w:oddVBand="0" w:evenVBand="0" w:oddHBand="1" w:evenHBand="0" w:firstRowFirstColumn="0" w:firstRowLastColumn="0" w:lastRowFirstColumn="0" w:lastRowLastColumn="0"/>
          <w:trHeight w:val="546"/>
        </w:trPr>
        <w:tc>
          <w:tcPr>
            <w:tcW w:w="0" w:type="auto"/>
            <w:hideMark/>
          </w:tcPr>
          <w:p w14:paraId="0E617DBA" w14:textId="77777777" w:rsidR="00AD302C" w:rsidRPr="00AD302C" w:rsidRDefault="00AD302C" w:rsidP="00AD302C">
            <w:pPr>
              <w:rPr>
                <w:i/>
                <w:iCs/>
              </w:rPr>
            </w:pPr>
            <w:r w:rsidRPr="00AD302C">
              <w:rPr>
                <w:i/>
                <w:iCs/>
              </w:rPr>
              <w:t>CRN-5</w:t>
            </w:r>
          </w:p>
        </w:tc>
        <w:tc>
          <w:tcPr>
            <w:tcW w:w="0" w:type="auto"/>
            <w:hideMark/>
          </w:tcPr>
          <w:p w14:paraId="4D21038A" w14:textId="73BA5ED7" w:rsidR="00AD302C" w:rsidRPr="00556E64" w:rsidRDefault="00AD302C" w:rsidP="00AD302C">
            <w:r w:rsidRPr="00556E64">
              <w:t>Gebrek aan initiële Requirements kan leiden tot architecturale beslissingen die later aangepast moeten worden.</w:t>
            </w:r>
          </w:p>
        </w:tc>
      </w:tr>
    </w:tbl>
    <w:p w14:paraId="4FB9E2F3" w14:textId="77777777" w:rsidR="00AD302C" w:rsidRPr="00224DF7" w:rsidRDefault="00AD302C" w:rsidP="00A9465F">
      <w:pPr>
        <w:rPr>
          <w:i/>
          <w:iCs/>
        </w:rPr>
      </w:pPr>
    </w:p>
    <w:p w14:paraId="7D9DD3A9" w14:textId="77777777" w:rsidR="00A9465F" w:rsidRPr="00AD302C" w:rsidRDefault="00A9465F" w:rsidP="00A9465F">
      <w:r w:rsidRPr="00AD302C">
        <w:br w:type="page"/>
      </w:r>
    </w:p>
    <w:p w14:paraId="002D8AC4" w14:textId="619B3A83" w:rsidR="001430E8" w:rsidRPr="008B11B9" w:rsidRDefault="00A9465F" w:rsidP="00A9465F">
      <w:pPr>
        <w:pStyle w:val="Heading1"/>
      </w:pPr>
      <w:bookmarkStart w:id="16" w:name="_Toc187074596"/>
      <w:r>
        <w:lastRenderedPageBreak/>
        <w:t>Opleveringen</w:t>
      </w:r>
      <w:bookmarkEnd w:id="16"/>
    </w:p>
    <w:p w14:paraId="496CA928" w14:textId="290DF85B" w:rsidR="00670C0F" w:rsidRDefault="008C4C26" w:rsidP="00670C0F">
      <w:pPr>
        <w:pStyle w:val="Heading2"/>
      </w:pPr>
      <w:bookmarkStart w:id="17" w:name="_Toc187074597"/>
      <w:r w:rsidRPr="008C4C26">
        <w:t>Sprint 1</w:t>
      </w:r>
      <w:r>
        <w:t xml:space="preserve">: </w:t>
      </w:r>
      <w:r w:rsidRPr="008C4C26">
        <w:t>23 september – 4 oktober (opzet sprint)</w:t>
      </w:r>
      <w:bookmarkEnd w:id="17"/>
    </w:p>
    <w:p w14:paraId="505CB84D" w14:textId="77777777" w:rsidR="0078681D" w:rsidRDefault="0078681D" w:rsidP="00670C0F">
      <w:r w:rsidRPr="0078681D">
        <w:t xml:space="preserve">Voor deze sprint was ik, Dannique, de Scrum Master. </w:t>
      </w:r>
    </w:p>
    <w:p w14:paraId="011B994C" w14:textId="4A6E36E1" w:rsidR="005F4CC2" w:rsidRPr="00670C0F" w:rsidRDefault="0078681D" w:rsidP="00670C0F">
      <w:r w:rsidRPr="0078681D">
        <w:t xml:space="preserve">Ik ben direct aan de slag gegaan </w:t>
      </w:r>
      <w:r>
        <w:t xml:space="preserve">om </w:t>
      </w:r>
      <w:r w:rsidRPr="0078681D">
        <w:t xml:space="preserve">met mijn team de development- en </w:t>
      </w:r>
      <w:proofErr w:type="spellStart"/>
      <w:r w:rsidRPr="0078681D">
        <w:t>GitLab</w:t>
      </w:r>
      <w:proofErr w:type="spellEnd"/>
      <w:r w:rsidRPr="0078681D">
        <w:t xml:space="preserve">-omgeving naar wens op te zetten. We hebben </w:t>
      </w:r>
      <w:proofErr w:type="spellStart"/>
      <w:r w:rsidRPr="0078681D">
        <w:t>epics</w:t>
      </w:r>
      <w:proofErr w:type="spellEnd"/>
      <w:r w:rsidRPr="0078681D">
        <w:t>, labels, issue boards</w:t>
      </w:r>
      <w:r>
        <w:t>, de DOD(</w:t>
      </w:r>
      <w:proofErr w:type="spellStart"/>
      <w:r>
        <w:t>definition</w:t>
      </w:r>
      <w:proofErr w:type="spellEnd"/>
      <w:r>
        <w:t xml:space="preserve"> of </w:t>
      </w:r>
      <w:proofErr w:type="spellStart"/>
      <w:r>
        <w:t>done</w:t>
      </w:r>
      <w:proofErr w:type="spellEnd"/>
      <w:r>
        <w:t xml:space="preserve">) </w:t>
      </w:r>
      <w:r w:rsidRPr="0078681D">
        <w:t xml:space="preserve">en een samenwerkingsovereenkomst opgesteld en deze vastgelegd in de wiki, zodat alles overzichtelijk beschikbaar was. </w:t>
      </w:r>
      <w:r>
        <w:br/>
      </w:r>
      <w:r>
        <w:br/>
      </w:r>
      <w:r w:rsidRPr="0078681D">
        <w:t xml:space="preserve">Het doel van deze sprint was om een opgezette development-omgeving te leveren en een prototype te maken voor het product. Als Scrum Master heb ik gelijk een meeting ingepland met de PO om een beter beeld te krijgen van zijn verwachtingen voor het project. Tijdens deze meeting hebben we het prototype in </w:t>
      </w:r>
      <w:proofErr w:type="spellStart"/>
      <w:r w:rsidRPr="0078681D">
        <w:t>Figma</w:t>
      </w:r>
      <w:proofErr w:type="spellEnd"/>
      <w:r w:rsidRPr="0078681D">
        <w:t xml:space="preserve"> </w:t>
      </w:r>
      <w:r>
        <w:t>ge</w:t>
      </w:r>
      <w:r w:rsidRPr="0078681D">
        <w:t>presente</w:t>
      </w:r>
      <w:r>
        <w:t>erd</w:t>
      </w:r>
      <w:r w:rsidRPr="0078681D">
        <w:t xml:space="preserve">. De PO was zeer enthousiast over de pagina’s die we hem hebben laten zien, waaronder de login, registratie, </w:t>
      </w:r>
      <w:proofErr w:type="spellStart"/>
      <w:r>
        <w:t>patient</w:t>
      </w:r>
      <w:proofErr w:type="spellEnd"/>
      <w:r>
        <w:t xml:space="preserve"> list</w:t>
      </w:r>
      <w:r w:rsidRPr="0078681D">
        <w:t xml:space="preserve"> en health </w:t>
      </w:r>
      <w:proofErr w:type="spellStart"/>
      <w:r w:rsidRPr="0078681D">
        <w:t>analytics</w:t>
      </w:r>
      <w:proofErr w:type="spellEnd"/>
      <w:r w:rsidRPr="0078681D">
        <w:t xml:space="preserve">. We hadden oorspronkelijk ook een aparte </w:t>
      </w:r>
      <w:proofErr w:type="spellStart"/>
      <w:r>
        <w:t>patient</w:t>
      </w:r>
      <w:proofErr w:type="spellEnd"/>
      <w:r>
        <w:t xml:space="preserve"> </w:t>
      </w:r>
      <w:proofErr w:type="spellStart"/>
      <w:r>
        <w:t>overview</w:t>
      </w:r>
      <w:proofErr w:type="spellEnd"/>
      <w:r>
        <w:t xml:space="preserve"> pagina</w:t>
      </w:r>
      <w:r w:rsidRPr="0078681D">
        <w:t xml:space="preserve">, </w:t>
      </w:r>
      <w:r>
        <w:t xml:space="preserve">maar aan de hand van de </w:t>
      </w:r>
      <w:proofErr w:type="spellStart"/>
      <w:r>
        <w:t>PO’s</w:t>
      </w:r>
      <w:proofErr w:type="spellEnd"/>
      <w:r>
        <w:t xml:space="preserve"> feedback</w:t>
      </w:r>
      <w:r w:rsidRPr="0078681D">
        <w:t xml:space="preserve"> besloten </w:t>
      </w:r>
      <w:r>
        <w:t xml:space="preserve">wij </w:t>
      </w:r>
      <w:r w:rsidRPr="0078681D">
        <w:t xml:space="preserve">deze te schrappen </w:t>
      </w:r>
      <w:r>
        <w:t>zodat</w:t>
      </w:r>
      <w:r w:rsidRPr="0078681D">
        <w:t xml:space="preserve"> alles op één pagina gecombineerd kon worden. </w:t>
      </w:r>
      <w:r>
        <w:br/>
      </w:r>
      <w:r>
        <w:br/>
      </w:r>
      <w:r w:rsidRPr="0078681D">
        <w:t>Daarnaast heb ik een functionele pipeline en een stappenplan opgesteld voor mijn Java Spring Boot-omgeving, die ik vervolgens heb gedeeld met de andere Java-ontwikkelaars. Dit hielp de zelfstudie efficiënter te maken en dubbele problemen te voorkomen.</w:t>
      </w:r>
      <w:r>
        <w:br/>
      </w:r>
    </w:p>
    <w:p w14:paraId="16ED3F70" w14:textId="77777777" w:rsidR="008C4C26" w:rsidRPr="008C4C26" w:rsidRDefault="008C4C26" w:rsidP="008C4C26">
      <w:r w:rsidRPr="008C4C26">
        <w:rPr>
          <w:b/>
        </w:rPr>
        <w:t>Feedback PO:</w:t>
      </w:r>
    </w:p>
    <w:p w14:paraId="26A771BF" w14:textId="77777777" w:rsidR="008C4C26" w:rsidRPr="008C4C26" w:rsidRDefault="008C4C26">
      <w:pPr>
        <w:numPr>
          <w:ilvl w:val="0"/>
          <w:numId w:val="11"/>
        </w:numPr>
      </w:pPr>
      <w:r w:rsidRPr="008C4C26">
        <w:t>Controleer dat foutmeldingen gebruikersvriendelijk zijn en alleen noodzakelijke informatie tonen.</w:t>
      </w:r>
    </w:p>
    <w:p w14:paraId="00C37FDC" w14:textId="77777777" w:rsidR="008C4C26" w:rsidRDefault="008C4C26">
      <w:pPr>
        <w:numPr>
          <w:ilvl w:val="0"/>
          <w:numId w:val="11"/>
        </w:numPr>
      </w:pPr>
      <w:r w:rsidRPr="008C4C26">
        <w:t>Focus eerst op functionaliteit zoals login en registratie.</w:t>
      </w:r>
    </w:p>
    <w:p w14:paraId="5CC44A05" w14:textId="09B8434F" w:rsidR="0078681D" w:rsidRPr="008C4C26" w:rsidRDefault="0078681D">
      <w:pPr>
        <w:numPr>
          <w:ilvl w:val="0"/>
          <w:numId w:val="11"/>
        </w:numPr>
      </w:pPr>
      <w:proofErr w:type="spellStart"/>
      <w:r>
        <w:t>Patient</w:t>
      </w:r>
      <w:proofErr w:type="spellEnd"/>
      <w:r>
        <w:t xml:space="preserve"> </w:t>
      </w:r>
      <w:proofErr w:type="spellStart"/>
      <w:r>
        <w:t>overview</w:t>
      </w:r>
      <w:proofErr w:type="spellEnd"/>
      <w:r>
        <w:t xml:space="preserve"> schrappen en deze combineren met de </w:t>
      </w:r>
      <w:proofErr w:type="spellStart"/>
      <w:r>
        <w:t>patient</w:t>
      </w:r>
      <w:proofErr w:type="spellEnd"/>
      <w:r>
        <w:t xml:space="preserve"> list.</w:t>
      </w:r>
    </w:p>
    <w:p w14:paraId="670CDBBC" w14:textId="5EC48D88" w:rsidR="008C4C26" w:rsidRPr="008C4C26" w:rsidRDefault="008C4C26" w:rsidP="008C4C26">
      <w:r w:rsidRPr="008C4C26">
        <w:rPr>
          <w:b/>
        </w:rPr>
        <w:t>Resultaat Retrospective:</w:t>
      </w:r>
    </w:p>
    <w:p w14:paraId="735699B4" w14:textId="77777777" w:rsidR="008C4C26" w:rsidRPr="008C4C26" w:rsidRDefault="008C4C26">
      <w:pPr>
        <w:numPr>
          <w:ilvl w:val="0"/>
          <w:numId w:val="12"/>
        </w:numPr>
      </w:pPr>
      <w:r w:rsidRPr="008C4C26">
        <w:t>De samenwerking binnen het team verliep soepel, en de tools waren effectief opgezet.</w:t>
      </w:r>
    </w:p>
    <w:p w14:paraId="5C5394F6" w14:textId="77777777" w:rsidR="008C4C26" w:rsidRDefault="008C4C26">
      <w:pPr>
        <w:numPr>
          <w:ilvl w:val="0"/>
          <w:numId w:val="12"/>
        </w:numPr>
      </w:pPr>
      <w:r w:rsidRPr="008C4C26">
        <w:t>Verbeterpunt: Meer aandacht besteden aan gebruikersgericht denken bij foutmeldingen.</w:t>
      </w:r>
    </w:p>
    <w:p w14:paraId="4022EDB2" w14:textId="4D9D17EC" w:rsidR="00AA601E" w:rsidRDefault="00AA601E" w:rsidP="00AA601E">
      <w:pPr>
        <w:rPr>
          <w:b/>
          <w:bCs/>
        </w:rPr>
      </w:pPr>
      <w:r>
        <w:rPr>
          <w:b/>
          <w:bCs/>
        </w:rPr>
        <w:t>Actiepunten:</w:t>
      </w:r>
    </w:p>
    <w:p w14:paraId="0D69AC76" w14:textId="1C3FC2F3" w:rsidR="00AA601E" w:rsidRPr="00AA601E" w:rsidRDefault="00AA601E">
      <w:pPr>
        <w:pStyle w:val="ListParagraph"/>
        <w:numPr>
          <w:ilvl w:val="0"/>
          <w:numId w:val="25"/>
        </w:numPr>
      </w:pPr>
      <w:r w:rsidRPr="00AA601E">
        <w:t xml:space="preserve">Marcus en Rowin: </w:t>
      </w:r>
      <w:r>
        <w:br/>
      </w:r>
      <w:r w:rsidRPr="00AA601E">
        <w:t>Kwantiteit boven kwaliteit(Verdeel de issues goed en zorg dat je niet teveel wilt in een sprint.)</w:t>
      </w:r>
    </w:p>
    <w:p w14:paraId="2A09EDDB" w14:textId="74F65EA0" w:rsidR="00AA601E" w:rsidRPr="00AA601E" w:rsidRDefault="00AA601E">
      <w:pPr>
        <w:pStyle w:val="ListParagraph"/>
        <w:numPr>
          <w:ilvl w:val="0"/>
          <w:numId w:val="25"/>
        </w:numPr>
      </w:pPr>
      <w:r w:rsidRPr="00AA601E">
        <w:t xml:space="preserve">Dax en Danique: </w:t>
      </w:r>
      <w:r>
        <w:br/>
      </w:r>
      <w:r w:rsidRPr="00AA601E">
        <w:t>Planning concreet.(in stappen opdelen.)</w:t>
      </w:r>
    </w:p>
    <w:p w14:paraId="3A0881B5" w14:textId="2A99195C" w:rsidR="00AA601E" w:rsidRPr="00AA601E" w:rsidRDefault="00AA601E">
      <w:pPr>
        <w:pStyle w:val="ListParagraph"/>
        <w:numPr>
          <w:ilvl w:val="0"/>
          <w:numId w:val="25"/>
        </w:numPr>
      </w:pPr>
      <w:r w:rsidRPr="00AA601E">
        <w:t xml:space="preserve">Milosz en Latricha: </w:t>
      </w:r>
      <w:r>
        <w:br/>
      </w:r>
      <w:r w:rsidRPr="00AA601E">
        <w:t>Issue board bijhouden.</w:t>
      </w:r>
    </w:p>
    <w:p w14:paraId="5C34F909" w14:textId="7742BC56" w:rsidR="001430E8" w:rsidRPr="0016534C" w:rsidRDefault="00713FB8" w:rsidP="00713FB8">
      <w:pPr>
        <w:spacing w:line="240" w:lineRule="auto"/>
      </w:pPr>
      <w:r>
        <w:br w:type="page"/>
      </w:r>
    </w:p>
    <w:p w14:paraId="2ED0EBEC" w14:textId="77777777" w:rsidR="008C4C26" w:rsidRDefault="008C4C26" w:rsidP="008C4C26">
      <w:pPr>
        <w:pStyle w:val="Heading2"/>
      </w:pPr>
      <w:bookmarkStart w:id="18" w:name="_Toc187074598"/>
      <w:r w:rsidRPr="008C4C26">
        <w:lastRenderedPageBreak/>
        <w:t>Sprint 2: 7 oktober – 18 oktober</w:t>
      </w:r>
      <w:bookmarkEnd w:id="18"/>
    </w:p>
    <w:p w14:paraId="7FA633A8" w14:textId="3F7E8165" w:rsidR="0078681D" w:rsidRDefault="003723BB" w:rsidP="0078681D">
      <w:pPr>
        <w:rPr>
          <w:bCs/>
        </w:rPr>
      </w:pPr>
      <w:r>
        <w:rPr>
          <w:bCs/>
        </w:rPr>
        <w:t>In</w:t>
      </w:r>
      <w:r w:rsidR="0078681D" w:rsidRPr="0078681D">
        <w:rPr>
          <w:bCs/>
        </w:rPr>
        <w:t xml:space="preserve"> deze sprint </w:t>
      </w:r>
      <w:r>
        <w:rPr>
          <w:bCs/>
        </w:rPr>
        <w:t>was</w:t>
      </w:r>
      <w:r w:rsidR="0078681D" w:rsidRPr="0078681D">
        <w:rPr>
          <w:bCs/>
        </w:rPr>
        <w:t xml:space="preserve"> Marcus</w:t>
      </w:r>
      <w:r>
        <w:rPr>
          <w:bCs/>
        </w:rPr>
        <w:t xml:space="preserve"> </w:t>
      </w:r>
      <w:r>
        <w:t xml:space="preserve">de </w:t>
      </w:r>
      <w:r>
        <w:rPr>
          <w:bCs/>
        </w:rPr>
        <w:t>Scrum Master</w:t>
      </w:r>
      <w:r w:rsidR="0078681D" w:rsidRPr="0078681D">
        <w:rPr>
          <w:bCs/>
        </w:rPr>
        <w:t>.</w:t>
      </w:r>
      <w:r w:rsidR="0078681D">
        <w:rPr>
          <w:bCs/>
        </w:rPr>
        <w:br/>
        <w:t xml:space="preserve">Dat ging wel </w:t>
      </w:r>
      <w:r w:rsidR="00361E16">
        <w:rPr>
          <w:bCs/>
        </w:rPr>
        <w:t>oké</w:t>
      </w:r>
      <w:r w:rsidR="0078681D">
        <w:rPr>
          <w:bCs/>
        </w:rPr>
        <w:t>, hij had problemen met veel werk willen leveren en wou een relaxtere werksnelheid waar ik een beetje tegenaan botste. Maar hij regelde PO communicatie wel naar wens alhoewel de communicatie daarvan wel beter kon.</w:t>
      </w:r>
    </w:p>
    <w:p w14:paraId="3B45E8E7" w14:textId="77777777" w:rsidR="0078681D" w:rsidRDefault="0078681D" w:rsidP="0078681D">
      <w:pPr>
        <w:rPr>
          <w:bCs/>
        </w:rPr>
      </w:pPr>
    </w:p>
    <w:p w14:paraId="461A9D31" w14:textId="4829FA61" w:rsidR="0078681D" w:rsidRDefault="0078681D" w:rsidP="0078681D">
      <w:pPr>
        <w:rPr>
          <w:bCs/>
        </w:rPr>
      </w:pPr>
      <w:r w:rsidRPr="0078681D">
        <w:rPr>
          <w:bCs/>
        </w:rPr>
        <w:t xml:space="preserve">Voor deze sprint wouden we de backend van login en </w:t>
      </w:r>
      <w:proofErr w:type="spellStart"/>
      <w:r w:rsidRPr="0078681D">
        <w:rPr>
          <w:bCs/>
        </w:rPr>
        <w:t>sessions</w:t>
      </w:r>
      <w:proofErr w:type="spellEnd"/>
      <w:r w:rsidRPr="0078681D">
        <w:rPr>
          <w:bCs/>
        </w:rPr>
        <w:t xml:space="preserve"> maken</w:t>
      </w:r>
      <w:r>
        <w:rPr>
          <w:bCs/>
        </w:rPr>
        <w:t xml:space="preserve"> aan de hand van de feedback van de vorige sprint, enkel bleek bij de oplevering dat de PO meer de </w:t>
      </w:r>
      <w:r w:rsidR="00361E16">
        <w:rPr>
          <w:bCs/>
        </w:rPr>
        <w:t>pagina’s zelf met visualisatie wou hebben, en niet enkel de functionaliteit, wat bij nader inzien ook wel prioriteit zou moeten hebben gehad, dit hebben wij meegenomen voor de volgende sprint.</w:t>
      </w:r>
    </w:p>
    <w:p w14:paraId="2EF48C31" w14:textId="77777777" w:rsidR="00361E16" w:rsidRDefault="00361E16" w:rsidP="0078681D">
      <w:pPr>
        <w:rPr>
          <w:bCs/>
        </w:rPr>
      </w:pPr>
    </w:p>
    <w:p w14:paraId="4CF14BD4" w14:textId="1A2AAFF2" w:rsidR="00361E16" w:rsidRDefault="00361E16" w:rsidP="0078681D">
      <w:pPr>
        <w:rPr>
          <w:bCs/>
        </w:rPr>
      </w:pPr>
      <w:r>
        <w:rPr>
          <w:bCs/>
        </w:rPr>
        <w:t>Deze sprint waren we ook druk bezig met de Productvergelijking, wat zorgde voor minder tijd voor het project, wel ben ik tevreden over de functionaliteiten die we geleverd hebben, omdat we ook aan de database hebben moeten werken zodat de sessies goed bewaard werden wat ook wat tijd kostte.</w:t>
      </w:r>
    </w:p>
    <w:p w14:paraId="47549230" w14:textId="77777777" w:rsidR="0078681D" w:rsidRDefault="0078681D" w:rsidP="0078681D"/>
    <w:p w14:paraId="1974655E" w14:textId="77777777" w:rsidR="0078681D" w:rsidRPr="0078681D" w:rsidRDefault="0078681D" w:rsidP="0078681D"/>
    <w:p w14:paraId="163E3A40" w14:textId="77777777" w:rsidR="008C4C26" w:rsidRPr="008C4C26" w:rsidRDefault="008C4C26" w:rsidP="008C4C26">
      <w:r w:rsidRPr="008C4C26">
        <w:rPr>
          <w:b/>
        </w:rPr>
        <w:t>Feedback PO:</w:t>
      </w:r>
    </w:p>
    <w:p w14:paraId="6C4D6364" w14:textId="77777777" w:rsidR="008C4C26" w:rsidRPr="008C4C26" w:rsidRDefault="008C4C26">
      <w:pPr>
        <w:numPr>
          <w:ilvl w:val="0"/>
          <w:numId w:val="15"/>
        </w:numPr>
      </w:pPr>
      <w:r w:rsidRPr="008C4C26">
        <w:t>Zorg dat de frontend een visueel werkende login toont om progressie te demonstreren.</w:t>
      </w:r>
    </w:p>
    <w:p w14:paraId="6FEAF1BB" w14:textId="77777777" w:rsidR="008C4C26" w:rsidRPr="008C4C26" w:rsidRDefault="008C4C26">
      <w:pPr>
        <w:numPr>
          <w:ilvl w:val="0"/>
          <w:numId w:val="15"/>
        </w:numPr>
      </w:pPr>
      <w:r w:rsidRPr="008C4C26">
        <w:t>Prioriteit geven aan een werkende pagina boven backend-verbeteringen.</w:t>
      </w:r>
    </w:p>
    <w:p w14:paraId="23487D42" w14:textId="3670205F" w:rsidR="008C4C26" w:rsidRPr="008C4C26" w:rsidRDefault="008C4C26" w:rsidP="008C4C26">
      <w:r w:rsidRPr="008C4C26">
        <w:rPr>
          <w:b/>
        </w:rPr>
        <w:t>Resultaat Retrospective:</w:t>
      </w:r>
    </w:p>
    <w:p w14:paraId="2EFA1D3A" w14:textId="77777777" w:rsidR="008C4C26" w:rsidRPr="008C4C26" w:rsidRDefault="008C4C26">
      <w:pPr>
        <w:numPr>
          <w:ilvl w:val="0"/>
          <w:numId w:val="16"/>
        </w:numPr>
      </w:pPr>
      <w:r w:rsidRPr="008C4C26">
        <w:t>Het team leverde technische resultaten op, maar de visuele progressie bleef achter.</w:t>
      </w:r>
    </w:p>
    <w:p w14:paraId="4C400227" w14:textId="77777777" w:rsidR="008C4C26" w:rsidRPr="008C4C26" w:rsidRDefault="008C4C26">
      <w:pPr>
        <w:numPr>
          <w:ilvl w:val="0"/>
          <w:numId w:val="16"/>
        </w:numPr>
      </w:pPr>
      <w:r w:rsidRPr="008C4C26">
        <w:t>Verbeterpunt: Meer tijd en aandacht aan de frontend-functionaliteiten besteden.</w:t>
      </w:r>
    </w:p>
    <w:p w14:paraId="12B96448" w14:textId="7A900BFE" w:rsidR="00F24CB8" w:rsidRDefault="00AA601E" w:rsidP="00A9465F">
      <w:pPr>
        <w:rPr>
          <w:b/>
          <w:bCs/>
        </w:rPr>
      </w:pPr>
      <w:r>
        <w:rPr>
          <w:b/>
          <w:bCs/>
        </w:rPr>
        <w:t>Actiepunten:</w:t>
      </w:r>
    </w:p>
    <w:p w14:paraId="3B1445D2" w14:textId="58E873D9" w:rsidR="00AA601E" w:rsidRPr="00AA601E" w:rsidRDefault="00AA601E">
      <w:pPr>
        <w:pStyle w:val="ListParagraph"/>
        <w:numPr>
          <w:ilvl w:val="0"/>
          <w:numId w:val="6"/>
        </w:numPr>
        <w:rPr>
          <w:bCs/>
        </w:rPr>
      </w:pPr>
      <w:r w:rsidRPr="00AA601E">
        <w:rPr>
          <w:bCs/>
        </w:rPr>
        <w:t xml:space="preserve">Milosz &amp; </w:t>
      </w:r>
      <w:r w:rsidRPr="00AA601E">
        <w:t>Latricha</w:t>
      </w:r>
      <w:r>
        <w:t>:</w:t>
      </w:r>
      <w:r>
        <w:br/>
      </w:r>
      <w:r w:rsidRPr="00AA601E">
        <w:rPr>
          <w:bCs/>
        </w:rPr>
        <w:t xml:space="preserve">De Front-End bijhouden (Zorgen dat we als team bij onze </w:t>
      </w:r>
      <w:r w:rsidRPr="00AA601E">
        <w:t>backend</w:t>
      </w:r>
      <w:r w:rsidRPr="00AA601E">
        <w:rPr>
          <w:bCs/>
        </w:rPr>
        <w:t xml:space="preserve"> ook bijbehorende gaan front-end hebben)</w:t>
      </w:r>
    </w:p>
    <w:p w14:paraId="13C75A70" w14:textId="72AC9900" w:rsidR="00AA601E" w:rsidRPr="00AA601E" w:rsidRDefault="00AA601E">
      <w:pPr>
        <w:pStyle w:val="ListParagraph"/>
        <w:numPr>
          <w:ilvl w:val="0"/>
          <w:numId w:val="6"/>
        </w:numPr>
        <w:rPr>
          <w:bCs/>
        </w:rPr>
      </w:pPr>
      <w:r w:rsidRPr="00AA601E">
        <w:rPr>
          <w:bCs/>
        </w:rPr>
        <w:t>Dannique &amp; Marcus</w:t>
      </w:r>
      <w:r>
        <w:t>:</w:t>
      </w:r>
      <w:r>
        <w:br/>
      </w:r>
      <w:r w:rsidRPr="00AA601E">
        <w:rPr>
          <w:bCs/>
        </w:rPr>
        <w:t xml:space="preserve">Scrum Proces (Zorgen dat we Scrum blijven &amp; dat issues grondiger </w:t>
      </w:r>
      <w:proofErr w:type="spellStart"/>
      <w:r w:rsidRPr="00AA601E">
        <w:rPr>
          <w:bCs/>
        </w:rPr>
        <w:t>gereviewd</w:t>
      </w:r>
      <w:proofErr w:type="spellEnd"/>
      <w:r w:rsidRPr="00AA601E">
        <w:rPr>
          <w:bCs/>
        </w:rPr>
        <w:t xml:space="preserve"> worden)</w:t>
      </w:r>
    </w:p>
    <w:p w14:paraId="58B99346" w14:textId="3FB62BC9" w:rsidR="00AA601E" w:rsidRPr="00AA601E" w:rsidRDefault="00AA601E">
      <w:pPr>
        <w:pStyle w:val="ListParagraph"/>
        <w:numPr>
          <w:ilvl w:val="0"/>
          <w:numId w:val="6"/>
        </w:numPr>
      </w:pPr>
      <w:r w:rsidRPr="00AA601E">
        <w:rPr>
          <w:bCs/>
        </w:rPr>
        <w:t>Rowin &amp; Dax</w:t>
      </w:r>
      <w:r>
        <w:t>:</w:t>
      </w:r>
      <w:r>
        <w:br/>
      </w:r>
      <w:r w:rsidRPr="00AA601E">
        <w:rPr>
          <w:bCs/>
        </w:rPr>
        <w:t xml:space="preserve">Po Communicatie (Zorgen dat de PO beter </w:t>
      </w:r>
      <w:r w:rsidRPr="00AA601E">
        <w:t>geïnformeerd</w:t>
      </w:r>
      <w:r w:rsidRPr="00AA601E">
        <w:rPr>
          <w:bCs/>
        </w:rPr>
        <w:t xml:space="preserve"> wordt)</w:t>
      </w:r>
    </w:p>
    <w:p w14:paraId="6CD2A77D" w14:textId="68704D96" w:rsidR="00AA601E" w:rsidRPr="0016534C" w:rsidRDefault="00F1734E" w:rsidP="00F1734E">
      <w:pPr>
        <w:spacing w:line="240" w:lineRule="auto"/>
      </w:pPr>
      <w:r>
        <w:br w:type="page"/>
      </w:r>
    </w:p>
    <w:p w14:paraId="7B7E4869" w14:textId="77777777" w:rsidR="008C4C26" w:rsidRDefault="008C4C26" w:rsidP="008C4C26">
      <w:pPr>
        <w:pStyle w:val="Heading2"/>
      </w:pPr>
      <w:bookmarkStart w:id="19" w:name="_Toc187074599"/>
      <w:r w:rsidRPr="008C4C26">
        <w:lastRenderedPageBreak/>
        <w:t>Sprint 3: 21 oktober – 8 november (3 weken sprint wegens vakantie)</w:t>
      </w:r>
      <w:bookmarkEnd w:id="19"/>
    </w:p>
    <w:p w14:paraId="5F1C2D1A" w14:textId="0050021C" w:rsidR="00F1734E" w:rsidRPr="00F1734E" w:rsidRDefault="00F1734E" w:rsidP="00F1734E">
      <w:pPr>
        <w:rPr>
          <w:bCs/>
        </w:rPr>
      </w:pPr>
      <w:r w:rsidRPr="00F1734E">
        <w:rPr>
          <w:bCs/>
        </w:rPr>
        <w:t xml:space="preserve">In deze sprint was Dax </w:t>
      </w:r>
      <w:r w:rsidR="003723BB">
        <w:t xml:space="preserve">de </w:t>
      </w:r>
      <w:r w:rsidRPr="00F1734E">
        <w:rPr>
          <w:bCs/>
        </w:rPr>
        <w:t xml:space="preserve">Scrum Master. </w:t>
      </w:r>
      <w:r>
        <w:rPr>
          <w:bCs/>
        </w:rPr>
        <w:br/>
      </w:r>
      <w:r w:rsidRPr="00F1734E">
        <w:rPr>
          <w:bCs/>
        </w:rPr>
        <w:t xml:space="preserve">Hij deed het behoorlijk goed; hij had niet het </w:t>
      </w:r>
      <w:proofErr w:type="spellStart"/>
      <w:r w:rsidRPr="00F1734E">
        <w:rPr>
          <w:bCs/>
        </w:rPr>
        <w:t>micromanagen</w:t>
      </w:r>
      <w:proofErr w:type="spellEnd"/>
      <w:r w:rsidRPr="00F1734E">
        <w:rPr>
          <w:bCs/>
        </w:rPr>
        <w:t xml:space="preserve"> waar ikzelf soms schuldig aan ben, maar ook niet het gebrek aan teamcommunicatie dat Marcus af en toe toonde. </w:t>
      </w:r>
      <w:r>
        <w:rPr>
          <w:bCs/>
        </w:rPr>
        <w:br/>
      </w:r>
      <w:r>
        <w:rPr>
          <w:bCs/>
        </w:rPr>
        <w:br/>
      </w:r>
      <w:r w:rsidRPr="00F1734E">
        <w:rPr>
          <w:bCs/>
        </w:rPr>
        <w:t>Tijdens deze sprint lag onze focus op het verder ontwikkelen van de gebruikersinterface en het uitbreiden van de backend-functionaliteit om gebruikers meer mogelijkheden te bieden. Op de frontend hebben we de inlogfunctionaliteit verder ontwikkeld, zodat zowel patiënten als medische professionals veilig kunnen inloggen. De inlogpagina communiceert effectief met de backend en maakt gebruik van het sessiebeheer dat we in de vorige sprint hebben opgezet. Hierdoor blijft een gebruiker ingelogd gedurende zijn sessie, en kunnen toekomstige acties worden gekoppeld aan het ingelogde account.</w:t>
      </w:r>
      <w:r>
        <w:rPr>
          <w:bCs/>
        </w:rPr>
        <w:br/>
      </w:r>
    </w:p>
    <w:p w14:paraId="56FB31D5" w14:textId="158E57F6" w:rsidR="00F1734E" w:rsidRPr="00F1734E" w:rsidRDefault="00F1734E" w:rsidP="00F1734E">
      <w:pPr>
        <w:rPr>
          <w:bCs/>
        </w:rPr>
      </w:pPr>
      <w:r w:rsidRPr="00F1734E">
        <w:rPr>
          <w:bCs/>
        </w:rPr>
        <w:t xml:space="preserve">Om de navigatie binnen het product te verbeteren, hebben we een navigatiebalk geïmplementeerd. Deze stelt gebruikers in staat om eenvoudig tussen verschillende pagina’s te navigeren. Daarnaast hebben we </w:t>
      </w:r>
      <w:proofErr w:type="spellStart"/>
      <w:r w:rsidRPr="00F1734E">
        <w:rPr>
          <w:bCs/>
        </w:rPr>
        <w:t>rolgebaseerde</w:t>
      </w:r>
      <w:proofErr w:type="spellEnd"/>
      <w:r w:rsidRPr="00F1734E">
        <w:rPr>
          <w:bCs/>
        </w:rPr>
        <w:t xml:space="preserve"> authenticatie toegevoegd, waardoor medische professionals toegang krijgen tot extra opties zoals het inzien van patiëntgegevens en gezondheidsanalyses, terwijl patiënten alleen de functies zien die voor hen relevant zijn. Dit maakt de interface overzichtelijk voor patiënten en biedt medische professionals de tools die zij nodig hebben.</w:t>
      </w:r>
      <w:r>
        <w:rPr>
          <w:bCs/>
        </w:rPr>
        <w:br/>
      </w:r>
    </w:p>
    <w:p w14:paraId="0AD2DDF9" w14:textId="77777777" w:rsidR="00F1734E" w:rsidRDefault="00F1734E" w:rsidP="00361E16">
      <w:pPr>
        <w:rPr>
          <w:bCs/>
        </w:rPr>
      </w:pPr>
      <w:r w:rsidRPr="00F1734E">
        <w:rPr>
          <w:bCs/>
        </w:rPr>
        <w:t xml:space="preserve">Het implementeren van de </w:t>
      </w:r>
      <w:proofErr w:type="spellStart"/>
      <w:r w:rsidRPr="00F1734E">
        <w:rPr>
          <w:bCs/>
        </w:rPr>
        <w:t>rolgebaseerde</w:t>
      </w:r>
      <w:proofErr w:type="spellEnd"/>
      <w:r w:rsidRPr="00F1734E">
        <w:rPr>
          <w:bCs/>
        </w:rPr>
        <w:t xml:space="preserve"> weergave </w:t>
      </w:r>
      <w:r>
        <w:rPr>
          <w:bCs/>
        </w:rPr>
        <w:t>was wel uitdagend</w:t>
      </w:r>
      <w:r w:rsidRPr="00F1734E">
        <w:rPr>
          <w:bCs/>
        </w:rPr>
        <w:t xml:space="preserve">. </w:t>
      </w:r>
      <w:r>
        <w:rPr>
          <w:bCs/>
        </w:rPr>
        <w:t>Voor het</w:t>
      </w:r>
      <w:r w:rsidRPr="00F1734E">
        <w:rPr>
          <w:bCs/>
        </w:rPr>
        <w:t xml:space="preserve"> koppelen van data aan gebruikersrollen</w:t>
      </w:r>
      <w:r>
        <w:rPr>
          <w:bCs/>
        </w:rPr>
        <w:t xml:space="preserve"> vereiste</w:t>
      </w:r>
      <w:r w:rsidRPr="00F1734E">
        <w:rPr>
          <w:bCs/>
        </w:rPr>
        <w:t xml:space="preserve"> meer technische kennis over waar deze data beschikbaar was, wat voor enige frustratie binnen het team zorgde. Ook moesten we extra aandacht besteden aan beveiliging en authenticatie om ervoor te zorgen dat alleen bevoegde gebruikers toegang krijgen tot specifieke gegevens. </w:t>
      </w:r>
    </w:p>
    <w:p w14:paraId="14C2AC8C" w14:textId="5607F871" w:rsidR="00361E16" w:rsidRPr="00F1734E" w:rsidRDefault="00F1734E" w:rsidP="00361E16">
      <w:pPr>
        <w:rPr>
          <w:bCs/>
        </w:rPr>
      </w:pPr>
      <w:r>
        <w:rPr>
          <w:bCs/>
        </w:rPr>
        <w:br/>
      </w:r>
      <w:r w:rsidRPr="00F1734E">
        <w:rPr>
          <w:bCs/>
        </w:rPr>
        <w:t xml:space="preserve">Tijdens de sprint review toonden we de nieuwe functies aan de Product Owner, die positief verrast was door de vooruitgang en de mogelijkheden van de </w:t>
      </w:r>
      <w:proofErr w:type="spellStart"/>
      <w:r w:rsidRPr="00F1734E">
        <w:rPr>
          <w:bCs/>
        </w:rPr>
        <w:t>rolgebaseerde</w:t>
      </w:r>
      <w:proofErr w:type="spellEnd"/>
      <w:r w:rsidRPr="00F1734E">
        <w:rPr>
          <w:bCs/>
        </w:rPr>
        <w:t xml:space="preserve"> interface. </w:t>
      </w:r>
      <w:r>
        <w:rPr>
          <w:bCs/>
        </w:rPr>
        <w:br/>
      </w:r>
      <w:r>
        <w:rPr>
          <w:bCs/>
        </w:rPr>
        <w:br/>
        <w:t>Ook heb ik in deze sprint veel data in de database gezet waardoor de visualisatie van het product nog beter ging.</w:t>
      </w:r>
    </w:p>
    <w:p w14:paraId="4787C776" w14:textId="77777777" w:rsidR="00817AF1" w:rsidRDefault="00817AF1" w:rsidP="00361E16"/>
    <w:p w14:paraId="4A9C68C0" w14:textId="77777777" w:rsidR="008C4C26" w:rsidRPr="008C4C26" w:rsidRDefault="008C4C26" w:rsidP="008C4C26">
      <w:r w:rsidRPr="008C4C26">
        <w:rPr>
          <w:b/>
        </w:rPr>
        <w:t>Feedback PO:</w:t>
      </w:r>
    </w:p>
    <w:p w14:paraId="6D6B7DC4" w14:textId="77777777" w:rsidR="008C4C26" w:rsidRPr="008C4C26" w:rsidRDefault="008C4C26">
      <w:pPr>
        <w:numPr>
          <w:ilvl w:val="0"/>
          <w:numId w:val="19"/>
        </w:numPr>
      </w:pPr>
      <w:r w:rsidRPr="008C4C26">
        <w:t>Zorg dat het sessiebeheer volledig visueel wordt getoond, inclusief cookie- en foutafhandeling.</w:t>
      </w:r>
    </w:p>
    <w:p w14:paraId="4FC4B73F" w14:textId="77777777" w:rsidR="008C4C26" w:rsidRPr="008C4C26" w:rsidRDefault="008C4C26">
      <w:pPr>
        <w:numPr>
          <w:ilvl w:val="0"/>
          <w:numId w:val="19"/>
        </w:numPr>
      </w:pPr>
      <w:r w:rsidRPr="008C4C26">
        <w:t>Focus op een werkende pagina die compleet is met design en functionaliteit.</w:t>
      </w:r>
    </w:p>
    <w:p w14:paraId="48B6CD38" w14:textId="6BDA9697" w:rsidR="008C4C26" w:rsidRPr="008C4C26" w:rsidRDefault="008C4C26" w:rsidP="008C4C26">
      <w:r w:rsidRPr="008C4C26">
        <w:rPr>
          <w:b/>
        </w:rPr>
        <w:t>Resultaat Retrospective:</w:t>
      </w:r>
    </w:p>
    <w:p w14:paraId="27EBB550" w14:textId="77777777" w:rsidR="008C4C26" w:rsidRPr="008C4C26" w:rsidRDefault="008C4C26">
      <w:pPr>
        <w:numPr>
          <w:ilvl w:val="0"/>
          <w:numId w:val="20"/>
        </w:numPr>
      </w:pPr>
      <w:r w:rsidRPr="008C4C26">
        <w:t>Grote vooruitgang in backend- en frontend-integratie.</w:t>
      </w:r>
    </w:p>
    <w:p w14:paraId="18977AFB" w14:textId="7B4EFD71" w:rsidR="008C4C26" w:rsidRPr="008C4C26" w:rsidRDefault="008C4C26">
      <w:pPr>
        <w:numPr>
          <w:ilvl w:val="0"/>
          <w:numId w:val="20"/>
        </w:numPr>
      </w:pPr>
      <w:r w:rsidRPr="008C4C26">
        <w:t>Verbeterpunt: Meer structuur aanbrengen in teamcommunicatie tijdens langere sprints</w:t>
      </w:r>
      <w:r w:rsidR="00713FB8">
        <w:t>.</w:t>
      </w:r>
    </w:p>
    <w:p w14:paraId="68E90FBA" w14:textId="61812E3B" w:rsidR="001430E8" w:rsidRDefault="00AA601E" w:rsidP="00A9465F">
      <w:r>
        <w:rPr>
          <w:b/>
          <w:bCs/>
        </w:rPr>
        <w:t>Actiepunten:</w:t>
      </w:r>
    </w:p>
    <w:p w14:paraId="3D777AC5" w14:textId="47091A55" w:rsidR="00AA601E" w:rsidRDefault="00AA601E">
      <w:pPr>
        <w:pStyle w:val="ListParagraph"/>
        <w:numPr>
          <w:ilvl w:val="0"/>
          <w:numId w:val="6"/>
        </w:numPr>
      </w:pPr>
      <w:r>
        <w:t>Hele team:</w:t>
      </w:r>
      <w:r>
        <w:br/>
        <w:t>Code Kwaliteit</w:t>
      </w:r>
    </w:p>
    <w:p w14:paraId="71F13207" w14:textId="0CFD88DA" w:rsidR="00AA601E" w:rsidRDefault="00AA601E">
      <w:pPr>
        <w:pStyle w:val="ListParagraph"/>
        <w:numPr>
          <w:ilvl w:val="0"/>
          <w:numId w:val="6"/>
        </w:numPr>
      </w:pPr>
      <w:r>
        <w:t>Rowin &amp; Marcus:</w:t>
      </w:r>
    </w:p>
    <w:p w14:paraId="2BADB11B" w14:textId="340FB878" w:rsidR="00AA601E" w:rsidRDefault="00AA601E" w:rsidP="00AA601E">
      <w:pPr>
        <w:pStyle w:val="ListParagraph"/>
        <w:ind w:left="720"/>
      </w:pPr>
      <w:r>
        <w:t xml:space="preserve">Tijdsnood </w:t>
      </w:r>
      <w:r w:rsidR="00713FB8">
        <w:t>(inschatten hoeveel tijd er nodig is en overblijft voor project werk)</w:t>
      </w:r>
    </w:p>
    <w:p w14:paraId="417034F8" w14:textId="55788DBF" w:rsidR="00AA601E" w:rsidRPr="00AA601E" w:rsidRDefault="00AA601E">
      <w:pPr>
        <w:pStyle w:val="ListParagraph"/>
        <w:numPr>
          <w:ilvl w:val="0"/>
          <w:numId w:val="6"/>
        </w:numPr>
        <w:rPr>
          <w:lang w:val="en-US"/>
        </w:rPr>
      </w:pPr>
      <w:r w:rsidRPr="00AA601E">
        <w:rPr>
          <w:lang w:val="en-US"/>
        </w:rPr>
        <w:t>Dannique &amp; Milosz</w:t>
      </w:r>
      <w:r>
        <w:rPr>
          <w:lang w:val="en-US"/>
        </w:rPr>
        <w:t>:</w:t>
      </w:r>
      <w:r w:rsidRPr="00AA601E">
        <w:rPr>
          <w:lang w:val="en-US"/>
        </w:rPr>
        <w:br/>
        <w:t xml:space="preserve">Issue Board </w:t>
      </w:r>
      <w:proofErr w:type="spellStart"/>
      <w:r w:rsidRPr="00AA601E">
        <w:rPr>
          <w:lang w:val="en-US"/>
        </w:rPr>
        <w:t>Bijhouden</w:t>
      </w:r>
      <w:proofErr w:type="spellEnd"/>
    </w:p>
    <w:p w14:paraId="69E0B66F" w14:textId="0F379D88" w:rsidR="00AA601E" w:rsidRPr="0016534C" w:rsidRDefault="00AA601E" w:rsidP="00A9465F">
      <w:pPr>
        <w:pStyle w:val="ListParagraph"/>
        <w:numPr>
          <w:ilvl w:val="0"/>
          <w:numId w:val="6"/>
        </w:numPr>
      </w:pPr>
      <w:r>
        <w:t>Latricha &amp; Dax:</w:t>
      </w:r>
      <w:r>
        <w:br/>
        <w:t xml:space="preserve">Naamgeving van code </w:t>
      </w:r>
    </w:p>
    <w:p w14:paraId="612C902E" w14:textId="77777777" w:rsidR="008C4C26" w:rsidRDefault="008C4C26" w:rsidP="008C4C26">
      <w:pPr>
        <w:pStyle w:val="Heading2"/>
      </w:pPr>
      <w:bookmarkStart w:id="20" w:name="_Toc187074600"/>
      <w:r w:rsidRPr="008C4C26">
        <w:lastRenderedPageBreak/>
        <w:t>Sprint 4: 11 november – 22 november</w:t>
      </w:r>
      <w:bookmarkEnd w:id="20"/>
    </w:p>
    <w:p w14:paraId="5A8BF462" w14:textId="2E343345" w:rsidR="00F1734E" w:rsidRDefault="00F1734E" w:rsidP="00F1734E">
      <w:r>
        <w:t>In deze sprint was Rowin de Scrum Master.</w:t>
      </w:r>
    </w:p>
    <w:p w14:paraId="059A0A44" w14:textId="7CD0D5B4" w:rsidR="00F1734E" w:rsidRDefault="003723BB" w:rsidP="00F1734E">
      <w:r>
        <w:t xml:space="preserve">Rowin was niet iemand die bepaalt veel liefde had voor de Scrum methodiek dus ik verwachtte niet veel, maar om Plato te quoten </w:t>
      </w:r>
      <w:r w:rsidRPr="003723BB">
        <w:t>'</w:t>
      </w:r>
      <w:proofErr w:type="spellStart"/>
      <w:r w:rsidRPr="003723BB">
        <w:t>Only</w:t>
      </w:r>
      <w:proofErr w:type="spellEnd"/>
      <w:r w:rsidRPr="003723BB">
        <w:t xml:space="preserve"> </w:t>
      </w:r>
      <w:proofErr w:type="spellStart"/>
      <w:r w:rsidRPr="003723BB">
        <w:t>those</w:t>
      </w:r>
      <w:proofErr w:type="spellEnd"/>
      <w:r w:rsidRPr="003723BB">
        <w:t xml:space="preserve"> </w:t>
      </w:r>
      <w:proofErr w:type="spellStart"/>
      <w:r w:rsidRPr="003723BB">
        <w:t>who</w:t>
      </w:r>
      <w:proofErr w:type="spellEnd"/>
      <w:r w:rsidRPr="003723BB">
        <w:t xml:space="preserve"> do </w:t>
      </w:r>
      <w:proofErr w:type="spellStart"/>
      <w:r w:rsidRPr="003723BB">
        <w:t>not</w:t>
      </w:r>
      <w:proofErr w:type="spellEnd"/>
      <w:r w:rsidRPr="003723BB">
        <w:t xml:space="preserve"> </w:t>
      </w:r>
      <w:proofErr w:type="spellStart"/>
      <w:r w:rsidRPr="003723BB">
        <w:t>seek</w:t>
      </w:r>
      <w:proofErr w:type="spellEnd"/>
      <w:r w:rsidRPr="003723BB">
        <w:t xml:space="preserve"> power are </w:t>
      </w:r>
      <w:proofErr w:type="spellStart"/>
      <w:r w:rsidRPr="003723BB">
        <w:t>qualified</w:t>
      </w:r>
      <w:proofErr w:type="spellEnd"/>
      <w:r w:rsidRPr="003723BB">
        <w:t xml:space="preserve"> </w:t>
      </w:r>
      <w:proofErr w:type="spellStart"/>
      <w:r w:rsidRPr="003723BB">
        <w:t>to</w:t>
      </w:r>
      <w:proofErr w:type="spellEnd"/>
      <w:r w:rsidRPr="003723BB">
        <w:t xml:space="preserve"> </w:t>
      </w:r>
      <w:proofErr w:type="spellStart"/>
      <w:r w:rsidRPr="003723BB">
        <w:t>hold</w:t>
      </w:r>
      <w:proofErr w:type="spellEnd"/>
      <w:r w:rsidRPr="003723BB">
        <w:t xml:space="preserve"> it.'</w:t>
      </w:r>
      <w:r>
        <w:rPr>
          <w:rStyle w:val="EndnoteReference"/>
        </w:rPr>
        <w:endnoteReference w:id="6"/>
      </w:r>
    </w:p>
    <w:p w14:paraId="2EAC9CA4" w14:textId="5A9151F2" w:rsidR="003723BB" w:rsidRDefault="003723BB" w:rsidP="00F1734E">
      <w:r>
        <w:t>Net zoals toen ik scrum master was heeft Rowin gelijk initiatief genomen om een indeling te maken van wat er moest gebeuren (enkel hadden we in de 4</w:t>
      </w:r>
      <w:r w:rsidRPr="003723BB">
        <w:rPr>
          <w:vertAlign w:val="superscript"/>
        </w:rPr>
        <w:t>e</w:t>
      </w:r>
      <w:r>
        <w:t xml:space="preserve"> sprint een beter beeld hiervan).</w:t>
      </w:r>
    </w:p>
    <w:p w14:paraId="1F7C9EFB" w14:textId="77777777" w:rsidR="003723BB" w:rsidRDefault="003723BB" w:rsidP="00F1734E"/>
    <w:p w14:paraId="61FA51A2" w14:textId="77777777" w:rsidR="003723BB" w:rsidRDefault="003723BB" w:rsidP="003723BB">
      <w:r w:rsidRPr="003723BB">
        <w:t xml:space="preserve">De taken die we uiteindelijk hebben opgepakt, waren voornamelijk gericht op de </w:t>
      </w:r>
      <w:proofErr w:type="spellStart"/>
      <w:r w:rsidRPr="003723BB">
        <w:t>frontendpagina’s</w:t>
      </w:r>
      <w:proofErr w:type="spellEnd"/>
      <w:r w:rsidRPr="003723BB">
        <w:t xml:space="preserve">, zoals de </w:t>
      </w:r>
      <w:r w:rsidRPr="003723BB">
        <w:rPr>
          <w:bCs/>
        </w:rPr>
        <w:t>Health Analytics</w:t>
      </w:r>
      <w:r w:rsidRPr="003723BB">
        <w:t xml:space="preserve">, </w:t>
      </w:r>
      <w:r w:rsidRPr="003723BB">
        <w:rPr>
          <w:bCs/>
        </w:rPr>
        <w:t>Registratie</w:t>
      </w:r>
      <w:r w:rsidRPr="003723BB">
        <w:t xml:space="preserve">, en de </w:t>
      </w:r>
      <w:proofErr w:type="spellStart"/>
      <w:r w:rsidRPr="003723BB">
        <w:rPr>
          <w:bCs/>
        </w:rPr>
        <w:t>Navbar</w:t>
      </w:r>
      <w:proofErr w:type="spellEnd"/>
      <w:r w:rsidRPr="003723BB">
        <w:t xml:space="preserve">. Daarnaast moesten we alle verslagen voor school afronden, zoals het </w:t>
      </w:r>
      <w:r w:rsidRPr="003723BB">
        <w:rPr>
          <w:bCs/>
        </w:rPr>
        <w:t>Logboek</w:t>
      </w:r>
      <w:r w:rsidRPr="003723BB">
        <w:t xml:space="preserve">, het </w:t>
      </w:r>
      <w:r w:rsidRPr="003723BB">
        <w:rPr>
          <w:bCs/>
        </w:rPr>
        <w:t>Securityonderzoek</w:t>
      </w:r>
      <w:r w:rsidRPr="003723BB">
        <w:t xml:space="preserve">, en eventuele extra </w:t>
      </w:r>
      <w:r w:rsidRPr="003723BB">
        <w:rPr>
          <w:bCs/>
        </w:rPr>
        <w:t>STARR-verslagen</w:t>
      </w:r>
      <w:r w:rsidRPr="003723BB">
        <w:t xml:space="preserve"> indien nodig. Hierbij hadden de verslagen prioriteit omdat deze bepalen of we de rubriek volledig kunnen invullen. Dit is cruciaal om het semester te halen.</w:t>
      </w:r>
      <w:r w:rsidRPr="003723BB">
        <w:br/>
      </w:r>
    </w:p>
    <w:p w14:paraId="558462DD" w14:textId="77777777" w:rsidR="003723BB" w:rsidRPr="003723BB" w:rsidRDefault="003723BB" w:rsidP="003723BB">
      <w:r w:rsidRPr="003723BB">
        <w:t>Wat betreft de verdeling van de taken hadden we het volgende afgesproken:</w:t>
      </w:r>
    </w:p>
    <w:p w14:paraId="52D193B2" w14:textId="77777777" w:rsidR="003723BB" w:rsidRPr="003723BB" w:rsidRDefault="003723BB" w:rsidP="003723BB">
      <w:pPr>
        <w:numPr>
          <w:ilvl w:val="0"/>
          <w:numId w:val="41"/>
        </w:numPr>
      </w:pPr>
      <w:r w:rsidRPr="003723BB">
        <w:rPr>
          <w:b/>
        </w:rPr>
        <w:t>Register</w:t>
      </w:r>
      <w:r w:rsidRPr="003723BB">
        <w:t>: Marcus</w:t>
      </w:r>
    </w:p>
    <w:p w14:paraId="4D1C0495" w14:textId="77777777" w:rsidR="003723BB" w:rsidRPr="003723BB" w:rsidRDefault="003723BB" w:rsidP="003723BB">
      <w:pPr>
        <w:numPr>
          <w:ilvl w:val="0"/>
          <w:numId w:val="41"/>
        </w:numPr>
      </w:pPr>
      <w:proofErr w:type="spellStart"/>
      <w:r w:rsidRPr="003723BB">
        <w:rPr>
          <w:b/>
        </w:rPr>
        <w:t>Patient</w:t>
      </w:r>
      <w:proofErr w:type="spellEnd"/>
      <w:r w:rsidRPr="003723BB">
        <w:rPr>
          <w:b/>
        </w:rPr>
        <w:t xml:space="preserve"> Analytics</w:t>
      </w:r>
      <w:r w:rsidRPr="003723BB">
        <w:t>:</w:t>
      </w:r>
    </w:p>
    <w:p w14:paraId="46E897B4" w14:textId="77777777" w:rsidR="003723BB" w:rsidRPr="003723BB" w:rsidRDefault="003723BB" w:rsidP="003723BB">
      <w:pPr>
        <w:numPr>
          <w:ilvl w:val="1"/>
          <w:numId w:val="41"/>
        </w:numPr>
      </w:pPr>
      <w:proofErr w:type="spellStart"/>
      <w:r w:rsidRPr="003723BB">
        <w:t>Één</w:t>
      </w:r>
      <w:proofErr w:type="spellEnd"/>
      <w:r w:rsidRPr="003723BB">
        <w:t xml:space="preserve"> grafiek met dummy data en een tabel: Rowin</w:t>
      </w:r>
    </w:p>
    <w:p w14:paraId="6410AA7B" w14:textId="77777777" w:rsidR="003723BB" w:rsidRPr="003723BB" w:rsidRDefault="003723BB" w:rsidP="003723BB">
      <w:pPr>
        <w:numPr>
          <w:ilvl w:val="1"/>
          <w:numId w:val="41"/>
        </w:numPr>
      </w:pPr>
      <w:r w:rsidRPr="003723BB">
        <w:t>Lijst met gezondheidsdata: Dannique</w:t>
      </w:r>
    </w:p>
    <w:p w14:paraId="6E692592" w14:textId="77777777" w:rsidR="003723BB" w:rsidRPr="003723BB" w:rsidRDefault="003723BB" w:rsidP="003723BB">
      <w:pPr>
        <w:numPr>
          <w:ilvl w:val="1"/>
          <w:numId w:val="41"/>
        </w:numPr>
      </w:pPr>
      <w:r w:rsidRPr="003723BB">
        <w:t>Analytics-overzicht en invoer: Latricha</w:t>
      </w:r>
    </w:p>
    <w:p w14:paraId="56AD9FF0" w14:textId="77777777" w:rsidR="003723BB" w:rsidRDefault="003723BB" w:rsidP="003723BB">
      <w:pPr>
        <w:numPr>
          <w:ilvl w:val="0"/>
          <w:numId w:val="41"/>
        </w:numPr>
      </w:pPr>
      <w:r w:rsidRPr="003723BB">
        <w:rPr>
          <w:b/>
        </w:rPr>
        <w:t>Search Bar</w:t>
      </w:r>
      <w:r w:rsidRPr="003723BB">
        <w:t>: Dax</w:t>
      </w:r>
    </w:p>
    <w:p w14:paraId="08AD1202" w14:textId="78952903" w:rsidR="00FC4DC9" w:rsidRDefault="003723BB" w:rsidP="00FC4DC9">
      <w:pPr>
        <w:numPr>
          <w:ilvl w:val="0"/>
          <w:numId w:val="41"/>
        </w:numPr>
      </w:pPr>
      <w:proofErr w:type="spellStart"/>
      <w:r w:rsidRPr="003723BB">
        <w:rPr>
          <w:b/>
        </w:rPr>
        <w:t>Logout</w:t>
      </w:r>
      <w:proofErr w:type="spellEnd"/>
      <w:r w:rsidRPr="003723BB">
        <w:rPr>
          <w:b/>
        </w:rPr>
        <w:t>-functionaliteit</w:t>
      </w:r>
      <w:r w:rsidRPr="003723BB">
        <w:t>: Milosz</w:t>
      </w:r>
    </w:p>
    <w:p w14:paraId="411BAFCB" w14:textId="77777777" w:rsidR="00FC4DC9" w:rsidRDefault="00FC4DC9" w:rsidP="00F1734E"/>
    <w:p w14:paraId="102BACAD" w14:textId="1E0FCEFD" w:rsidR="00237EAB" w:rsidRDefault="00FC4DC9" w:rsidP="00237EAB">
      <w:r>
        <w:t xml:space="preserve">Ik had de lijst met gezondheidsdata aangewezen gekregen, deze functionaliteit bied de gebruiker een lijst waarin alle mogelijke gezondheidsdata visueel weergegeven wordt en </w:t>
      </w:r>
      <w:proofErr w:type="spellStart"/>
      <w:r>
        <w:t>klikbaar</w:t>
      </w:r>
      <w:proofErr w:type="spellEnd"/>
      <w:r>
        <w:t xml:space="preserve"> moet zijn zodat deze gevisualiseerd kan worden.</w:t>
      </w:r>
      <w:r>
        <w:br/>
      </w:r>
      <w:r>
        <w:br/>
        <w:t xml:space="preserve">De implementatie hiervan ging sneller dan verwacht, waardoor ik extra tijd heb genomen om de testing uitgebreider te maken. Ook heb ik het op mijn genomen om de service te maken die alle data op zal halen die gebruikt zal worden voor de </w:t>
      </w:r>
      <w:r w:rsidR="00237EAB">
        <w:t>visualisatie</w:t>
      </w:r>
      <w:r>
        <w:t>, dit was een leuke en uitdagende taak.</w:t>
      </w:r>
      <w:r>
        <w:br/>
      </w:r>
      <w:r>
        <w:br/>
      </w:r>
      <w:r w:rsidR="00237EAB" w:rsidRPr="00237EAB">
        <w:t xml:space="preserve">Daarnaast heeft iedereen zijn toegewezen taken op tijd afgerond. Dit betekende dat de </w:t>
      </w:r>
      <w:proofErr w:type="spellStart"/>
      <w:r w:rsidR="00237EAB" w:rsidRPr="00237EAB">
        <w:rPr>
          <w:bCs/>
        </w:rPr>
        <w:t>frontendpagina’s</w:t>
      </w:r>
      <w:proofErr w:type="spellEnd"/>
      <w:r w:rsidR="00237EAB" w:rsidRPr="00237EAB">
        <w:t xml:space="preserve"> compleet waren en</w:t>
      </w:r>
      <w:r w:rsidR="00237EAB">
        <w:t xml:space="preserve"> we ons konden richten op het finaliseren van het product, zoals het integreren van alle </w:t>
      </w:r>
      <w:proofErr w:type="spellStart"/>
      <w:r w:rsidR="008B11B9">
        <w:t>patient</w:t>
      </w:r>
      <w:proofErr w:type="spellEnd"/>
      <w:r w:rsidR="008B11B9">
        <w:t xml:space="preserve"> </w:t>
      </w:r>
      <w:proofErr w:type="spellStart"/>
      <w:r w:rsidR="008B11B9">
        <w:t>a</w:t>
      </w:r>
      <w:r w:rsidR="00237EAB">
        <w:t>nalytics</w:t>
      </w:r>
      <w:proofErr w:type="spellEnd"/>
      <w:r w:rsidR="00237EAB">
        <w:t xml:space="preserve"> componenten met elkaar, de PO gaf in zijn feedback ook aan dat hij daar een focus op wou hebben voor de volgende sprint.</w:t>
      </w:r>
    </w:p>
    <w:p w14:paraId="03349A7C" w14:textId="77777777" w:rsidR="00237EAB" w:rsidRDefault="00237EAB" w:rsidP="00237EAB"/>
    <w:p w14:paraId="547DF604" w14:textId="63A316C3" w:rsidR="008C4C26" w:rsidRPr="008C4C26" w:rsidRDefault="00237EAB" w:rsidP="008C4C26">
      <w:r>
        <w:t xml:space="preserve">Doordat we deze sprint ook een </w:t>
      </w:r>
      <w:r w:rsidRPr="008C4C26">
        <w:t>securityonderzoek</w:t>
      </w:r>
      <w:r>
        <w:t xml:space="preserve"> hebben moeten maken en daarnaast aan het Projectlogboek</w:t>
      </w:r>
      <w:r w:rsidRPr="00237EAB">
        <w:t xml:space="preserve"> </w:t>
      </w:r>
      <w:r>
        <w:t>hebben moeten werken ben ik heel tevreden over het eindresultaat van deze sprint.</w:t>
      </w:r>
      <w:r>
        <w:br/>
      </w:r>
      <w:r w:rsidR="00FC4DC9">
        <w:br/>
      </w:r>
      <w:r w:rsidR="008C4C26" w:rsidRPr="008C4C26">
        <w:rPr>
          <w:b/>
        </w:rPr>
        <w:t>Feedback PO:</w:t>
      </w:r>
    </w:p>
    <w:p w14:paraId="7F53D08A" w14:textId="77777777" w:rsidR="008C4C26" w:rsidRPr="008C4C26" w:rsidRDefault="008C4C26">
      <w:pPr>
        <w:numPr>
          <w:ilvl w:val="0"/>
          <w:numId w:val="23"/>
        </w:numPr>
      </w:pPr>
      <w:r w:rsidRPr="008C4C26">
        <w:t>Voeg meer visuele feedback toe voor medische professionals, zoals grafieken en knoppen.</w:t>
      </w:r>
    </w:p>
    <w:p w14:paraId="4D743D36" w14:textId="77777777" w:rsidR="008C4C26" w:rsidRPr="008C4C26" w:rsidRDefault="008C4C26">
      <w:pPr>
        <w:numPr>
          <w:ilvl w:val="0"/>
          <w:numId w:val="23"/>
        </w:numPr>
      </w:pPr>
      <w:r w:rsidRPr="008C4C26">
        <w:t xml:space="preserve">Zorg dat health </w:t>
      </w:r>
      <w:proofErr w:type="spellStart"/>
      <w:r w:rsidRPr="008C4C26">
        <w:t>analytics</w:t>
      </w:r>
      <w:proofErr w:type="spellEnd"/>
      <w:r w:rsidRPr="008C4C26">
        <w:t xml:space="preserve"> een centrale rol speelt in de volgende sprint.</w:t>
      </w:r>
    </w:p>
    <w:p w14:paraId="7F5D1CDA" w14:textId="34A8AE17" w:rsidR="008C4C26" w:rsidRPr="008C4C26" w:rsidRDefault="008C4C26" w:rsidP="008C4C26">
      <w:r w:rsidRPr="008C4C26">
        <w:rPr>
          <w:b/>
        </w:rPr>
        <w:t>Resultaat Retrospective:</w:t>
      </w:r>
    </w:p>
    <w:p w14:paraId="3228C80A" w14:textId="77777777" w:rsidR="008C4C26" w:rsidRPr="008C4C26" w:rsidRDefault="008C4C26">
      <w:pPr>
        <w:numPr>
          <w:ilvl w:val="0"/>
          <w:numId w:val="24"/>
        </w:numPr>
      </w:pPr>
      <w:r w:rsidRPr="008C4C26">
        <w:t>Het team heeft concrete stappen gezet richting een werkende applicatie.</w:t>
      </w:r>
    </w:p>
    <w:p w14:paraId="618EF063" w14:textId="77777777" w:rsidR="008C4C26" w:rsidRPr="008C4C26" w:rsidRDefault="008C4C26">
      <w:pPr>
        <w:numPr>
          <w:ilvl w:val="0"/>
          <w:numId w:val="24"/>
        </w:numPr>
      </w:pPr>
      <w:r w:rsidRPr="008C4C26">
        <w:t>Verbeterpunt: Meer aandacht besteden aan de afronding van taken binnen één sprint.</w:t>
      </w:r>
    </w:p>
    <w:p w14:paraId="0D68EA7B" w14:textId="638A6131" w:rsidR="00F24CB8" w:rsidRDefault="00AA601E" w:rsidP="00A9465F">
      <w:r>
        <w:rPr>
          <w:b/>
          <w:bCs/>
        </w:rPr>
        <w:t>Actiepunten:</w:t>
      </w:r>
    </w:p>
    <w:p w14:paraId="3970A372" w14:textId="73E7885C" w:rsidR="00AA601E" w:rsidRDefault="00AA601E">
      <w:pPr>
        <w:pStyle w:val="ListParagraph"/>
        <w:numPr>
          <w:ilvl w:val="0"/>
          <w:numId w:val="24"/>
        </w:numPr>
      </w:pPr>
      <w:r>
        <w:lastRenderedPageBreak/>
        <w:t>Dannique en Marcus:</w:t>
      </w:r>
      <w:r>
        <w:br/>
        <w:t xml:space="preserve">Rubric doorlopen (per persoon) </w:t>
      </w:r>
    </w:p>
    <w:p w14:paraId="313B1EB0" w14:textId="75DA5FFC" w:rsidR="00AA601E" w:rsidRDefault="00AA601E">
      <w:pPr>
        <w:pStyle w:val="ListParagraph"/>
        <w:numPr>
          <w:ilvl w:val="0"/>
          <w:numId w:val="24"/>
        </w:numPr>
      </w:pPr>
      <w:r>
        <w:t>Rowin en Latricha:</w:t>
      </w:r>
      <w:r>
        <w:br/>
        <w:t xml:space="preserve">Toekomst planning </w:t>
      </w:r>
    </w:p>
    <w:p w14:paraId="44150A59" w14:textId="1F8AA32A" w:rsidR="00AA601E" w:rsidRDefault="00AA601E">
      <w:pPr>
        <w:pStyle w:val="ListParagraph"/>
        <w:numPr>
          <w:ilvl w:val="0"/>
          <w:numId w:val="24"/>
        </w:numPr>
      </w:pPr>
      <w:r>
        <w:t>Dax:</w:t>
      </w:r>
      <w:r>
        <w:br/>
        <w:t xml:space="preserve">Leerdoelen progressie </w:t>
      </w:r>
    </w:p>
    <w:p w14:paraId="24123813" w14:textId="000CE218" w:rsidR="00AA601E" w:rsidRPr="00AA601E" w:rsidRDefault="00AA601E">
      <w:pPr>
        <w:pStyle w:val="ListParagraph"/>
        <w:numPr>
          <w:ilvl w:val="0"/>
          <w:numId w:val="24"/>
        </w:numPr>
      </w:pPr>
      <w:r>
        <w:t>Milosz:</w:t>
      </w:r>
      <w:r>
        <w:br/>
        <w:t>Wiki/Gitlab opschonen</w:t>
      </w:r>
    </w:p>
    <w:p w14:paraId="4DF6B063" w14:textId="77777777" w:rsidR="00AA601E" w:rsidRPr="0016534C" w:rsidRDefault="00AA601E" w:rsidP="00A9465F"/>
    <w:p w14:paraId="2637FF4D" w14:textId="65BB35A4" w:rsidR="001430E8" w:rsidRPr="0016534C" w:rsidRDefault="00F24CB8" w:rsidP="008C4C26">
      <w:pPr>
        <w:pStyle w:val="Heading2"/>
      </w:pPr>
      <w:bookmarkStart w:id="21" w:name="_Toc187074601"/>
      <w:r w:rsidRPr="0016534C">
        <w:t xml:space="preserve">Sprint </w:t>
      </w:r>
      <w:r w:rsidR="001430E8" w:rsidRPr="0016534C">
        <w:t>5</w:t>
      </w:r>
      <w:r w:rsidR="008C4C26">
        <w:t xml:space="preserve">: </w:t>
      </w:r>
      <w:r w:rsidR="0016534C">
        <w:t>25</w:t>
      </w:r>
      <w:r w:rsidR="001430E8" w:rsidRPr="0016534C">
        <w:t xml:space="preserve"> november – </w:t>
      </w:r>
      <w:r w:rsidR="0016534C">
        <w:t>6</w:t>
      </w:r>
      <w:r w:rsidR="001430E8" w:rsidRPr="0016534C">
        <w:t xml:space="preserve"> </w:t>
      </w:r>
      <w:r w:rsidR="0016534C">
        <w:t>december</w:t>
      </w:r>
      <w:bookmarkEnd w:id="21"/>
    </w:p>
    <w:p w14:paraId="0C6D4390" w14:textId="55D46A09" w:rsidR="00965F56" w:rsidRDefault="00965F56" w:rsidP="00965F56">
      <w:r>
        <w:t>In deze sprint was Latricha de Scrum Master.</w:t>
      </w:r>
      <w:r w:rsidR="00237EAB">
        <w:br/>
        <w:t>Deze sprint was heel wazig omdat er een grote prioriteit lag op het maken van het Projectportfolio voor feedback,</w:t>
      </w:r>
      <w:r w:rsidR="00E97DC6">
        <w:t xml:space="preserve"> hierdoor hebben we besloten om minder intensief aan het project te werken, wat ook te merken is aan de beloofde functionaliteiten deze sprint.</w:t>
      </w:r>
    </w:p>
    <w:p w14:paraId="5539BCE3" w14:textId="77777777" w:rsidR="00E97DC6" w:rsidRDefault="00E97DC6" w:rsidP="00E97DC6">
      <w:pPr>
        <w:rPr>
          <w:b/>
        </w:rPr>
      </w:pPr>
    </w:p>
    <w:p w14:paraId="0E261532" w14:textId="0E545B28" w:rsidR="00E97DC6" w:rsidRPr="00E97DC6" w:rsidRDefault="00E97DC6" w:rsidP="00E97DC6">
      <w:pPr>
        <w:rPr>
          <w:bCs/>
        </w:rPr>
      </w:pPr>
      <w:r w:rsidRPr="00E97DC6">
        <w:rPr>
          <w:bCs/>
        </w:rPr>
        <w:t>De taken in deze sprint waren gericht op het afronden van essentiële functionaliteiten, zoals:</w:t>
      </w:r>
    </w:p>
    <w:p w14:paraId="6607DAE1" w14:textId="77777777" w:rsidR="00E97DC6" w:rsidRPr="00E97DC6" w:rsidRDefault="00E97DC6" w:rsidP="00E97DC6">
      <w:pPr>
        <w:numPr>
          <w:ilvl w:val="0"/>
          <w:numId w:val="42"/>
        </w:numPr>
        <w:rPr>
          <w:bCs/>
        </w:rPr>
      </w:pPr>
      <w:proofErr w:type="spellStart"/>
      <w:r w:rsidRPr="00E97DC6">
        <w:rPr>
          <w:b/>
        </w:rPr>
        <w:t>Logout</w:t>
      </w:r>
      <w:proofErr w:type="spellEnd"/>
      <w:r w:rsidRPr="00E97DC6">
        <w:rPr>
          <w:b/>
        </w:rPr>
        <w:t>-functionaliteit:</w:t>
      </w:r>
      <w:r w:rsidRPr="00E97DC6">
        <w:rPr>
          <w:bCs/>
        </w:rPr>
        <w:t xml:space="preserve"> voltooid door Milosz.</w:t>
      </w:r>
    </w:p>
    <w:p w14:paraId="5664E106" w14:textId="77777777" w:rsidR="00E97DC6" w:rsidRPr="00E97DC6" w:rsidRDefault="00E97DC6" w:rsidP="00E97DC6">
      <w:pPr>
        <w:numPr>
          <w:ilvl w:val="0"/>
          <w:numId w:val="42"/>
        </w:numPr>
        <w:rPr>
          <w:bCs/>
        </w:rPr>
      </w:pPr>
      <w:r w:rsidRPr="00E97DC6">
        <w:rPr>
          <w:b/>
        </w:rPr>
        <w:t>Zoekbalk-functionaliteit:</w:t>
      </w:r>
      <w:r w:rsidRPr="00E97DC6">
        <w:rPr>
          <w:bCs/>
        </w:rPr>
        <w:t xml:space="preserve"> waarmee gebruikers patiënten kunnen zoeken op naam of andere criteria, ontwikkeld door Dax.</w:t>
      </w:r>
    </w:p>
    <w:p w14:paraId="7719839C" w14:textId="135D172C" w:rsidR="00E97DC6" w:rsidRDefault="00E97DC6" w:rsidP="00E97DC6">
      <w:pPr>
        <w:numPr>
          <w:ilvl w:val="0"/>
          <w:numId w:val="42"/>
        </w:numPr>
        <w:rPr>
          <w:bCs/>
        </w:rPr>
      </w:pPr>
      <w:r w:rsidRPr="00E97DC6">
        <w:rPr>
          <w:b/>
        </w:rPr>
        <w:t>Dynamische grafieken:</w:t>
      </w:r>
      <w:r w:rsidRPr="00E97DC6">
        <w:rPr>
          <w:bCs/>
        </w:rPr>
        <w:t xml:space="preserve"> deze functionaliteit maakt het mogelijk om per gebruiker persoonlijke data visueel weer te geven.</w:t>
      </w:r>
      <w:r>
        <w:rPr>
          <w:bCs/>
        </w:rPr>
        <w:t xml:space="preserve"> </w:t>
      </w:r>
      <w:r w:rsidR="00B21AA9">
        <w:rPr>
          <w:bCs/>
        </w:rPr>
        <w:t>Ontwikkeld door Mijzelf in samenwerking met Rowin</w:t>
      </w:r>
    </w:p>
    <w:p w14:paraId="56141E24" w14:textId="77777777" w:rsidR="00E97DC6" w:rsidRDefault="00E97DC6" w:rsidP="00E97DC6">
      <w:pPr>
        <w:rPr>
          <w:bCs/>
        </w:rPr>
      </w:pPr>
    </w:p>
    <w:p w14:paraId="7982CB31" w14:textId="383D52E1" w:rsidR="00E97DC6" w:rsidRDefault="00E97DC6" w:rsidP="00E97DC6">
      <w:pPr>
        <w:rPr>
          <w:bCs/>
        </w:rPr>
      </w:pPr>
      <w:r>
        <w:rPr>
          <w:bCs/>
        </w:rPr>
        <w:t xml:space="preserve">De Dynamische </w:t>
      </w:r>
      <w:r w:rsidR="00B21AA9">
        <w:rPr>
          <w:bCs/>
        </w:rPr>
        <w:t xml:space="preserve">grafieken maken gebruik van de functie die de health data </w:t>
      </w:r>
      <w:r w:rsidR="008B11B9">
        <w:rPr>
          <w:bCs/>
        </w:rPr>
        <w:t>ophaalt</w:t>
      </w:r>
      <w:r w:rsidR="00B21AA9">
        <w:rPr>
          <w:bCs/>
        </w:rPr>
        <w:t xml:space="preserve"> en de selectie van een specifieke health data optie vanuit de lijst die ik in de vorige sprint geïmplementeerd heb. Door deze te verbinden aan de grafiek, in samenwerking met Rowin om de juiste format te gebruiken voor de data, is de grafiek volledig dynamisch gebaseerd op wat de gebruiker selecteert.</w:t>
      </w:r>
    </w:p>
    <w:p w14:paraId="23921758" w14:textId="05228CF1" w:rsidR="00B21AA9" w:rsidRDefault="00B21AA9" w:rsidP="00E97DC6">
      <w:pPr>
        <w:rPr>
          <w:bCs/>
        </w:rPr>
      </w:pPr>
      <w:r>
        <w:rPr>
          <w:bCs/>
        </w:rPr>
        <w:t>Dit had op de laatste dagen van de sprint nog wel aardig wat bug-</w:t>
      </w:r>
      <w:proofErr w:type="spellStart"/>
      <w:r>
        <w:rPr>
          <w:bCs/>
        </w:rPr>
        <w:t>fixes</w:t>
      </w:r>
      <w:proofErr w:type="spellEnd"/>
      <w:r>
        <w:rPr>
          <w:bCs/>
        </w:rPr>
        <w:t xml:space="preserve"> nodig omdat ik niet bekend was met de grafiek module, maar door goede communicatie met Rowin over de werking hiervan is alles goed gekomen.</w:t>
      </w:r>
    </w:p>
    <w:p w14:paraId="3CF4CC71" w14:textId="77777777" w:rsidR="00B21AA9" w:rsidRPr="00E97DC6" w:rsidRDefault="00B21AA9" w:rsidP="00E97DC6">
      <w:pPr>
        <w:rPr>
          <w:bCs/>
        </w:rPr>
      </w:pPr>
    </w:p>
    <w:p w14:paraId="1B9BAF43" w14:textId="06ED1C0D" w:rsidR="00B21AA9" w:rsidRDefault="00B21AA9" w:rsidP="00B21AA9">
      <w:pPr>
        <w:rPr>
          <w:bCs/>
        </w:rPr>
      </w:pPr>
      <w:r w:rsidRPr="00B21AA9">
        <w:rPr>
          <w:bCs/>
        </w:rPr>
        <w:t xml:space="preserve">Ondanks de tijdsdruk is het ons gelukt om alle doelen van deze sprint te behalen. De communicatie binnen het team verliep </w:t>
      </w:r>
      <w:r>
        <w:rPr>
          <w:bCs/>
        </w:rPr>
        <w:t xml:space="preserve">ook </w:t>
      </w:r>
      <w:r w:rsidRPr="00B21AA9">
        <w:rPr>
          <w:bCs/>
        </w:rPr>
        <w:t>soepel</w:t>
      </w:r>
      <w:r>
        <w:rPr>
          <w:bCs/>
        </w:rPr>
        <w:t>.</w:t>
      </w:r>
    </w:p>
    <w:p w14:paraId="51E3EE02" w14:textId="1536DA8A" w:rsidR="00B21AA9" w:rsidRPr="00B21AA9" w:rsidRDefault="00B21AA9" w:rsidP="00B21AA9">
      <w:pPr>
        <w:rPr>
          <w:bCs/>
        </w:rPr>
      </w:pPr>
      <w:r>
        <w:rPr>
          <w:bCs/>
        </w:rPr>
        <w:t>D</w:t>
      </w:r>
      <w:r w:rsidRPr="00B21AA9">
        <w:rPr>
          <w:bCs/>
        </w:rPr>
        <w:t>e Product Owner was tevreden met de resultaten</w:t>
      </w:r>
      <w:r>
        <w:rPr>
          <w:bCs/>
        </w:rPr>
        <w:t xml:space="preserve">, enkel was er wel een wissel van Product </w:t>
      </w:r>
      <w:r w:rsidR="008B11B9">
        <w:rPr>
          <w:bCs/>
        </w:rPr>
        <w:t>Owner</w:t>
      </w:r>
      <w:r>
        <w:rPr>
          <w:bCs/>
        </w:rPr>
        <w:t xml:space="preserve"> omdat Mohammed meerdere persoonlijke omstandigheden had, dit was frustrerend maar een bekend probleem waar al vanuit gegaan was.</w:t>
      </w:r>
    </w:p>
    <w:p w14:paraId="78509C1F" w14:textId="77777777" w:rsidR="00B21AA9" w:rsidRDefault="00B21AA9" w:rsidP="00965F56"/>
    <w:p w14:paraId="1630EC29" w14:textId="77777777" w:rsidR="00B21AA9" w:rsidRPr="008C4C26" w:rsidRDefault="00B21AA9" w:rsidP="00B21AA9">
      <w:r w:rsidRPr="008C4C26">
        <w:rPr>
          <w:b/>
        </w:rPr>
        <w:t>Feedback PO:</w:t>
      </w:r>
    </w:p>
    <w:p w14:paraId="72C1C53D" w14:textId="520C452E" w:rsidR="00B21AA9" w:rsidRDefault="00F82033" w:rsidP="00B21AA9">
      <w:pPr>
        <w:numPr>
          <w:ilvl w:val="0"/>
          <w:numId w:val="23"/>
        </w:numPr>
      </w:pPr>
      <w:r>
        <w:t>Rond alles af en zorg dat je alle testing hebt.</w:t>
      </w:r>
    </w:p>
    <w:p w14:paraId="5401324F" w14:textId="513B0ABF" w:rsidR="00F82033" w:rsidRPr="00282117" w:rsidRDefault="00F82033" w:rsidP="00B21AA9">
      <w:pPr>
        <w:numPr>
          <w:ilvl w:val="0"/>
          <w:numId w:val="23"/>
        </w:numPr>
      </w:pPr>
      <w:r w:rsidRPr="00282117">
        <w:t xml:space="preserve">Implementeer </w:t>
      </w:r>
      <w:r w:rsidR="00282117" w:rsidRPr="00282117">
        <w:t xml:space="preserve">extra security als er </w:t>
      </w:r>
      <w:r w:rsidR="00282117">
        <w:t>tijd over is.</w:t>
      </w:r>
    </w:p>
    <w:p w14:paraId="7636D737" w14:textId="4C264214" w:rsidR="00B21AA9" w:rsidRPr="008C4C26" w:rsidRDefault="00B21AA9" w:rsidP="00B21AA9">
      <w:r w:rsidRPr="008C4C26">
        <w:rPr>
          <w:b/>
        </w:rPr>
        <w:t>Resultaat Retrospective:</w:t>
      </w:r>
    </w:p>
    <w:p w14:paraId="4E8A201A" w14:textId="55E1133E" w:rsidR="00B21AA9" w:rsidRDefault="00282117" w:rsidP="00B21AA9">
      <w:pPr>
        <w:numPr>
          <w:ilvl w:val="0"/>
          <w:numId w:val="24"/>
        </w:numPr>
      </w:pPr>
      <w:r>
        <w:t>We hebben alles zo goed als af in de frontend</w:t>
      </w:r>
      <w:r w:rsidR="00B21AA9" w:rsidRPr="008C4C26">
        <w:t>.</w:t>
      </w:r>
    </w:p>
    <w:p w14:paraId="01CC79FF" w14:textId="2C426953" w:rsidR="00282117" w:rsidRPr="008C4C26" w:rsidRDefault="00282117" w:rsidP="00B21AA9">
      <w:pPr>
        <w:numPr>
          <w:ilvl w:val="0"/>
          <w:numId w:val="24"/>
        </w:numPr>
      </w:pPr>
      <w:r>
        <w:t>We moeten nu alles een beetje afronden</w:t>
      </w:r>
    </w:p>
    <w:p w14:paraId="23FE5BEA" w14:textId="77777777" w:rsidR="00B21AA9" w:rsidRDefault="00B21AA9" w:rsidP="00B21AA9">
      <w:r>
        <w:rPr>
          <w:b/>
          <w:bCs/>
        </w:rPr>
        <w:t>Actiepunten:</w:t>
      </w:r>
    </w:p>
    <w:p w14:paraId="3B24F933" w14:textId="77777777" w:rsidR="00F82033" w:rsidRDefault="00F82033" w:rsidP="00F82033">
      <w:pPr>
        <w:pStyle w:val="ListParagraph"/>
        <w:numPr>
          <w:ilvl w:val="0"/>
          <w:numId w:val="43"/>
        </w:numPr>
      </w:pPr>
      <w:r>
        <w:t>De rubric afronden (iedereen)</w:t>
      </w:r>
    </w:p>
    <w:p w14:paraId="2E5FE6EB" w14:textId="77777777" w:rsidR="00F82033" w:rsidRDefault="00F82033" w:rsidP="00F82033">
      <w:pPr>
        <w:pStyle w:val="ListParagraph"/>
        <w:numPr>
          <w:ilvl w:val="0"/>
          <w:numId w:val="43"/>
        </w:numPr>
      </w:pPr>
      <w:r>
        <w:t>Refactoring van laatste veranderingen (iedereen)</w:t>
      </w:r>
    </w:p>
    <w:p w14:paraId="68A7E79C" w14:textId="304DC899" w:rsidR="00965F56" w:rsidRPr="0016534C" w:rsidRDefault="00F82033" w:rsidP="00A9465F">
      <w:pPr>
        <w:pStyle w:val="ListParagraph"/>
        <w:numPr>
          <w:ilvl w:val="0"/>
          <w:numId w:val="43"/>
        </w:numPr>
      </w:pPr>
      <w:r>
        <w:t>Testing finaliseren.</w:t>
      </w:r>
    </w:p>
    <w:p w14:paraId="3B9F13E8" w14:textId="4433B0CB" w:rsidR="008C4C26" w:rsidRDefault="001430E8" w:rsidP="008C4C26">
      <w:pPr>
        <w:pStyle w:val="Heading2"/>
      </w:pPr>
      <w:bookmarkStart w:id="22" w:name="_Toc187074602"/>
      <w:r w:rsidRPr="0016534C">
        <w:lastRenderedPageBreak/>
        <w:t>Sprint 6</w:t>
      </w:r>
      <w:r w:rsidR="008C4C26">
        <w:t xml:space="preserve">: </w:t>
      </w:r>
      <w:r w:rsidR="0016534C">
        <w:t>9</w:t>
      </w:r>
      <w:r w:rsidR="0016534C" w:rsidRPr="0016534C">
        <w:t xml:space="preserve"> December</w:t>
      </w:r>
      <w:r w:rsidRPr="0016534C">
        <w:t xml:space="preserve"> – </w:t>
      </w:r>
      <w:r w:rsidR="001738F3">
        <w:t>20</w:t>
      </w:r>
      <w:r w:rsidRPr="0016534C">
        <w:t xml:space="preserve"> december</w:t>
      </w:r>
      <w:bookmarkEnd w:id="22"/>
    </w:p>
    <w:p w14:paraId="318DED4D" w14:textId="2CDA93CC" w:rsidR="00965F56" w:rsidRDefault="00965F56" w:rsidP="00965F56">
      <w:r>
        <w:t>In deze sprint was Milosz de Scrum Master.</w:t>
      </w:r>
    </w:p>
    <w:p w14:paraId="5DA43F86" w14:textId="1AE90D8D" w:rsidR="001738F3" w:rsidRDefault="00727C8E" w:rsidP="00A9465F">
      <w:r>
        <w:t>Milosz voert de taken over het algemeen wel uit, enkel omdat er zoveel zieken zijn deze sprint gecombineerd met het feit dat iedereen eigenlijk alle tijd gebruikt om aan het projectportfolio te werken zorgt ervoor dat er weinig issues gemaakt werden.</w:t>
      </w:r>
    </w:p>
    <w:p w14:paraId="5D9AC7EA" w14:textId="77777777" w:rsidR="00727C8E" w:rsidRDefault="00727C8E" w:rsidP="00A9465F"/>
    <w:p w14:paraId="577FF7F2" w14:textId="43ECE7DA" w:rsidR="00727C8E" w:rsidRDefault="00727C8E" w:rsidP="00A9465F">
      <w:r>
        <w:t>Ik, Milosz en Rowin zijn 50% van de sprint ziek geweest, Latricha en Marcus zijn een halve week ziek geweest. Dit was niet optimaal voor de al kleine hoeveelheid tijd die we wouden besteden aan de applicatie.</w:t>
      </w:r>
    </w:p>
    <w:p w14:paraId="15D5C365" w14:textId="77777777" w:rsidR="001738F3" w:rsidRDefault="001738F3" w:rsidP="00A9465F"/>
    <w:p w14:paraId="79A35DDE" w14:textId="5EF0C88F" w:rsidR="008B11B9" w:rsidRDefault="008B11B9" w:rsidP="00A9465F">
      <w:r>
        <w:t>De gehele sprint verliep vrij stilletjes doordat er veel zieken waren en dat we vooral bezig waren met het afronden van het Projectlogboek en het protfolio in elkaar zetten, hierdoor lieten we een aantal beloftes aan de PO liggen doordat we alle focus op het portfolio legde.</w:t>
      </w:r>
    </w:p>
    <w:p w14:paraId="77ABD0B0" w14:textId="77777777" w:rsidR="008B11B9" w:rsidRDefault="008B11B9" w:rsidP="00A9465F"/>
    <w:p w14:paraId="4E6FAE53" w14:textId="7255D7DC" w:rsidR="008B11B9" w:rsidRDefault="008B11B9" w:rsidP="00A9465F">
      <w:r>
        <w:t>Ik ben wel heel tevreden over mijn gemaakte diagrammen, welke te vinden zijn in dit logboek.</w:t>
      </w:r>
    </w:p>
    <w:p w14:paraId="578B1447" w14:textId="77777777" w:rsidR="008B11B9" w:rsidRDefault="008B11B9" w:rsidP="00A9465F"/>
    <w:p w14:paraId="44496000" w14:textId="3E4F8F12" w:rsidR="008B11B9" w:rsidRDefault="008B11B9" w:rsidP="00A9465F">
      <w:r>
        <w:t>Verder was de PO tevreden over ons product, en gaf hierbij minimale verbeterpunten die nog geïmplementeerd konden worden.</w:t>
      </w:r>
    </w:p>
    <w:p w14:paraId="53664587" w14:textId="77777777" w:rsidR="00855E57" w:rsidRPr="0016534C" w:rsidRDefault="00855E57" w:rsidP="00A9465F"/>
    <w:p w14:paraId="63C54836" w14:textId="77777777" w:rsidR="00855E57" w:rsidRPr="008C4C26" w:rsidRDefault="00855E57" w:rsidP="00855E57">
      <w:r w:rsidRPr="008C4C26">
        <w:rPr>
          <w:b/>
        </w:rPr>
        <w:t>Feedback PO:</w:t>
      </w:r>
    </w:p>
    <w:p w14:paraId="2F559155" w14:textId="15380495" w:rsidR="00855E57" w:rsidRDefault="00855E57" w:rsidP="00855E57">
      <w:pPr>
        <w:numPr>
          <w:ilvl w:val="0"/>
          <w:numId w:val="23"/>
        </w:numPr>
      </w:pPr>
      <w:r>
        <w:t xml:space="preserve">Alles ziet er netjes uit, als er extra tijd </w:t>
      </w:r>
      <w:r w:rsidR="008B11B9">
        <w:t>was</w:t>
      </w:r>
      <w:r>
        <w:t xml:space="preserve"> zouden jullie betere security kunnen implementeren voor </w:t>
      </w:r>
      <w:r w:rsidR="008B11B9">
        <w:t>het selecteren van een patiënt.</w:t>
      </w:r>
    </w:p>
    <w:p w14:paraId="77BB9B9C" w14:textId="596914F3" w:rsidR="00855E57" w:rsidRPr="008C4C26" w:rsidRDefault="00855E57" w:rsidP="00855E57">
      <w:r w:rsidRPr="008C4C26">
        <w:rPr>
          <w:b/>
        </w:rPr>
        <w:t>Resultaat Retrospective:</w:t>
      </w:r>
    </w:p>
    <w:p w14:paraId="1F126F13" w14:textId="5CD58EA1" w:rsidR="008B11B9" w:rsidRPr="008C4C26" w:rsidRDefault="00855E57" w:rsidP="008B11B9">
      <w:pPr>
        <w:numPr>
          <w:ilvl w:val="0"/>
          <w:numId w:val="24"/>
        </w:numPr>
      </w:pPr>
      <w:r w:rsidRPr="008C4C26">
        <w:t xml:space="preserve">Het team </w:t>
      </w:r>
      <w:r w:rsidR="008B11B9">
        <w:t>is tevreden over het uiteindelijke product, en de algemene samenwerking binnen het team.</w:t>
      </w:r>
    </w:p>
    <w:p w14:paraId="04306F45" w14:textId="2969CAC8" w:rsidR="00855E57" w:rsidRPr="008C4C26" w:rsidRDefault="00855E57" w:rsidP="00855E57">
      <w:pPr>
        <w:numPr>
          <w:ilvl w:val="0"/>
          <w:numId w:val="24"/>
        </w:numPr>
      </w:pPr>
      <w:r w:rsidRPr="008C4C26">
        <w:t xml:space="preserve">Verbeterpunt: Meer aandacht besteden aan de </w:t>
      </w:r>
      <w:r w:rsidR="008B11B9">
        <w:t>documentatie en rubric vanaf het begin van de sprint</w:t>
      </w:r>
      <w:r w:rsidRPr="008C4C26">
        <w:t>.</w:t>
      </w:r>
    </w:p>
    <w:p w14:paraId="51295B25" w14:textId="77777777" w:rsidR="00855E57" w:rsidRDefault="00855E57" w:rsidP="00855E57">
      <w:pPr>
        <w:rPr>
          <w:b/>
          <w:bCs/>
        </w:rPr>
      </w:pPr>
      <w:r>
        <w:rPr>
          <w:b/>
          <w:bCs/>
        </w:rPr>
        <w:t>Actiepunten:</w:t>
      </w:r>
    </w:p>
    <w:p w14:paraId="52466182" w14:textId="5527DAC4" w:rsidR="00855E57" w:rsidRDefault="008B11B9" w:rsidP="00855E57">
      <w:pPr>
        <w:pStyle w:val="ListParagraph"/>
        <w:numPr>
          <w:ilvl w:val="0"/>
          <w:numId w:val="44"/>
        </w:numPr>
      </w:pPr>
      <w:r>
        <w:t>Dannique: meer nadenken over wat ik wil gaan bespreken.</w:t>
      </w:r>
    </w:p>
    <w:p w14:paraId="2DA6E4B1" w14:textId="7E607E8C" w:rsidR="008B11B9" w:rsidRPr="00855E57" w:rsidRDefault="008B11B9" w:rsidP="00855E57">
      <w:pPr>
        <w:pStyle w:val="ListParagraph"/>
        <w:numPr>
          <w:ilvl w:val="0"/>
          <w:numId w:val="44"/>
        </w:numPr>
      </w:pPr>
      <w:r>
        <w:t>Team: Vanaf dag 1 aan de rubric en documentatie werken.</w:t>
      </w:r>
    </w:p>
    <w:p w14:paraId="78EA113D" w14:textId="77777777" w:rsidR="001430E8" w:rsidRDefault="001430E8" w:rsidP="00A9465F"/>
    <w:p w14:paraId="2865FC62" w14:textId="77777777" w:rsidR="00855E57" w:rsidRPr="00855E57" w:rsidRDefault="00855E57" w:rsidP="00A9465F"/>
    <w:p w14:paraId="513DFCCD" w14:textId="06039400" w:rsidR="00A9465F" w:rsidRDefault="00A9465F" w:rsidP="00A9465F">
      <w:r>
        <w:br w:type="page"/>
      </w:r>
    </w:p>
    <w:p w14:paraId="684AF065" w14:textId="39CF4668" w:rsidR="00A9465F" w:rsidRPr="00EE38EF" w:rsidRDefault="00A9465F" w:rsidP="00A9465F">
      <w:pPr>
        <w:pStyle w:val="Heading1"/>
      </w:pPr>
      <w:bookmarkStart w:id="23" w:name="_Toc187074603"/>
      <w:r>
        <w:lastRenderedPageBreak/>
        <w:t>De applicatie</w:t>
      </w:r>
      <w:bookmarkStart w:id="24" w:name="_Toc129858740"/>
      <w:bookmarkEnd w:id="23"/>
    </w:p>
    <w:p w14:paraId="1DF54F73" w14:textId="77777777" w:rsidR="00A9465F" w:rsidRDefault="00A9465F" w:rsidP="00A9465F">
      <w:pPr>
        <w:pStyle w:val="Heading2"/>
      </w:pPr>
      <w:bookmarkStart w:id="25" w:name="_Toc187074604"/>
      <w:r>
        <w:t>Handleiding</w:t>
      </w:r>
      <w:bookmarkEnd w:id="24"/>
      <w:bookmarkEnd w:id="25"/>
    </w:p>
    <w:p w14:paraId="30DD14E6" w14:textId="77777777" w:rsidR="006524F7" w:rsidRDefault="006524F7" w:rsidP="006524F7">
      <w:pPr>
        <w:rPr>
          <w:lang w:eastAsia="nl-NL"/>
        </w:rPr>
      </w:pPr>
      <w:r w:rsidRPr="006524F7">
        <w:rPr>
          <w:lang w:eastAsia="nl-NL"/>
        </w:rPr>
        <w:t>In dit hoofdstuk wordt stap voor stap uitgelegd hoe je de applicatie gebruikt als medische professional. Aan de hand van ondersteunende afbeeldingen krijg je een overzicht van de functionaliteiten en leer je hoe je patiëntgegevens kunt bekijken en analyseren.</w:t>
      </w:r>
    </w:p>
    <w:p w14:paraId="192B019E" w14:textId="77777777" w:rsidR="006524F7" w:rsidRPr="006524F7" w:rsidRDefault="006524F7" w:rsidP="006524F7">
      <w:pPr>
        <w:rPr>
          <w:lang w:eastAsia="nl-NL"/>
        </w:rPr>
      </w:pPr>
    </w:p>
    <w:p w14:paraId="73F412E5" w14:textId="2B158E4C" w:rsidR="006524F7" w:rsidRPr="006524F7" w:rsidRDefault="006524F7" w:rsidP="006524F7">
      <w:pPr>
        <w:rPr>
          <w:lang w:eastAsia="nl-NL"/>
        </w:rPr>
      </w:pPr>
      <w:r w:rsidRPr="006524F7">
        <w:rPr>
          <w:lang w:eastAsia="nl-NL"/>
        </w:rPr>
        <w:t>De handleiding richt zich op het gebruik van de cliëntkant van de applicatie</w:t>
      </w:r>
      <w:r>
        <w:rPr>
          <w:lang w:eastAsia="nl-NL"/>
        </w:rPr>
        <w:t>.</w:t>
      </w:r>
      <w:r w:rsidRPr="006524F7">
        <w:rPr>
          <w:lang w:eastAsia="nl-NL"/>
        </w:rPr>
        <w:t xml:space="preserve"> Hierdoor krijg je inzicht in hoe de ontwikkelde functies samenwerken met de gebruikersinterface.</w:t>
      </w:r>
      <w:r>
        <w:rPr>
          <w:lang w:eastAsia="nl-NL"/>
        </w:rPr>
        <w:br/>
      </w:r>
      <w:r>
        <w:rPr>
          <w:lang w:eastAsia="nl-NL"/>
        </w:rPr>
        <w:br/>
      </w:r>
      <w:r w:rsidRPr="006524F7">
        <w:t>Inhoud van dit hoofdstuk</w:t>
      </w:r>
    </w:p>
    <w:p w14:paraId="7585E2A9" w14:textId="77777777" w:rsidR="006524F7" w:rsidRPr="006524F7" w:rsidRDefault="006524F7" w:rsidP="006524F7">
      <w:pPr>
        <w:numPr>
          <w:ilvl w:val="0"/>
          <w:numId w:val="84"/>
        </w:numPr>
      </w:pPr>
      <w:r w:rsidRPr="006524F7">
        <w:rPr>
          <w:b/>
          <w:bCs/>
        </w:rPr>
        <w:t>Overzichtspagina</w:t>
      </w:r>
      <w:r w:rsidRPr="006524F7">
        <w:t>: Een overzicht van patiënten en hoe je een specifieke patiënt selecteert.</w:t>
      </w:r>
    </w:p>
    <w:p w14:paraId="2C55625C" w14:textId="77777777" w:rsidR="006524F7" w:rsidRDefault="006524F7" w:rsidP="006524F7">
      <w:pPr>
        <w:numPr>
          <w:ilvl w:val="0"/>
          <w:numId w:val="84"/>
        </w:numPr>
      </w:pPr>
      <w:r w:rsidRPr="006524F7">
        <w:rPr>
          <w:b/>
          <w:bCs/>
        </w:rPr>
        <w:t>Patiëntgegevens</w:t>
      </w:r>
      <w:r w:rsidRPr="006524F7">
        <w:t>: Hoe je gedetailleerde informatie van een geselecteerde patiënt bekijkt en analyses uitvoert.</w:t>
      </w:r>
    </w:p>
    <w:p w14:paraId="22A1F9D9" w14:textId="437F9588" w:rsidR="006524F7" w:rsidRPr="006524F7" w:rsidRDefault="006524F7" w:rsidP="006524F7">
      <w:pPr>
        <w:numPr>
          <w:ilvl w:val="0"/>
          <w:numId w:val="84"/>
        </w:numPr>
      </w:pPr>
      <w:r w:rsidRPr="006524F7">
        <w:rPr>
          <w:b/>
          <w:bCs/>
        </w:rPr>
        <w:t>Grafiek Overzicht</w:t>
      </w:r>
      <w:r w:rsidRPr="006524F7">
        <w:t xml:space="preserve">: </w:t>
      </w:r>
      <w:r w:rsidR="002204D4" w:rsidRPr="002204D4">
        <w:t>Visualisatieopties en grafiekinstellingen voor gezondheidsparameters.</w:t>
      </w:r>
    </w:p>
    <w:p w14:paraId="14AEFBF8" w14:textId="1259BBEF" w:rsidR="006524F7" w:rsidRPr="006524F7" w:rsidRDefault="006524F7" w:rsidP="006524F7">
      <w:pPr>
        <w:numPr>
          <w:ilvl w:val="0"/>
          <w:numId w:val="84"/>
        </w:numPr>
      </w:pPr>
      <w:r w:rsidRPr="006524F7">
        <w:rPr>
          <w:b/>
          <w:bCs/>
        </w:rPr>
        <w:t>Tabel Overzicht</w:t>
      </w:r>
      <w:r w:rsidRPr="006524F7">
        <w:t>:</w:t>
      </w:r>
      <w:r w:rsidR="002204D4">
        <w:t xml:space="preserve"> </w:t>
      </w:r>
      <w:r w:rsidR="002204D4" w:rsidRPr="002204D4">
        <w:t>Weergave van gegevens in tabelvorm en sorteeropties.</w:t>
      </w:r>
    </w:p>
    <w:p w14:paraId="5EAFBC0F" w14:textId="77777777" w:rsidR="006524F7" w:rsidRPr="006524F7" w:rsidRDefault="006524F7" w:rsidP="007121F0"/>
    <w:p w14:paraId="6479425B" w14:textId="77777777" w:rsidR="006524F7" w:rsidRPr="006524F7" w:rsidRDefault="006524F7" w:rsidP="006524F7">
      <w:pPr>
        <w:pStyle w:val="Heading3"/>
      </w:pPr>
      <w:bookmarkStart w:id="26" w:name="_Toc187074605"/>
      <w:r w:rsidRPr="006524F7">
        <w:t>Overzichtspagina</w:t>
      </w:r>
      <w:bookmarkEnd w:id="26"/>
    </w:p>
    <w:p w14:paraId="1AF38B81" w14:textId="77777777" w:rsidR="006524F7" w:rsidRPr="006524F7" w:rsidRDefault="006524F7" w:rsidP="006524F7">
      <w:r w:rsidRPr="006524F7">
        <w:t>Na het inloggen als een medische professional word je doorgestuurd naar de Overzichtspagina van de patiënten. Hier zie je een lijst met alle patiënten die aan jou zijn toegewezen (zie afbeelding 1). Voor elke patiënt worden de volgende gegevens weergegeven:</w:t>
      </w:r>
    </w:p>
    <w:p w14:paraId="0C3BA3AA" w14:textId="77777777" w:rsidR="006524F7" w:rsidRPr="006524F7" w:rsidRDefault="006524F7" w:rsidP="006524F7">
      <w:pPr>
        <w:numPr>
          <w:ilvl w:val="0"/>
          <w:numId w:val="85"/>
        </w:numPr>
      </w:pPr>
      <w:r w:rsidRPr="006524F7">
        <w:t>Naam</w:t>
      </w:r>
    </w:p>
    <w:p w14:paraId="67027564" w14:textId="77777777" w:rsidR="006524F7" w:rsidRPr="006524F7" w:rsidRDefault="006524F7" w:rsidP="006524F7">
      <w:pPr>
        <w:numPr>
          <w:ilvl w:val="0"/>
          <w:numId w:val="85"/>
        </w:numPr>
      </w:pPr>
      <w:r w:rsidRPr="006524F7">
        <w:t>Geboortedatum</w:t>
      </w:r>
    </w:p>
    <w:p w14:paraId="645E65DA" w14:textId="77777777" w:rsidR="006524F7" w:rsidRDefault="006524F7" w:rsidP="006524F7">
      <w:pPr>
        <w:numPr>
          <w:ilvl w:val="0"/>
          <w:numId w:val="85"/>
        </w:numPr>
      </w:pPr>
      <w:r w:rsidRPr="006524F7">
        <w:t>Een knop "View" om de details te bekijken.</w:t>
      </w:r>
    </w:p>
    <w:p w14:paraId="2C766CDB" w14:textId="77777777" w:rsidR="006524F7" w:rsidRDefault="006524F7" w:rsidP="006524F7"/>
    <w:p w14:paraId="3444CD4B" w14:textId="77777777" w:rsidR="006524F7" w:rsidRPr="006524F7" w:rsidRDefault="006524F7" w:rsidP="006524F7">
      <w:r w:rsidRPr="006524F7">
        <w:t>Stappen:</w:t>
      </w:r>
    </w:p>
    <w:p w14:paraId="4E848585" w14:textId="77777777" w:rsidR="006524F7" w:rsidRPr="006524F7" w:rsidRDefault="006524F7" w:rsidP="006524F7">
      <w:pPr>
        <w:numPr>
          <w:ilvl w:val="0"/>
          <w:numId w:val="86"/>
        </w:numPr>
      </w:pPr>
      <w:r w:rsidRPr="006524F7">
        <w:t>Zoek een specifieke patiënt met behulp van de zoekbalk bovenaan.</w:t>
      </w:r>
    </w:p>
    <w:p w14:paraId="4D031FE6" w14:textId="77777777" w:rsidR="006524F7" w:rsidRPr="006524F7" w:rsidRDefault="006524F7" w:rsidP="006524F7">
      <w:pPr>
        <w:numPr>
          <w:ilvl w:val="0"/>
          <w:numId w:val="86"/>
        </w:numPr>
      </w:pPr>
      <w:r w:rsidRPr="006524F7">
        <w:t>Klik op de knop "View" naast de naam van de patiënt om naar de gedetailleerde gegevens van de patiënt te gaan.</w:t>
      </w:r>
    </w:p>
    <w:p w14:paraId="27E0FE60" w14:textId="77777777" w:rsidR="006524F7" w:rsidRPr="006524F7" w:rsidRDefault="006524F7" w:rsidP="006524F7"/>
    <w:p w14:paraId="5B747DE5" w14:textId="490B71DF" w:rsidR="006524F7" w:rsidRDefault="006524F7" w:rsidP="00A9465F">
      <w:r w:rsidRPr="006524F7">
        <w:rPr>
          <w:i/>
          <w:iCs/>
        </w:rPr>
        <w:lastRenderedPageBreak/>
        <w:drawing>
          <wp:inline distT="0" distB="0" distL="0" distR="0" wp14:anchorId="571C4D0E" wp14:editId="136EDFEF">
            <wp:extent cx="5939790" cy="3088640"/>
            <wp:effectExtent l="0" t="0" r="3810" b="0"/>
            <wp:docPr id="193756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555" name="Picture 1" descr="A screenshot of a computer&#10;&#10;Description automatically generated"/>
                    <pic:cNvPicPr/>
                  </pic:nvPicPr>
                  <pic:blipFill>
                    <a:blip r:embed="rId11"/>
                    <a:stretch>
                      <a:fillRect/>
                    </a:stretch>
                  </pic:blipFill>
                  <pic:spPr>
                    <a:xfrm>
                      <a:off x="0" y="0"/>
                      <a:ext cx="5939790" cy="3088640"/>
                    </a:xfrm>
                    <a:prstGeom prst="rect">
                      <a:avLst/>
                    </a:prstGeom>
                  </pic:spPr>
                </pic:pic>
              </a:graphicData>
            </a:graphic>
          </wp:inline>
        </w:drawing>
      </w:r>
    </w:p>
    <w:p w14:paraId="1C5A531A" w14:textId="0F4C7557" w:rsidR="006524F7" w:rsidRDefault="006524F7" w:rsidP="006524F7">
      <w:pPr>
        <w:rPr>
          <w:i/>
          <w:iCs/>
        </w:rPr>
      </w:pPr>
    </w:p>
    <w:p w14:paraId="5032C863" w14:textId="77777777" w:rsidR="006524F7" w:rsidRDefault="006524F7" w:rsidP="006524F7">
      <w:pPr>
        <w:rPr>
          <w:i/>
          <w:iCs/>
        </w:rPr>
      </w:pPr>
      <w:r>
        <w:rPr>
          <w:i/>
          <w:iCs/>
        </w:rPr>
        <w:t>Afbeelding 1: Patiënt overzichtspagina.</w:t>
      </w:r>
    </w:p>
    <w:p w14:paraId="1833F568" w14:textId="77777777" w:rsidR="006524F7" w:rsidRDefault="006524F7" w:rsidP="00A9465F"/>
    <w:p w14:paraId="1ADD9558" w14:textId="77777777" w:rsidR="006524F7" w:rsidRDefault="006524F7" w:rsidP="00A9465F"/>
    <w:p w14:paraId="6EE72827" w14:textId="77777777" w:rsidR="006524F7" w:rsidRPr="006524F7" w:rsidRDefault="006524F7" w:rsidP="006524F7">
      <w:pPr>
        <w:pStyle w:val="Heading3"/>
      </w:pPr>
      <w:bookmarkStart w:id="27" w:name="_Toc187074606"/>
      <w:r w:rsidRPr="006524F7">
        <w:t>Patiëntgegevens</w:t>
      </w:r>
      <w:bookmarkEnd w:id="27"/>
    </w:p>
    <w:p w14:paraId="34FC4313" w14:textId="77777777" w:rsidR="006524F7" w:rsidRPr="006524F7" w:rsidRDefault="006524F7" w:rsidP="006524F7">
      <w:r w:rsidRPr="006524F7">
        <w:t xml:space="preserve">Na het selecteren van een patiënt wordt je doorgestuurd naar de </w:t>
      </w:r>
      <w:proofErr w:type="spellStart"/>
      <w:r w:rsidRPr="006524F7">
        <w:t>Patient</w:t>
      </w:r>
      <w:proofErr w:type="spellEnd"/>
      <w:r w:rsidRPr="006524F7">
        <w:t xml:space="preserve"> Analytics-pagina (zie afbeelding 2). Op deze pagina wordt de naam van de geselecteerde patiënt weergegeven in de header en in de </w:t>
      </w:r>
      <w:proofErr w:type="spellStart"/>
      <w:r w:rsidRPr="006524F7">
        <w:t>zijbalk</w:t>
      </w:r>
      <w:proofErr w:type="spellEnd"/>
      <w:r w:rsidRPr="006524F7">
        <w:t>.</w:t>
      </w:r>
    </w:p>
    <w:p w14:paraId="4CA600C0" w14:textId="77777777" w:rsidR="006524F7" w:rsidRPr="006524F7" w:rsidRDefault="006524F7" w:rsidP="006524F7">
      <w:r w:rsidRPr="006524F7">
        <w:t>De pagina bevat de volgende elementen:</w:t>
      </w:r>
    </w:p>
    <w:p w14:paraId="17779F38" w14:textId="77777777" w:rsidR="006524F7" w:rsidRPr="006524F7" w:rsidRDefault="006524F7" w:rsidP="006524F7">
      <w:pPr>
        <w:numPr>
          <w:ilvl w:val="0"/>
          <w:numId w:val="87"/>
        </w:numPr>
      </w:pPr>
      <w:r w:rsidRPr="006524F7">
        <w:rPr>
          <w:b/>
          <w:bCs/>
        </w:rPr>
        <w:t xml:space="preserve">Gezondheidsdata </w:t>
      </w:r>
      <w:proofErr w:type="spellStart"/>
      <w:r w:rsidRPr="006524F7">
        <w:rPr>
          <w:b/>
          <w:bCs/>
        </w:rPr>
        <w:t>Zijbalk</w:t>
      </w:r>
      <w:proofErr w:type="spellEnd"/>
      <w:r w:rsidRPr="006524F7">
        <w:t>: Hier kun je verschillende gezondheidsstatistieken bekijken, zoals hartslag, bloeddruk, cholesterolniveau, en meer.</w:t>
      </w:r>
    </w:p>
    <w:p w14:paraId="4D28C089" w14:textId="77777777" w:rsidR="006524F7" w:rsidRPr="006524F7" w:rsidRDefault="006524F7" w:rsidP="006524F7">
      <w:r w:rsidRPr="006524F7">
        <w:rPr>
          <w:b/>
          <w:bCs/>
        </w:rPr>
        <w:t>Stappen:</w:t>
      </w:r>
    </w:p>
    <w:p w14:paraId="2F6F2535" w14:textId="77777777" w:rsidR="006524F7" w:rsidRPr="006524F7" w:rsidRDefault="006524F7" w:rsidP="006524F7">
      <w:pPr>
        <w:numPr>
          <w:ilvl w:val="0"/>
          <w:numId w:val="88"/>
        </w:numPr>
      </w:pPr>
      <w:r w:rsidRPr="006524F7">
        <w:t xml:space="preserve">Selecteer een specifieke gezondheidsparameter in de </w:t>
      </w:r>
      <w:proofErr w:type="spellStart"/>
      <w:r w:rsidRPr="006524F7">
        <w:t>zijbalk</w:t>
      </w:r>
      <w:proofErr w:type="spellEnd"/>
      <w:r w:rsidRPr="006524F7">
        <w:t xml:space="preserve"> om meer details te bekijken.</w:t>
      </w:r>
    </w:p>
    <w:p w14:paraId="2982296D" w14:textId="4EF3AC4F" w:rsidR="006524F7" w:rsidRDefault="006524F7" w:rsidP="00A9465F">
      <w:pPr>
        <w:rPr>
          <w:i/>
          <w:iCs/>
        </w:rPr>
      </w:pPr>
      <w:r w:rsidRPr="006524F7">
        <w:drawing>
          <wp:inline distT="0" distB="0" distL="0" distR="0" wp14:anchorId="752642DD" wp14:editId="1DE4E553">
            <wp:extent cx="5939790" cy="3067685"/>
            <wp:effectExtent l="0" t="0" r="3810" b="0"/>
            <wp:docPr id="75825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3023" name=""/>
                    <pic:cNvPicPr/>
                  </pic:nvPicPr>
                  <pic:blipFill>
                    <a:blip r:embed="rId12"/>
                    <a:stretch>
                      <a:fillRect/>
                    </a:stretch>
                  </pic:blipFill>
                  <pic:spPr>
                    <a:xfrm>
                      <a:off x="0" y="0"/>
                      <a:ext cx="5939790" cy="3067685"/>
                    </a:xfrm>
                    <a:prstGeom prst="rect">
                      <a:avLst/>
                    </a:prstGeom>
                  </pic:spPr>
                </pic:pic>
              </a:graphicData>
            </a:graphic>
          </wp:inline>
        </w:drawing>
      </w:r>
    </w:p>
    <w:p w14:paraId="029A0FA0" w14:textId="5D2D892A" w:rsidR="006524F7" w:rsidRPr="006524F7" w:rsidRDefault="006524F7" w:rsidP="00A9465F">
      <w:pPr>
        <w:rPr>
          <w:i/>
          <w:iCs/>
        </w:rPr>
      </w:pPr>
      <w:r>
        <w:rPr>
          <w:i/>
          <w:iCs/>
        </w:rPr>
        <w:lastRenderedPageBreak/>
        <w:t xml:space="preserve">Afbeelding 2: </w:t>
      </w:r>
      <w:proofErr w:type="spellStart"/>
      <w:r>
        <w:rPr>
          <w:i/>
          <w:iCs/>
        </w:rPr>
        <w:t>Patientgegevens</w:t>
      </w:r>
      <w:proofErr w:type="spellEnd"/>
      <w:r>
        <w:rPr>
          <w:i/>
          <w:iCs/>
        </w:rPr>
        <w:t xml:space="preserve"> startpagina.</w:t>
      </w:r>
    </w:p>
    <w:p w14:paraId="0EA7AFB1" w14:textId="77777777" w:rsidR="006524F7" w:rsidRDefault="006524F7" w:rsidP="00A9465F"/>
    <w:p w14:paraId="3816E57F" w14:textId="47C39E91" w:rsidR="00F44EA6" w:rsidRDefault="002204D4" w:rsidP="00F44EA6">
      <w:pPr>
        <w:pStyle w:val="Heading3"/>
      </w:pPr>
      <w:bookmarkStart w:id="28" w:name="_Toc187074607"/>
      <w:proofErr w:type="spellStart"/>
      <w:r>
        <w:t>Grafiek</w:t>
      </w:r>
      <w:proofErr w:type="spellEnd"/>
      <w:r>
        <w:t xml:space="preserve"> </w:t>
      </w:r>
      <w:proofErr w:type="spellStart"/>
      <w:r>
        <w:t>overzicht</w:t>
      </w:r>
      <w:bookmarkEnd w:id="28"/>
      <w:proofErr w:type="spellEnd"/>
    </w:p>
    <w:p w14:paraId="0D5D4A2A" w14:textId="77777777" w:rsidR="00497420" w:rsidRDefault="00497420" w:rsidP="00497420">
      <w:pPr>
        <w:rPr>
          <w:lang w:val="en-US"/>
        </w:rPr>
      </w:pPr>
    </w:p>
    <w:p w14:paraId="699462AB" w14:textId="37E12D78" w:rsidR="00497420" w:rsidRPr="00497420" w:rsidRDefault="00497420" w:rsidP="00497420">
      <w:pPr>
        <w:rPr>
          <w:b/>
          <w:bCs/>
          <w:lang w:val="en-US"/>
        </w:rPr>
      </w:pPr>
      <w:r w:rsidRPr="00497420">
        <w:rPr>
          <w:b/>
          <w:bCs/>
        </w:rPr>
        <w:t>Opties voor Visualisatie</w:t>
      </w:r>
    </w:p>
    <w:p w14:paraId="4DFC18BC" w14:textId="02469F70" w:rsidR="00F44EA6" w:rsidRPr="00F44EA6" w:rsidRDefault="00F44EA6" w:rsidP="00F44EA6">
      <w:r w:rsidRPr="00F44EA6">
        <w:t>Bovenaan de pagina, direct boven de grafiek of tabel</w:t>
      </w:r>
      <w:r>
        <w:t>(zie afbeelding 3)</w:t>
      </w:r>
      <w:r w:rsidRPr="00F44EA6">
        <w:t>, zijn twee knoppen beschikbaar:</w:t>
      </w:r>
    </w:p>
    <w:p w14:paraId="5B4DBAC3" w14:textId="1E9625AD" w:rsidR="00F44EA6" w:rsidRPr="00F44EA6" w:rsidRDefault="00F44EA6" w:rsidP="00F44EA6">
      <w:pPr>
        <w:numPr>
          <w:ilvl w:val="0"/>
          <w:numId w:val="90"/>
        </w:numPr>
      </w:pPr>
      <w:r w:rsidRPr="00F44EA6">
        <w:rPr>
          <w:b/>
          <w:bCs/>
        </w:rPr>
        <w:t xml:space="preserve">Show </w:t>
      </w:r>
      <w:proofErr w:type="spellStart"/>
      <w:r w:rsidRPr="00F44EA6">
        <w:rPr>
          <w:b/>
          <w:bCs/>
        </w:rPr>
        <w:t>Graph</w:t>
      </w:r>
      <w:proofErr w:type="spellEnd"/>
      <w:r w:rsidRPr="00F44EA6">
        <w:t>: Toont de gegevens als een lijn</w:t>
      </w:r>
      <w:r>
        <w:t>-grafiek</w:t>
      </w:r>
      <w:r w:rsidRPr="00F44EA6">
        <w:t>. Dit is de standaardweergave voor gezondheidsparameters met numerieke waarden (bijv. hartslag, bloeddruk).</w:t>
      </w:r>
    </w:p>
    <w:p w14:paraId="5002BC35" w14:textId="6C47192D" w:rsidR="00F44EA6" w:rsidRDefault="00F44EA6" w:rsidP="00F44EA6">
      <w:pPr>
        <w:numPr>
          <w:ilvl w:val="0"/>
          <w:numId w:val="90"/>
        </w:numPr>
      </w:pPr>
      <w:r w:rsidRPr="00F44EA6">
        <w:rPr>
          <w:b/>
          <w:bCs/>
        </w:rPr>
        <w:t xml:space="preserve">Show </w:t>
      </w:r>
      <w:proofErr w:type="spellStart"/>
      <w:r w:rsidRPr="00F44EA6">
        <w:rPr>
          <w:b/>
          <w:bCs/>
        </w:rPr>
        <w:t>Table</w:t>
      </w:r>
      <w:proofErr w:type="spellEnd"/>
      <w:r w:rsidRPr="00F44EA6">
        <w:t xml:space="preserve">: Toont de gegevens als een tabel. Deze optie wordt automatisch geactiveerd als de parameter geen numerieke gegevens bevat, zoals bij tekstuele metingen (bijv. </w:t>
      </w:r>
      <w:proofErr w:type="spellStart"/>
      <w:r w:rsidRPr="00F44EA6">
        <w:t>Mental</w:t>
      </w:r>
      <w:proofErr w:type="spellEnd"/>
      <w:r w:rsidRPr="00F44EA6">
        <w:t xml:space="preserve"> Health Assessment</w:t>
      </w:r>
      <w:r>
        <w:t xml:space="preserve">, Sleep </w:t>
      </w:r>
      <w:proofErr w:type="spellStart"/>
      <w:r>
        <w:t>Pattern</w:t>
      </w:r>
      <w:proofErr w:type="spellEnd"/>
      <w:r w:rsidRPr="00F44EA6">
        <w:t>).</w:t>
      </w:r>
    </w:p>
    <w:p w14:paraId="640190FE" w14:textId="77777777" w:rsidR="00F44EA6" w:rsidRPr="00F44EA6" w:rsidRDefault="00F44EA6" w:rsidP="00F44EA6"/>
    <w:p w14:paraId="2BEF321F" w14:textId="2E6CDC22" w:rsidR="006524F7" w:rsidRDefault="00F44EA6" w:rsidP="00A9465F">
      <w:r w:rsidRPr="00F44EA6">
        <w:t>De naam van de geselecteerde parameter wordt ook weergegeven in een wit vlak linksboven de grafiek of tabel, net onder de visualisatie-opties.</w:t>
      </w:r>
    </w:p>
    <w:p w14:paraId="16F1A9B3" w14:textId="77777777" w:rsidR="00F44EA6" w:rsidRDefault="00F44EA6" w:rsidP="00A9465F"/>
    <w:p w14:paraId="2958A100" w14:textId="503FF452" w:rsidR="00497420" w:rsidRPr="00497420" w:rsidRDefault="00497420" w:rsidP="00A9465F">
      <w:pPr>
        <w:rPr>
          <w:b/>
          <w:bCs/>
        </w:rPr>
      </w:pPr>
      <w:r w:rsidRPr="00497420">
        <w:rPr>
          <w:b/>
          <w:bCs/>
        </w:rPr>
        <w:t>Aanpassingen aan de Grafiek</w:t>
      </w:r>
    </w:p>
    <w:p w14:paraId="57B941E3" w14:textId="07AD752B" w:rsidR="00F44EA6" w:rsidRPr="00F44EA6" w:rsidRDefault="00F44EA6" w:rsidP="00F44EA6">
      <w:r>
        <w:t>De grafiek</w:t>
      </w:r>
      <w:r w:rsidRPr="00F44EA6">
        <w:t xml:space="preserve"> biedt verschillende aanpassingsopties om de dataweergave beter af te stemmen op je behoeften:</w:t>
      </w:r>
    </w:p>
    <w:p w14:paraId="792176A8" w14:textId="77777777" w:rsidR="00F44EA6" w:rsidRPr="00F44EA6" w:rsidRDefault="00F44EA6" w:rsidP="00F44EA6">
      <w:pPr>
        <w:numPr>
          <w:ilvl w:val="0"/>
          <w:numId w:val="91"/>
        </w:numPr>
      </w:pPr>
      <w:r w:rsidRPr="00F44EA6">
        <w:rPr>
          <w:b/>
          <w:bCs/>
        </w:rPr>
        <w:t>Hoeveelheid Entries</w:t>
      </w:r>
      <w:r w:rsidRPr="00F44EA6">
        <w:br/>
        <w:t xml:space="preserve">Rechtsboven in de grafiek bevindt zich een </w:t>
      </w:r>
      <w:proofErr w:type="spellStart"/>
      <w:r w:rsidRPr="00F44EA6">
        <w:t>dropdown</w:t>
      </w:r>
      <w:proofErr w:type="spellEnd"/>
      <w:r w:rsidRPr="00F44EA6">
        <w:t>-menu waarmee je kunt selecteren hoeveel data-items je wilt weergeven. De standaardinstelling is "8", waarbij de laatste 8 metingen worden getoond. Je kunt echter ook kiezen uit:</w:t>
      </w:r>
    </w:p>
    <w:p w14:paraId="13D1F907" w14:textId="77777777" w:rsidR="00F44EA6" w:rsidRPr="00F44EA6" w:rsidRDefault="00F44EA6" w:rsidP="00F44EA6">
      <w:pPr>
        <w:numPr>
          <w:ilvl w:val="1"/>
          <w:numId w:val="91"/>
        </w:numPr>
      </w:pPr>
      <w:proofErr w:type="spellStart"/>
      <w:r w:rsidRPr="00F44EA6">
        <w:rPr>
          <w:b/>
          <w:bCs/>
        </w:rPr>
        <w:t>All</w:t>
      </w:r>
      <w:proofErr w:type="spellEnd"/>
      <w:r w:rsidRPr="00F44EA6">
        <w:t>: Toont alle beschikbare gegevens.</w:t>
      </w:r>
    </w:p>
    <w:p w14:paraId="794B4DE4" w14:textId="77777777" w:rsidR="00F44EA6" w:rsidRPr="00F44EA6" w:rsidRDefault="00F44EA6" w:rsidP="00F44EA6">
      <w:pPr>
        <w:numPr>
          <w:ilvl w:val="1"/>
          <w:numId w:val="91"/>
        </w:numPr>
      </w:pPr>
      <w:r w:rsidRPr="00F44EA6">
        <w:rPr>
          <w:b/>
          <w:bCs/>
        </w:rPr>
        <w:t>8, 16, 32, 64, 128</w:t>
      </w:r>
      <w:r w:rsidRPr="00F44EA6">
        <w:t>: Toont een specifiek aantal recente metingen.</w:t>
      </w:r>
    </w:p>
    <w:p w14:paraId="58F8278D" w14:textId="77777777" w:rsidR="00F44EA6" w:rsidRPr="00F44EA6" w:rsidRDefault="00F44EA6" w:rsidP="00F44EA6">
      <w:pPr>
        <w:numPr>
          <w:ilvl w:val="0"/>
          <w:numId w:val="91"/>
        </w:numPr>
      </w:pPr>
      <w:r w:rsidRPr="00F44EA6">
        <w:rPr>
          <w:b/>
          <w:bCs/>
        </w:rPr>
        <w:t>Sorteren van Gegevens</w:t>
      </w:r>
      <w:r w:rsidRPr="00F44EA6">
        <w:br/>
        <w:t xml:space="preserve">Onder de </w:t>
      </w:r>
      <w:proofErr w:type="spellStart"/>
      <w:r w:rsidRPr="00F44EA6">
        <w:t>dropdown</w:t>
      </w:r>
      <w:proofErr w:type="spellEnd"/>
      <w:r w:rsidRPr="00F44EA6">
        <w:t xml:space="preserve">-menu vind je een </w:t>
      </w:r>
      <w:proofErr w:type="spellStart"/>
      <w:r w:rsidRPr="00F44EA6">
        <w:rPr>
          <w:b/>
          <w:bCs/>
        </w:rPr>
        <w:t>Sort</w:t>
      </w:r>
      <w:proofErr w:type="spellEnd"/>
      <w:r w:rsidRPr="00F44EA6">
        <w:rPr>
          <w:b/>
          <w:bCs/>
        </w:rPr>
        <w:t xml:space="preserve"> </w:t>
      </w:r>
      <w:proofErr w:type="spellStart"/>
      <w:r w:rsidRPr="00F44EA6">
        <w:rPr>
          <w:b/>
          <w:bCs/>
        </w:rPr>
        <w:t>By</w:t>
      </w:r>
      <w:proofErr w:type="spellEnd"/>
      <w:r w:rsidRPr="00F44EA6">
        <w:t>-knop.</w:t>
      </w:r>
    </w:p>
    <w:p w14:paraId="431232A6" w14:textId="77777777" w:rsidR="00F44EA6" w:rsidRPr="00F44EA6" w:rsidRDefault="00F44EA6" w:rsidP="00F44EA6">
      <w:pPr>
        <w:numPr>
          <w:ilvl w:val="1"/>
          <w:numId w:val="91"/>
        </w:numPr>
      </w:pPr>
      <w:r w:rsidRPr="00F44EA6">
        <w:rPr>
          <w:b/>
          <w:bCs/>
        </w:rPr>
        <w:t>Default (</w:t>
      </w:r>
      <w:proofErr w:type="spellStart"/>
      <w:r w:rsidRPr="00F44EA6">
        <w:rPr>
          <w:b/>
          <w:bCs/>
        </w:rPr>
        <w:t>Latest</w:t>
      </w:r>
      <w:proofErr w:type="spellEnd"/>
      <w:r w:rsidRPr="00F44EA6">
        <w:rPr>
          <w:b/>
          <w:bCs/>
        </w:rPr>
        <w:t>)</w:t>
      </w:r>
      <w:r w:rsidRPr="00F44EA6">
        <w:t>: Toont de meest recente metingen bovenaan.</w:t>
      </w:r>
    </w:p>
    <w:p w14:paraId="2C2DEFC2" w14:textId="77777777" w:rsidR="00F44EA6" w:rsidRPr="00F44EA6" w:rsidRDefault="00F44EA6" w:rsidP="00F44EA6">
      <w:pPr>
        <w:numPr>
          <w:ilvl w:val="1"/>
          <w:numId w:val="91"/>
        </w:numPr>
      </w:pPr>
      <w:proofErr w:type="spellStart"/>
      <w:r w:rsidRPr="00F44EA6">
        <w:rPr>
          <w:b/>
          <w:bCs/>
        </w:rPr>
        <w:t>Oldest</w:t>
      </w:r>
      <w:proofErr w:type="spellEnd"/>
      <w:r w:rsidRPr="00F44EA6">
        <w:t>: Toont de oudste metingen eerst.</w:t>
      </w:r>
      <w:r w:rsidRPr="00F44EA6">
        <w:br/>
        <w:t>Wanneer je de knop selecteert, verandert de donkere kleur van de knop naar een lichtere tint om aan te geven dat de sorteeroptie is gewijzigd.</w:t>
      </w:r>
    </w:p>
    <w:p w14:paraId="61BC6ECE" w14:textId="7953BD11" w:rsidR="00F44EA6" w:rsidRDefault="00F44EA6" w:rsidP="00A9465F"/>
    <w:p w14:paraId="612F3072" w14:textId="654CE7F6" w:rsidR="00497420" w:rsidRPr="00497420" w:rsidRDefault="00497420" w:rsidP="00497420">
      <w:pPr>
        <w:rPr>
          <w:b/>
          <w:bCs/>
        </w:rPr>
      </w:pPr>
      <w:r w:rsidRPr="00497420">
        <w:rPr>
          <w:b/>
          <w:bCs/>
        </w:rPr>
        <w:t>Opmaak van de Grafiek</w:t>
      </w:r>
    </w:p>
    <w:p w14:paraId="6A627F8B" w14:textId="77777777" w:rsidR="00497420" w:rsidRPr="00497420" w:rsidRDefault="00497420" w:rsidP="00497420">
      <w:r w:rsidRPr="00497420">
        <w:t>De grafiek is ontworpen om duidelijke en nauwkeurige informatie weer te geven:</w:t>
      </w:r>
    </w:p>
    <w:p w14:paraId="5FC3FA8B" w14:textId="77777777" w:rsidR="00497420" w:rsidRPr="00497420" w:rsidRDefault="00497420" w:rsidP="00497420">
      <w:pPr>
        <w:numPr>
          <w:ilvl w:val="0"/>
          <w:numId w:val="92"/>
        </w:numPr>
      </w:pPr>
      <w:r w:rsidRPr="00497420">
        <w:rPr>
          <w:b/>
          <w:bCs/>
        </w:rPr>
        <w:t>Y-as (Verticale As)</w:t>
      </w:r>
      <w:r w:rsidRPr="00497420">
        <w:br/>
        <w:t>Aan de linkerzijde van de grafiek zie je een reeks dalende nummers die de waarde van de gezondheidsparameter vertegenwoordigen. Deze schaal past zich automatisch aan op basis van de meetwaarden. Bijvoorbeeld: Bij hartslag is de schaal op de afbeelding ingesteld van 80 tot 180, maar dit wordt aangepast als de waarden daarbuiten vallen.</w:t>
      </w:r>
    </w:p>
    <w:p w14:paraId="7C6F9AC8" w14:textId="77777777" w:rsidR="00497420" w:rsidRPr="00497420" w:rsidRDefault="00497420" w:rsidP="00497420">
      <w:pPr>
        <w:numPr>
          <w:ilvl w:val="0"/>
          <w:numId w:val="92"/>
        </w:numPr>
      </w:pPr>
      <w:r w:rsidRPr="00497420">
        <w:rPr>
          <w:b/>
          <w:bCs/>
        </w:rPr>
        <w:t>X-as (Horizontale As)</w:t>
      </w:r>
      <w:r w:rsidRPr="00497420">
        <w:br/>
        <w:t>Onderaan de grafiek worden de datums weergegeven van de metingen. Elke kolom in de grafiek vertegenwoordigt een specifieke datum, en de lijn in de grafiek verbindt deze punten om trends te tonen.</w:t>
      </w:r>
    </w:p>
    <w:p w14:paraId="59D451B1" w14:textId="77777777" w:rsidR="00F44EA6" w:rsidRDefault="00F44EA6" w:rsidP="00A9465F"/>
    <w:p w14:paraId="32766FFA" w14:textId="74F38B26" w:rsidR="00F44EA6" w:rsidRDefault="00F44EA6" w:rsidP="00A9465F">
      <w:r w:rsidRPr="00F44EA6">
        <w:lastRenderedPageBreak/>
        <w:drawing>
          <wp:inline distT="0" distB="0" distL="0" distR="0" wp14:anchorId="3E2E368D" wp14:editId="38E90555">
            <wp:extent cx="5939790" cy="3064510"/>
            <wp:effectExtent l="0" t="0" r="3810" b="2540"/>
            <wp:docPr id="1836373969"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3969" name="Picture 1" descr="A graph on a computer screen&#10;&#10;Description automatically generated"/>
                    <pic:cNvPicPr/>
                  </pic:nvPicPr>
                  <pic:blipFill>
                    <a:blip r:embed="rId13"/>
                    <a:stretch>
                      <a:fillRect/>
                    </a:stretch>
                  </pic:blipFill>
                  <pic:spPr>
                    <a:xfrm>
                      <a:off x="0" y="0"/>
                      <a:ext cx="5939790" cy="3064510"/>
                    </a:xfrm>
                    <a:prstGeom prst="rect">
                      <a:avLst/>
                    </a:prstGeom>
                  </pic:spPr>
                </pic:pic>
              </a:graphicData>
            </a:graphic>
          </wp:inline>
        </w:drawing>
      </w:r>
    </w:p>
    <w:p w14:paraId="309756C8" w14:textId="1860EC6F" w:rsidR="00F44EA6" w:rsidRDefault="00F44EA6" w:rsidP="00A9465F">
      <w:pPr>
        <w:rPr>
          <w:i/>
          <w:iCs/>
        </w:rPr>
      </w:pPr>
      <w:r>
        <w:rPr>
          <w:i/>
          <w:iCs/>
        </w:rPr>
        <w:t xml:space="preserve">Afbeelding 3: </w:t>
      </w:r>
      <w:proofErr w:type="spellStart"/>
      <w:r>
        <w:rPr>
          <w:i/>
          <w:iCs/>
        </w:rPr>
        <w:t>Visualizatie</w:t>
      </w:r>
      <w:proofErr w:type="spellEnd"/>
      <w:r>
        <w:rPr>
          <w:i/>
          <w:iCs/>
        </w:rPr>
        <w:t xml:space="preserve"> van de </w:t>
      </w:r>
      <w:proofErr w:type="spellStart"/>
      <w:r>
        <w:rPr>
          <w:i/>
          <w:iCs/>
        </w:rPr>
        <w:t>patient’s</w:t>
      </w:r>
      <w:proofErr w:type="spellEnd"/>
      <w:r>
        <w:rPr>
          <w:i/>
          <w:iCs/>
        </w:rPr>
        <w:t xml:space="preserve"> </w:t>
      </w:r>
      <w:proofErr w:type="spellStart"/>
      <w:r>
        <w:rPr>
          <w:i/>
          <w:iCs/>
        </w:rPr>
        <w:t>heart-rate</w:t>
      </w:r>
      <w:proofErr w:type="spellEnd"/>
      <w:r>
        <w:rPr>
          <w:i/>
          <w:iCs/>
        </w:rPr>
        <w:t xml:space="preserve"> gegevens binnen een grafiek.</w:t>
      </w:r>
    </w:p>
    <w:p w14:paraId="33F44BE1" w14:textId="77777777" w:rsidR="00497420" w:rsidRDefault="00497420" w:rsidP="00A9465F"/>
    <w:p w14:paraId="1F8A20B6" w14:textId="77777777" w:rsidR="00497420" w:rsidRPr="00497420" w:rsidRDefault="00497420" w:rsidP="00497420">
      <w:pPr>
        <w:rPr>
          <w:b/>
          <w:bCs/>
        </w:rPr>
      </w:pPr>
      <w:r w:rsidRPr="00497420">
        <w:rPr>
          <w:b/>
          <w:bCs/>
        </w:rPr>
        <w:t>Voorbeeld: Hartslaggegevens</w:t>
      </w:r>
    </w:p>
    <w:p w14:paraId="1115B59F" w14:textId="77777777" w:rsidR="00497420" w:rsidRPr="00497420" w:rsidRDefault="00497420" w:rsidP="00497420">
      <w:r w:rsidRPr="00497420">
        <w:t>In de grafiekweergave van hartslag (zie afbeelding 3):</w:t>
      </w:r>
    </w:p>
    <w:p w14:paraId="08E53D87" w14:textId="77777777" w:rsidR="00497420" w:rsidRPr="00497420" w:rsidRDefault="00497420" w:rsidP="00497420">
      <w:pPr>
        <w:numPr>
          <w:ilvl w:val="0"/>
          <w:numId w:val="93"/>
        </w:numPr>
      </w:pPr>
      <w:r w:rsidRPr="00497420">
        <w:t>De verticale as toont waarden van 80 tot 180.</w:t>
      </w:r>
    </w:p>
    <w:p w14:paraId="5D761053" w14:textId="77777777" w:rsidR="00497420" w:rsidRPr="00497420" w:rsidRDefault="00497420" w:rsidP="00497420">
      <w:pPr>
        <w:numPr>
          <w:ilvl w:val="0"/>
          <w:numId w:val="93"/>
        </w:numPr>
      </w:pPr>
      <w:r w:rsidRPr="00497420">
        <w:t>De horizontale as toont datums van de laatste 8 metingen.</w:t>
      </w:r>
    </w:p>
    <w:p w14:paraId="155D2768" w14:textId="20E28491" w:rsidR="00497420" w:rsidRDefault="00497420" w:rsidP="00497420">
      <w:pPr>
        <w:numPr>
          <w:ilvl w:val="0"/>
          <w:numId w:val="93"/>
        </w:numPr>
      </w:pPr>
      <w:r w:rsidRPr="00497420">
        <w:t>Door het aantal entries te wijzigen naar "16" of "</w:t>
      </w:r>
      <w:proofErr w:type="spellStart"/>
      <w:r w:rsidRPr="00497420">
        <w:t>All</w:t>
      </w:r>
      <w:proofErr w:type="spellEnd"/>
      <w:r w:rsidRPr="00497420">
        <w:t>", wordt de grafiek uitgebreid om meer metingen te tonen</w:t>
      </w:r>
      <w:r>
        <w:t xml:space="preserve"> (zie afbeelding 4).</w:t>
      </w:r>
    </w:p>
    <w:p w14:paraId="1C81007B" w14:textId="6BC92E14" w:rsidR="00497420" w:rsidRDefault="00497420" w:rsidP="00497420">
      <w:r w:rsidRPr="00497420">
        <w:drawing>
          <wp:inline distT="0" distB="0" distL="0" distR="0" wp14:anchorId="1FF99BFF" wp14:editId="072D1048">
            <wp:extent cx="5939790" cy="3987800"/>
            <wp:effectExtent l="0" t="0" r="3810" b="0"/>
            <wp:docPr id="41878190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81907" name="Picture 1" descr="A graph with a line&#10;&#10;Description automatically generated"/>
                    <pic:cNvPicPr/>
                  </pic:nvPicPr>
                  <pic:blipFill>
                    <a:blip r:embed="rId14"/>
                    <a:stretch>
                      <a:fillRect/>
                    </a:stretch>
                  </pic:blipFill>
                  <pic:spPr>
                    <a:xfrm>
                      <a:off x="0" y="0"/>
                      <a:ext cx="5939790" cy="3987800"/>
                    </a:xfrm>
                    <a:prstGeom prst="rect">
                      <a:avLst/>
                    </a:prstGeom>
                  </pic:spPr>
                </pic:pic>
              </a:graphicData>
            </a:graphic>
          </wp:inline>
        </w:drawing>
      </w:r>
    </w:p>
    <w:p w14:paraId="46AF2E8C" w14:textId="0CE1A48A" w:rsidR="00497420" w:rsidRPr="00497420" w:rsidRDefault="00497420" w:rsidP="00497420">
      <w:pPr>
        <w:rPr>
          <w:i/>
          <w:iCs/>
        </w:rPr>
      </w:pPr>
      <w:r>
        <w:rPr>
          <w:i/>
          <w:iCs/>
        </w:rPr>
        <w:t>Afbeelding 4: een grotere visualisatie(16 entries) van de hartslag metingen.</w:t>
      </w:r>
    </w:p>
    <w:p w14:paraId="7E2961CC" w14:textId="0B130E85" w:rsidR="00497420" w:rsidRDefault="002204D4" w:rsidP="00C47E58">
      <w:pPr>
        <w:pStyle w:val="Heading3"/>
        <w:rPr>
          <w:lang w:val="nl-NL"/>
        </w:rPr>
      </w:pPr>
      <w:bookmarkStart w:id="29" w:name="_Toc187074608"/>
      <w:r>
        <w:rPr>
          <w:lang w:val="nl-NL"/>
        </w:rPr>
        <w:lastRenderedPageBreak/>
        <w:t>Tabel overzicht</w:t>
      </w:r>
      <w:bookmarkEnd w:id="29"/>
    </w:p>
    <w:p w14:paraId="491D8631" w14:textId="2155A554" w:rsidR="00C47E58" w:rsidRDefault="00C47E58" w:rsidP="00C47E58">
      <w:r w:rsidRPr="00C47E58">
        <w:t xml:space="preserve">Bij het klikken op de Show </w:t>
      </w:r>
      <w:proofErr w:type="spellStart"/>
      <w:r w:rsidRPr="00C47E58">
        <w:t>Table</w:t>
      </w:r>
      <w:proofErr w:type="spellEnd"/>
      <w:r w:rsidRPr="00C47E58">
        <w:t>-optie verandert de gegevensweergave van een grafiek naar een tabel</w:t>
      </w:r>
      <w:r w:rsidR="00EE38EF">
        <w:t xml:space="preserve"> (zie afbeelding 5)</w:t>
      </w:r>
      <w:r w:rsidRPr="00C47E58">
        <w:t>. De tabelweergave biedt dezelfde functionaliteit als de grafiek, maar presenteert de gegevens in een overzichtelijke, tekstuele indeling. Dit is met name handig voor parameters waarbij trends minder belangrijk zijn of waarbij tekstuele gegevens worden geregistreerd.</w:t>
      </w:r>
    </w:p>
    <w:p w14:paraId="41CC5947" w14:textId="77777777" w:rsidR="00C47E58" w:rsidRDefault="00C47E58" w:rsidP="00C47E58"/>
    <w:p w14:paraId="34E9C066" w14:textId="5CF85A33" w:rsidR="007C502E" w:rsidRPr="007C502E" w:rsidRDefault="007C502E" w:rsidP="007C502E">
      <w:pPr>
        <w:rPr>
          <w:b/>
          <w:bCs/>
        </w:rPr>
      </w:pPr>
      <w:r w:rsidRPr="007C502E">
        <w:rPr>
          <w:b/>
          <w:bCs/>
        </w:rPr>
        <w:t>Structuur van de Tabel</w:t>
      </w:r>
    </w:p>
    <w:p w14:paraId="0686C6F3" w14:textId="77777777" w:rsidR="007C502E" w:rsidRPr="007C502E" w:rsidRDefault="007C502E" w:rsidP="007C502E">
      <w:r w:rsidRPr="007C502E">
        <w:t>De tabel bevat twee hoofdkolommen:</w:t>
      </w:r>
    </w:p>
    <w:p w14:paraId="7B8B0D19" w14:textId="77777777" w:rsidR="007C502E" w:rsidRPr="007C502E" w:rsidRDefault="007C502E" w:rsidP="007C502E">
      <w:pPr>
        <w:numPr>
          <w:ilvl w:val="0"/>
          <w:numId w:val="94"/>
        </w:numPr>
      </w:pPr>
      <w:r w:rsidRPr="007C502E">
        <w:rPr>
          <w:b/>
          <w:bCs/>
        </w:rPr>
        <w:t>Date</w:t>
      </w:r>
      <w:r w:rsidRPr="007C502E">
        <w:t>: De datum van de meting.</w:t>
      </w:r>
    </w:p>
    <w:p w14:paraId="20827A76" w14:textId="77777777" w:rsidR="007C502E" w:rsidRPr="007C502E" w:rsidRDefault="007C502E" w:rsidP="007C502E">
      <w:pPr>
        <w:numPr>
          <w:ilvl w:val="0"/>
          <w:numId w:val="94"/>
        </w:numPr>
      </w:pPr>
      <w:r w:rsidRPr="007C502E">
        <w:rPr>
          <w:b/>
          <w:bCs/>
        </w:rPr>
        <w:t>[Naam van de Parameter]</w:t>
      </w:r>
      <w:r w:rsidRPr="007C502E">
        <w:t>: De waarde van de geselecteerde gezondheidsparameter. Dit kan bijvoorbeeld "</w:t>
      </w:r>
      <w:proofErr w:type="spellStart"/>
      <w:r w:rsidRPr="007C502E">
        <w:t>Heart</w:t>
      </w:r>
      <w:proofErr w:type="spellEnd"/>
      <w:r w:rsidRPr="007C502E">
        <w:t xml:space="preserve"> </w:t>
      </w:r>
      <w:proofErr w:type="spellStart"/>
      <w:r w:rsidRPr="007C502E">
        <w:t>Rate</w:t>
      </w:r>
      <w:proofErr w:type="spellEnd"/>
      <w:r w:rsidRPr="007C502E">
        <w:t>" zijn, maar het verandert automatisch als je een andere parameter selecteert.</w:t>
      </w:r>
    </w:p>
    <w:p w14:paraId="48A0B671" w14:textId="77777777" w:rsidR="007C502E" w:rsidRDefault="007C502E" w:rsidP="007C502E">
      <w:r w:rsidRPr="007C502E">
        <w:t>De naam van de gezondheidsparameter blijft zichtbaar in het witte vlak linksboven, net zoals bij de grafiekweergave.</w:t>
      </w:r>
    </w:p>
    <w:p w14:paraId="6AE7A4FB" w14:textId="77777777" w:rsidR="007C502E" w:rsidRDefault="007C502E" w:rsidP="007C502E"/>
    <w:p w14:paraId="3C4BB1E9" w14:textId="77777777" w:rsidR="007C502E" w:rsidRPr="007C502E" w:rsidRDefault="007C502E" w:rsidP="007C502E">
      <w:pPr>
        <w:rPr>
          <w:b/>
          <w:bCs/>
        </w:rPr>
      </w:pPr>
      <w:r w:rsidRPr="007C502E">
        <w:rPr>
          <w:b/>
          <w:bCs/>
        </w:rPr>
        <w:t>Sorteren van de Gegevens</w:t>
      </w:r>
    </w:p>
    <w:p w14:paraId="3EF51E72" w14:textId="77777777" w:rsidR="007C502E" w:rsidRPr="007C502E" w:rsidRDefault="007C502E" w:rsidP="007C502E">
      <w:r w:rsidRPr="007C502E">
        <w:t xml:space="preserve">Net als bij de grafiekweergave biedt de tabel een </w:t>
      </w:r>
      <w:proofErr w:type="spellStart"/>
      <w:r w:rsidRPr="007C502E">
        <w:t>Sort</w:t>
      </w:r>
      <w:proofErr w:type="spellEnd"/>
      <w:r w:rsidRPr="007C502E">
        <w:t xml:space="preserve"> </w:t>
      </w:r>
      <w:proofErr w:type="spellStart"/>
      <w:r w:rsidRPr="007C502E">
        <w:t>By</w:t>
      </w:r>
      <w:proofErr w:type="spellEnd"/>
      <w:r w:rsidRPr="007C502E">
        <w:t xml:space="preserve">-knop onder de </w:t>
      </w:r>
      <w:proofErr w:type="spellStart"/>
      <w:r w:rsidRPr="007C502E">
        <w:t>dropdown</w:t>
      </w:r>
      <w:proofErr w:type="spellEnd"/>
      <w:r w:rsidRPr="007C502E">
        <w:t>-menu:</w:t>
      </w:r>
    </w:p>
    <w:p w14:paraId="5C9DDD58" w14:textId="77777777" w:rsidR="007C502E" w:rsidRPr="007C502E" w:rsidRDefault="007C502E" w:rsidP="007C502E">
      <w:pPr>
        <w:numPr>
          <w:ilvl w:val="0"/>
          <w:numId w:val="95"/>
        </w:numPr>
      </w:pPr>
      <w:r w:rsidRPr="007C502E">
        <w:rPr>
          <w:b/>
          <w:bCs/>
        </w:rPr>
        <w:t>Default (</w:t>
      </w:r>
      <w:proofErr w:type="spellStart"/>
      <w:r w:rsidRPr="007C502E">
        <w:rPr>
          <w:b/>
          <w:bCs/>
        </w:rPr>
        <w:t>Latest</w:t>
      </w:r>
      <w:proofErr w:type="spellEnd"/>
      <w:r w:rsidRPr="007C502E">
        <w:rPr>
          <w:b/>
          <w:bCs/>
        </w:rPr>
        <w:t>)</w:t>
      </w:r>
      <w:r w:rsidRPr="007C502E">
        <w:t>: Toont de laatste metingen eerst, met de nieuwste entry bovenaan de tabel.</w:t>
      </w:r>
    </w:p>
    <w:p w14:paraId="2F416252" w14:textId="77777777" w:rsidR="007C502E" w:rsidRPr="007C502E" w:rsidRDefault="007C502E" w:rsidP="007C502E">
      <w:pPr>
        <w:numPr>
          <w:ilvl w:val="0"/>
          <w:numId w:val="95"/>
        </w:numPr>
      </w:pPr>
      <w:proofErr w:type="spellStart"/>
      <w:r w:rsidRPr="007C502E">
        <w:rPr>
          <w:b/>
          <w:bCs/>
        </w:rPr>
        <w:t>Oldest</w:t>
      </w:r>
      <w:proofErr w:type="spellEnd"/>
      <w:r w:rsidRPr="007C502E">
        <w:t>: Toont de oudste metingen eerst, met de oudste entry bovenaan de tabel.</w:t>
      </w:r>
    </w:p>
    <w:p w14:paraId="7A65A619" w14:textId="77777777" w:rsidR="007C502E" w:rsidRDefault="007C502E" w:rsidP="007C502E">
      <w:r w:rsidRPr="007C502E">
        <w:t>Bij een wijziging in de sorteeroptie verandert de knop van een donkere naar een iets lichtere tint, zodat je direct ziet dat de sorteerinstelling is aangepast.</w:t>
      </w:r>
    </w:p>
    <w:p w14:paraId="79EA8E2F" w14:textId="77777777" w:rsidR="007C502E" w:rsidRDefault="007C502E" w:rsidP="007C502E"/>
    <w:p w14:paraId="1505B242" w14:textId="77777777" w:rsidR="007C502E" w:rsidRPr="007C502E" w:rsidRDefault="007C502E" w:rsidP="007C502E">
      <w:pPr>
        <w:rPr>
          <w:b/>
          <w:bCs/>
        </w:rPr>
      </w:pPr>
      <w:r w:rsidRPr="007C502E">
        <w:rPr>
          <w:b/>
          <w:bCs/>
        </w:rPr>
        <w:t>Beperking van Entries</w:t>
      </w:r>
    </w:p>
    <w:p w14:paraId="397A9794" w14:textId="3F962B0C" w:rsidR="007C502E" w:rsidRDefault="007C502E" w:rsidP="007C502E">
      <w:r w:rsidRPr="007C502E">
        <w:t xml:space="preserve">De hoeveelheid weergegeven entries in de tabel wordt geregeld via het </w:t>
      </w:r>
      <w:proofErr w:type="spellStart"/>
      <w:r w:rsidRPr="007C502E">
        <w:t>dropdown</w:t>
      </w:r>
      <w:proofErr w:type="spellEnd"/>
      <w:r w:rsidRPr="007C502E">
        <w:t>-menu rechtsboven. Hier kun je, net als bij de grafiek, kiezen uit:</w:t>
      </w:r>
      <w:r>
        <w:t xml:space="preserve"> </w:t>
      </w:r>
      <w:proofErr w:type="spellStart"/>
      <w:r w:rsidRPr="007C502E">
        <w:t>All</w:t>
      </w:r>
      <w:proofErr w:type="spellEnd"/>
      <w:r w:rsidRPr="007C502E">
        <w:t>, 8, 16, 32, 64, 128.</w:t>
      </w:r>
    </w:p>
    <w:p w14:paraId="4BE3A133" w14:textId="7EFE4E1D" w:rsidR="007C502E" w:rsidRPr="007C502E" w:rsidRDefault="007C502E" w:rsidP="007C502E">
      <w:r w:rsidRPr="007C502E">
        <w:t>De standaardinstelling toont de laatste 8 entries.</w:t>
      </w:r>
    </w:p>
    <w:p w14:paraId="5FB8479F" w14:textId="77777777" w:rsidR="00C47E58" w:rsidRDefault="00C47E58" w:rsidP="00C47E58"/>
    <w:p w14:paraId="46075A4F" w14:textId="77777777" w:rsidR="007C502E" w:rsidRPr="007C502E" w:rsidRDefault="007C502E" w:rsidP="007C502E">
      <w:pPr>
        <w:rPr>
          <w:b/>
          <w:bCs/>
        </w:rPr>
      </w:pPr>
      <w:proofErr w:type="spellStart"/>
      <w:r w:rsidRPr="007C502E">
        <w:rPr>
          <w:b/>
          <w:bCs/>
        </w:rPr>
        <w:t>Scrollbare</w:t>
      </w:r>
      <w:proofErr w:type="spellEnd"/>
      <w:r w:rsidRPr="007C502E">
        <w:rPr>
          <w:b/>
          <w:bCs/>
        </w:rPr>
        <w:t xml:space="preserve"> Tabel</w:t>
      </w:r>
    </w:p>
    <w:p w14:paraId="6D1771C5" w14:textId="632C85E7" w:rsidR="00497420" w:rsidRDefault="007C502E" w:rsidP="00A9465F">
      <w:r w:rsidRPr="007C502E">
        <w:t xml:space="preserve">Als de geselecteerde hoeveelheid entries groter is dan </w:t>
      </w:r>
      <w:r w:rsidRPr="007C502E">
        <w:rPr>
          <w:b/>
          <w:bCs/>
        </w:rPr>
        <w:t>16</w:t>
      </w:r>
      <w:r w:rsidRPr="007C502E">
        <w:t xml:space="preserve">, wordt de tabel automatisch </w:t>
      </w:r>
      <w:proofErr w:type="spellStart"/>
      <w:r w:rsidRPr="007C502E">
        <w:t>scrollbaar</w:t>
      </w:r>
      <w:proofErr w:type="spellEnd"/>
      <w:r w:rsidRPr="007C502E">
        <w:t>. Dit voorkomt dat er een overvloed aan gegevens in één keer zichtbaar is, waardoor de weergave overzichtelijk blijft voor de gebruiker. Je kunt door de gegevens scrollen om oudere of nieuwere metingen te bekijken.</w:t>
      </w:r>
    </w:p>
    <w:p w14:paraId="3602F70D" w14:textId="77777777" w:rsidR="00EE38EF" w:rsidRDefault="00EE38EF" w:rsidP="00A9465F"/>
    <w:p w14:paraId="458B7C11" w14:textId="1459BA90" w:rsidR="00EE38EF" w:rsidRPr="00EE38EF" w:rsidRDefault="00EE38EF" w:rsidP="00A9465F">
      <w:pPr>
        <w:rPr>
          <w:b/>
          <w:bCs/>
        </w:rPr>
      </w:pPr>
      <w:r>
        <w:rPr>
          <w:b/>
          <w:bCs/>
        </w:rPr>
        <w:t>Weergave bij tekstuele data</w:t>
      </w:r>
    </w:p>
    <w:p w14:paraId="01010D71" w14:textId="4D21C210" w:rsidR="00EE38EF" w:rsidRDefault="00EE38EF" w:rsidP="00A9465F">
      <w:r w:rsidRPr="00EE38EF">
        <w:t xml:space="preserve">De tabelweergave toont 8 sleep </w:t>
      </w:r>
      <w:proofErr w:type="spellStart"/>
      <w:r w:rsidRPr="00EE38EF">
        <w:t>pattern</w:t>
      </w:r>
      <w:proofErr w:type="spellEnd"/>
      <w:r w:rsidRPr="00EE38EF">
        <w:t>-metingen</w:t>
      </w:r>
      <w:r>
        <w:t xml:space="preserve"> (zie afbeelding 6)</w:t>
      </w:r>
      <w:r w:rsidRPr="00EE38EF">
        <w:t xml:space="preserve">, aangezien de gegevens niet geschikt zijn voor visualisatie in een grafiek. De optie "Show </w:t>
      </w:r>
      <w:proofErr w:type="spellStart"/>
      <w:r w:rsidRPr="00EE38EF">
        <w:t>Graph</w:t>
      </w:r>
      <w:proofErr w:type="spellEnd"/>
      <w:r w:rsidRPr="00EE38EF">
        <w:t xml:space="preserve">" is niet </w:t>
      </w:r>
      <w:proofErr w:type="spellStart"/>
      <w:r w:rsidRPr="00EE38EF">
        <w:t>selecteerbaar</w:t>
      </w:r>
      <w:proofErr w:type="spellEnd"/>
      <w:r w:rsidRPr="00EE38EF">
        <w:t xml:space="preserve">, en de tabel bevat twee kolommen: </w:t>
      </w:r>
      <w:r w:rsidRPr="00EE38EF">
        <w:rPr>
          <w:b/>
          <w:bCs/>
        </w:rPr>
        <w:t>Date</w:t>
      </w:r>
      <w:r w:rsidRPr="00EE38EF">
        <w:t xml:space="preserve"> en </w:t>
      </w:r>
      <w:r w:rsidRPr="00EE38EF">
        <w:rPr>
          <w:b/>
          <w:bCs/>
        </w:rPr>
        <w:t xml:space="preserve">Sleep </w:t>
      </w:r>
      <w:proofErr w:type="spellStart"/>
      <w:r w:rsidRPr="00EE38EF">
        <w:rPr>
          <w:b/>
          <w:bCs/>
        </w:rPr>
        <w:t>Pattern</w:t>
      </w:r>
      <w:proofErr w:type="spellEnd"/>
      <w:r w:rsidRPr="00EE38EF">
        <w:t>. De meest recente metingen worden standaard bovenaan weergegeven dankzij de "</w:t>
      </w:r>
      <w:proofErr w:type="spellStart"/>
      <w:r w:rsidRPr="00EE38EF">
        <w:t>Latest</w:t>
      </w:r>
      <w:proofErr w:type="spellEnd"/>
      <w:r w:rsidRPr="00EE38EF">
        <w:t xml:space="preserve">"-sorteeroptie. Omdat er slechts 8 metingen zijn, is de volledige tabel zichtbaar zonder </w:t>
      </w:r>
      <w:proofErr w:type="spellStart"/>
      <w:r w:rsidRPr="00EE38EF">
        <w:t>scrollmogelijkheid</w:t>
      </w:r>
      <w:proofErr w:type="spellEnd"/>
      <w:r w:rsidRPr="00EE38EF">
        <w:t>.</w:t>
      </w:r>
    </w:p>
    <w:p w14:paraId="798677BD" w14:textId="4561F689" w:rsidR="00497420" w:rsidRDefault="00497420" w:rsidP="00A9465F">
      <w:r w:rsidRPr="00497420">
        <w:lastRenderedPageBreak/>
        <w:drawing>
          <wp:inline distT="0" distB="0" distL="0" distR="0" wp14:anchorId="5A3BBFE8" wp14:editId="2736BCE6">
            <wp:extent cx="5939790" cy="3032125"/>
            <wp:effectExtent l="0" t="0" r="3810" b="0"/>
            <wp:docPr id="59671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13541" name="Picture 1" descr="A screenshot of a computer&#10;&#10;Description automatically generated"/>
                    <pic:cNvPicPr/>
                  </pic:nvPicPr>
                  <pic:blipFill>
                    <a:blip r:embed="rId15"/>
                    <a:stretch>
                      <a:fillRect/>
                    </a:stretch>
                  </pic:blipFill>
                  <pic:spPr>
                    <a:xfrm>
                      <a:off x="0" y="0"/>
                      <a:ext cx="5939790" cy="3032125"/>
                    </a:xfrm>
                    <a:prstGeom prst="rect">
                      <a:avLst/>
                    </a:prstGeom>
                  </pic:spPr>
                </pic:pic>
              </a:graphicData>
            </a:graphic>
          </wp:inline>
        </w:drawing>
      </w:r>
    </w:p>
    <w:p w14:paraId="4FB67F19" w14:textId="79C6F6EA" w:rsidR="00497420" w:rsidRDefault="00497420" w:rsidP="00A9465F">
      <w:pPr>
        <w:rPr>
          <w:i/>
          <w:iCs/>
        </w:rPr>
      </w:pPr>
      <w:r>
        <w:rPr>
          <w:i/>
          <w:iCs/>
        </w:rPr>
        <w:t xml:space="preserve">Afbeelding 5: de </w:t>
      </w:r>
      <w:r>
        <w:rPr>
          <w:i/>
          <w:iCs/>
        </w:rPr>
        <w:t>hartslag metingen</w:t>
      </w:r>
      <w:r w:rsidR="00C47E58">
        <w:rPr>
          <w:i/>
          <w:iCs/>
        </w:rPr>
        <w:t xml:space="preserve"> van de geselecteerde </w:t>
      </w:r>
      <w:proofErr w:type="spellStart"/>
      <w:r w:rsidR="00C47E58">
        <w:rPr>
          <w:i/>
          <w:iCs/>
        </w:rPr>
        <w:t>patient</w:t>
      </w:r>
      <w:proofErr w:type="spellEnd"/>
      <w:r>
        <w:rPr>
          <w:i/>
          <w:iCs/>
        </w:rPr>
        <w:t xml:space="preserve"> binnen een tabel. </w:t>
      </w:r>
    </w:p>
    <w:p w14:paraId="5B5DA073" w14:textId="77777777" w:rsidR="00EE38EF" w:rsidRPr="00497420" w:rsidRDefault="00EE38EF" w:rsidP="00A9465F">
      <w:pPr>
        <w:rPr>
          <w:i/>
          <w:iCs/>
        </w:rPr>
      </w:pPr>
    </w:p>
    <w:p w14:paraId="0D520B5A" w14:textId="6472F75E" w:rsidR="00497420" w:rsidRDefault="00EE38EF" w:rsidP="00A9465F">
      <w:r w:rsidRPr="00EE38EF">
        <w:drawing>
          <wp:inline distT="0" distB="0" distL="0" distR="0" wp14:anchorId="2988B4F4" wp14:editId="1D17A3B8">
            <wp:extent cx="5939790" cy="3047365"/>
            <wp:effectExtent l="0" t="0" r="3810" b="635"/>
            <wp:docPr id="1129414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14821" name="Picture 1" descr="A screenshot of a computer&#10;&#10;Description automatically generated"/>
                    <pic:cNvPicPr/>
                  </pic:nvPicPr>
                  <pic:blipFill>
                    <a:blip r:embed="rId16"/>
                    <a:stretch>
                      <a:fillRect/>
                    </a:stretch>
                  </pic:blipFill>
                  <pic:spPr>
                    <a:xfrm>
                      <a:off x="0" y="0"/>
                      <a:ext cx="5939790" cy="3047365"/>
                    </a:xfrm>
                    <a:prstGeom prst="rect">
                      <a:avLst/>
                    </a:prstGeom>
                  </pic:spPr>
                </pic:pic>
              </a:graphicData>
            </a:graphic>
          </wp:inline>
        </w:drawing>
      </w:r>
    </w:p>
    <w:p w14:paraId="2B9B747D" w14:textId="4D19B1F9" w:rsidR="00EE38EF" w:rsidRPr="00EE38EF" w:rsidRDefault="00EE38EF" w:rsidP="00A9465F">
      <w:pPr>
        <w:rPr>
          <w:i/>
          <w:iCs/>
        </w:rPr>
      </w:pPr>
      <w:r>
        <w:rPr>
          <w:i/>
          <w:iCs/>
        </w:rPr>
        <w:t xml:space="preserve">Afbeelding 6: de sleep </w:t>
      </w:r>
      <w:proofErr w:type="spellStart"/>
      <w:r>
        <w:rPr>
          <w:i/>
          <w:iCs/>
        </w:rPr>
        <w:t>pattern</w:t>
      </w:r>
      <w:proofErr w:type="spellEnd"/>
      <w:r>
        <w:rPr>
          <w:i/>
          <w:iCs/>
        </w:rPr>
        <w:t xml:space="preserve"> metingen van de geselecteerde </w:t>
      </w:r>
      <w:proofErr w:type="spellStart"/>
      <w:r>
        <w:rPr>
          <w:i/>
          <w:iCs/>
        </w:rPr>
        <w:t>patient</w:t>
      </w:r>
      <w:proofErr w:type="spellEnd"/>
      <w:r>
        <w:rPr>
          <w:i/>
          <w:iCs/>
        </w:rPr>
        <w:t xml:space="preserve"> binnen een tabel</w:t>
      </w:r>
    </w:p>
    <w:p w14:paraId="02C8FE3B" w14:textId="77777777" w:rsidR="00C47E58" w:rsidRPr="00497420" w:rsidRDefault="00C47E58" w:rsidP="00A9465F"/>
    <w:p w14:paraId="0BC358C0" w14:textId="77777777" w:rsidR="00A9465F" w:rsidRDefault="00A9465F" w:rsidP="00A9465F">
      <w:r>
        <w:br w:type="page"/>
      </w:r>
    </w:p>
    <w:p w14:paraId="60306BD4" w14:textId="399DEC9B" w:rsidR="00A9465F" w:rsidRDefault="00A9465F" w:rsidP="00A9465F">
      <w:pPr>
        <w:pStyle w:val="Heading1"/>
      </w:pPr>
      <w:bookmarkStart w:id="30" w:name="_Toc187074609"/>
      <w:r>
        <w:lastRenderedPageBreak/>
        <w:t>Technische toelichting</w:t>
      </w:r>
      <w:bookmarkEnd w:id="30"/>
    </w:p>
    <w:p w14:paraId="759C8318" w14:textId="77777777" w:rsidR="00F9145E" w:rsidRPr="00F9145E" w:rsidRDefault="00F9145E" w:rsidP="00F9145E">
      <w:r w:rsidRPr="00F9145E">
        <w:t xml:space="preserve">Dit hoofdstuk beschrijft de technische implementatie van het WealthCare platform. Als ontwikkelaar was ik verantwoordelijk voor zowel frontend als backend componenten, met specifieke focus op de </w:t>
      </w:r>
      <w:proofErr w:type="spellStart"/>
      <w:r w:rsidRPr="00F9145E">
        <w:t>Patient</w:t>
      </w:r>
      <w:proofErr w:type="spellEnd"/>
      <w:r w:rsidRPr="00F9145E">
        <w:t xml:space="preserve"> Analytics functionaliteit en de onderliggende security infrastructuur.</w:t>
      </w:r>
    </w:p>
    <w:p w14:paraId="105E1E8A" w14:textId="77777777" w:rsidR="00F9145E" w:rsidRPr="00F9145E" w:rsidRDefault="00F9145E" w:rsidP="00F9145E"/>
    <w:p w14:paraId="05C6607D" w14:textId="77777777" w:rsidR="00F9145E" w:rsidRPr="00F9145E" w:rsidRDefault="00F9145E" w:rsidP="00F9145E">
      <w:r w:rsidRPr="00F9145E">
        <w:t xml:space="preserve">In de frontend lag de nadruk op het ontwikkelen van de </w:t>
      </w:r>
      <w:proofErr w:type="spellStart"/>
      <w:r w:rsidRPr="00F9145E">
        <w:t>Patient</w:t>
      </w:r>
      <w:proofErr w:type="spellEnd"/>
      <w:r w:rsidRPr="00F9145E">
        <w:t xml:space="preserve"> Analytics pagina met bijbehorende componenten voor data visualisatie. De backend werkzaamheden omvatten het implementeren van cruciale functionaliteiten zoals authenticatie, sessiemanagement en patiëntdata-beheer.</w:t>
      </w:r>
    </w:p>
    <w:p w14:paraId="26705269" w14:textId="77777777" w:rsidR="00F9145E" w:rsidRPr="00F9145E" w:rsidRDefault="00F9145E" w:rsidP="00F9145E"/>
    <w:p w14:paraId="37ED7D49" w14:textId="4D41A8BE" w:rsidR="00A9465F" w:rsidRPr="00F9145E" w:rsidRDefault="00F9145E" w:rsidP="00F9145E">
      <w:r w:rsidRPr="00F9145E">
        <w:t>De ontwikkeling volgde een test-</w:t>
      </w:r>
      <w:proofErr w:type="spellStart"/>
      <w:r w:rsidRPr="00F9145E">
        <w:t>driven</w:t>
      </w:r>
      <w:proofErr w:type="spellEnd"/>
      <w:r w:rsidRPr="00F9145E">
        <w:t xml:space="preserve"> development aanpak, wat resulteerde in een robuuste codebase met uitgebreide test </w:t>
      </w:r>
      <w:proofErr w:type="spellStart"/>
      <w:r w:rsidRPr="00F9145E">
        <w:t>coverage</w:t>
      </w:r>
      <w:proofErr w:type="spellEnd"/>
      <w:r w:rsidRPr="00F9145E">
        <w:t>. Door gebruik te maken van moderne frameworks</w:t>
      </w:r>
      <w:r>
        <w:t xml:space="preserve"> (Spring Boot &amp; Angular)</w:t>
      </w:r>
      <w:r w:rsidRPr="00F9145E">
        <w:t xml:space="preserve"> en best practices is een schaalbare en onderhoudbare architectuur gerealiseerd.</w:t>
      </w:r>
    </w:p>
    <w:p w14:paraId="181BD791" w14:textId="77777777" w:rsidR="00F9145E" w:rsidRDefault="00F9145E" w:rsidP="00F9145E">
      <w:pPr>
        <w:rPr>
          <w:i/>
          <w:iCs/>
        </w:rPr>
      </w:pPr>
    </w:p>
    <w:p w14:paraId="7956D9A1" w14:textId="77777777" w:rsidR="00F9145E" w:rsidRDefault="00F9145E" w:rsidP="00F9145E">
      <w:pPr>
        <w:rPr>
          <w:i/>
          <w:iCs/>
        </w:rPr>
      </w:pPr>
    </w:p>
    <w:p w14:paraId="2CEC3323" w14:textId="40DF1BF8" w:rsidR="00A9465F" w:rsidRDefault="00A9465F" w:rsidP="00A9465F">
      <w:pPr>
        <w:rPr>
          <w:i/>
          <w:iCs/>
        </w:rPr>
      </w:pPr>
    </w:p>
    <w:p w14:paraId="5FD6FBA3" w14:textId="29B139C4" w:rsidR="00A9465F" w:rsidRDefault="002F4329" w:rsidP="002F4329">
      <w:pPr>
        <w:spacing w:line="240" w:lineRule="auto"/>
        <w:rPr>
          <w:i/>
          <w:iCs/>
        </w:rPr>
      </w:pPr>
      <w:r>
        <w:rPr>
          <w:i/>
          <w:iCs/>
        </w:rPr>
        <w:br w:type="page"/>
      </w:r>
    </w:p>
    <w:p w14:paraId="50048E70" w14:textId="77777777" w:rsidR="00A9465F" w:rsidRDefault="00A9465F" w:rsidP="00A9465F">
      <w:pPr>
        <w:pStyle w:val="Heading2"/>
      </w:pPr>
      <w:bookmarkStart w:id="31" w:name="_Toc129858742"/>
      <w:bookmarkStart w:id="32" w:name="_Toc187074610"/>
      <w:r>
        <w:lastRenderedPageBreak/>
        <w:t>Frontend</w:t>
      </w:r>
      <w:bookmarkEnd w:id="31"/>
      <w:bookmarkEnd w:id="32"/>
    </w:p>
    <w:p w14:paraId="76978D04" w14:textId="77777777" w:rsidR="002748A1" w:rsidRPr="002748A1" w:rsidRDefault="002748A1" w:rsidP="002748A1">
      <w:r w:rsidRPr="002748A1">
        <w:t xml:space="preserve">Mijn deel van de frontend bestond uit de </w:t>
      </w:r>
      <w:proofErr w:type="spellStart"/>
      <w:r w:rsidRPr="002748A1">
        <w:t>Patient</w:t>
      </w:r>
      <w:proofErr w:type="spellEnd"/>
      <w:r w:rsidRPr="002748A1">
        <w:t xml:space="preserve"> Analytics pagina, met focus op de health data lijst, data ophalen voor geselecteerde patiënten en integratie van verschillende componenten.</w:t>
      </w:r>
    </w:p>
    <w:p w14:paraId="2F09C2FF" w14:textId="77777777" w:rsidR="002748A1" w:rsidRPr="002748A1" w:rsidRDefault="002748A1" w:rsidP="002748A1"/>
    <w:p w14:paraId="4BFC1D66" w14:textId="77777777" w:rsidR="00615BC3" w:rsidRPr="00615BC3" w:rsidRDefault="00615BC3" w:rsidP="00615BC3">
      <w:pPr>
        <w:ind w:left="360"/>
        <w:rPr>
          <w:b/>
          <w:bCs/>
        </w:rPr>
      </w:pPr>
      <w:r w:rsidRPr="00615BC3">
        <w:rPr>
          <w:b/>
          <w:bCs/>
        </w:rPr>
        <w:t>Sprint 1-2 (23 Sep - 18 Okt)</w:t>
      </w:r>
    </w:p>
    <w:p w14:paraId="2200A381" w14:textId="77777777" w:rsidR="00615BC3" w:rsidRPr="00615BC3" w:rsidRDefault="00615BC3" w:rsidP="00615BC3">
      <w:pPr>
        <w:numPr>
          <w:ilvl w:val="0"/>
          <w:numId w:val="52"/>
        </w:numPr>
        <w:tabs>
          <w:tab w:val="num" w:pos="720"/>
        </w:tabs>
      </w:pPr>
      <w:r w:rsidRPr="00615BC3">
        <w:t>Minimale frontend betrokkenheid</w:t>
      </w:r>
    </w:p>
    <w:p w14:paraId="0D8D505A" w14:textId="77777777" w:rsidR="00615BC3" w:rsidRPr="00615BC3" w:rsidRDefault="00615BC3" w:rsidP="00615BC3">
      <w:pPr>
        <w:numPr>
          <w:ilvl w:val="0"/>
          <w:numId w:val="52"/>
        </w:numPr>
        <w:tabs>
          <w:tab w:val="num" w:pos="720"/>
        </w:tabs>
      </w:pPr>
      <w:r w:rsidRPr="00615BC3">
        <w:t>Focus lag op backend ontwikkeling</w:t>
      </w:r>
    </w:p>
    <w:p w14:paraId="015040ED" w14:textId="77777777" w:rsidR="00615BC3" w:rsidRPr="00615BC3" w:rsidRDefault="00615BC3" w:rsidP="00615BC3">
      <w:pPr>
        <w:numPr>
          <w:ilvl w:val="0"/>
          <w:numId w:val="52"/>
        </w:numPr>
        <w:tabs>
          <w:tab w:val="num" w:pos="720"/>
        </w:tabs>
      </w:pPr>
      <w:r w:rsidRPr="00615BC3">
        <w:t>Frontend basis werd opgezet door teamgenoten</w:t>
      </w:r>
    </w:p>
    <w:p w14:paraId="7ED7685C" w14:textId="77777777" w:rsidR="00615BC3" w:rsidRPr="00615BC3" w:rsidRDefault="00615BC3" w:rsidP="00615BC3">
      <w:pPr>
        <w:ind w:left="360"/>
        <w:rPr>
          <w:b/>
          <w:bCs/>
        </w:rPr>
      </w:pPr>
      <w:r w:rsidRPr="00615BC3">
        <w:rPr>
          <w:b/>
          <w:bCs/>
        </w:rPr>
        <w:t>Sprint 3 (21 Okt - 8 Nov)</w:t>
      </w:r>
    </w:p>
    <w:p w14:paraId="28CB8E55" w14:textId="77777777" w:rsidR="00615BC3" w:rsidRPr="00615BC3" w:rsidRDefault="00615BC3" w:rsidP="00615BC3">
      <w:pPr>
        <w:numPr>
          <w:ilvl w:val="0"/>
          <w:numId w:val="53"/>
        </w:numPr>
        <w:tabs>
          <w:tab w:val="num" w:pos="720"/>
        </w:tabs>
      </w:pPr>
      <w:proofErr w:type="spellStart"/>
      <w:r w:rsidRPr="00615BC3">
        <w:t>Patient</w:t>
      </w:r>
      <w:proofErr w:type="spellEnd"/>
      <w:r w:rsidRPr="00615BC3">
        <w:t xml:space="preserve"> Health Data interface ontwikkeling</w:t>
      </w:r>
    </w:p>
    <w:p w14:paraId="24200A1A" w14:textId="77777777" w:rsidR="00615BC3" w:rsidRPr="00615BC3" w:rsidRDefault="00615BC3" w:rsidP="00615BC3">
      <w:pPr>
        <w:numPr>
          <w:ilvl w:val="0"/>
          <w:numId w:val="53"/>
        </w:numPr>
        <w:tabs>
          <w:tab w:val="num" w:pos="720"/>
        </w:tabs>
      </w:pPr>
      <w:r w:rsidRPr="00615BC3">
        <w:t xml:space="preserve">Onderzoek naar benodigde </w:t>
      </w:r>
      <w:proofErr w:type="spellStart"/>
      <w:r w:rsidRPr="00615BC3">
        <w:t>components</w:t>
      </w:r>
      <w:proofErr w:type="spellEnd"/>
      <w:r w:rsidRPr="00615BC3">
        <w:t xml:space="preserve"> voor visualisatie</w:t>
      </w:r>
    </w:p>
    <w:p w14:paraId="7C305C43" w14:textId="77777777" w:rsidR="00615BC3" w:rsidRPr="00615BC3" w:rsidRDefault="00615BC3" w:rsidP="00615BC3">
      <w:pPr>
        <w:numPr>
          <w:ilvl w:val="0"/>
          <w:numId w:val="53"/>
        </w:numPr>
        <w:tabs>
          <w:tab w:val="num" w:pos="720"/>
        </w:tabs>
      </w:pPr>
      <w:r w:rsidRPr="00615BC3">
        <w:t xml:space="preserve">Opzet data structuur tussen </w:t>
      </w:r>
      <w:proofErr w:type="spellStart"/>
      <w:r w:rsidRPr="00615BC3">
        <w:t>components</w:t>
      </w:r>
      <w:proofErr w:type="spellEnd"/>
    </w:p>
    <w:p w14:paraId="665067DB" w14:textId="77777777" w:rsidR="00615BC3" w:rsidRPr="00615BC3" w:rsidRDefault="00615BC3" w:rsidP="00615BC3">
      <w:pPr>
        <w:ind w:left="360"/>
        <w:rPr>
          <w:b/>
          <w:bCs/>
        </w:rPr>
      </w:pPr>
      <w:r w:rsidRPr="00615BC3">
        <w:rPr>
          <w:b/>
          <w:bCs/>
        </w:rPr>
        <w:t>Sprint 4 (11 Nov - 22 Nov)</w:t>
      </w:r>
    </w:p>
    <w:p w14:paraId="35AD1D97" w14:textId="77777777" w:rsidR="00615BC3" w:rsidRPr="00615BC3" w:rsidRDefault="00615BC3" w:rsidP="00615BC3">
      <w:pPr>
        <w:numPr>
          <w:ilvl w:val="0"/>
          <w:numId w:val="54"/>
        </w:numPr>
        <w:tabs>
          <w:tab w:val="num" w:pos="720"/>
        </w:tabs>
      </w:pPr>
      <w:r w:rsidRPr="00615BC3">
        <w:t xml:space="preserve">Implementatie </w:t>
      </w:r>
      <w:proofErr w:type="spellStart"/>
      <w:r w:rsidRPr="00615BC3">
        <w:t>dynamic</w:t>
      </w:r>
      <w:proofErr w:type="spellEnd"/>
      <w:r w:rsidRPr="00615BC3">
        <w:t xml:space="preserve"> health data buttons</w:t>
      </w:r>
    </w:p>
    <w:p w14:paraId="4D550C50" w14:textId="77777777" w:rsidR="00615BC3" w:rsidRPr="00615BC3" w:rsidRDefault="00615BC3" w:rsidP="00615BC3">
      <w:pPr>
        <w:numPr>
          <w:ilvl w:val="0"/>
          <w:numId w:val="54"/>
        </w:numPr>
        <w:tabs>
          <w:tab w:val="num" w:pos="720"/>
        </w:tabs>
      </w:pPr>
      <w:r w:rsidRPr="00615BC3">
        <w:t>Ontwikkeling data management systeem voor grafieken</w:t>
      </w:r>
    </w:p>
    <w:p w14:paraId="52C62676" w14:textId="77777777" w:rsidR="00615BC3" w:rsidRPr="00615BC3" w:rsidRDefault="00615BC3" w:rsidP="00615BC3">
      <w:pPr>
        <w:numPr>
          <w:ilvl w:val="0"/>
          <w:numId w:val="54"/>
        </w:numPr>
        <w:tabs>
          <w:tab w:val="num" w:pos="720"/>
        </w:tabs>
      </w:pPr>
      <w:r w:rsidRPr="00615BC3">
        <w:t>Gewerkt aan health-data-select-list</w:t>
      </w:r>
    </w:p>
    <w:p w14:paraId="16BE6F10" w14:textId="77777777" w:rsidR="00615BC3" w:rsidRPr="00615BC3" w:rsidRDefault="00615BC3" w:rsidP="00615BC3">
      <w:pPr>
        <w:numPr>
          <w:ilvl w:val="0"/>
          <w:numId w:val="54"/>
        </w:numPr>
        <w:tabs>
          <w:tab w:val="num" w:pos="720"/>
        </w:tabs>
        <w:rPr>
          <w:lang w:val="en-US"/>
        </w:rPr>
      </w:pPr>
      <w:proofErr w:type="spellStart"/>
      <w:r w:rsidRPr="00615BC3">
        <w:rPr>
          <w:lang w:val="en-US"/>
        </w:rPr>
        <w:t>Integratie</w:t>
      </w:r>
      <w:proofErr w:type="spellEnd"/>
      <w:r w:rsidRPr="00615BC3">
        <w:rPr>
          <w:lang w:val="en-US"/>
        </w:rPr>
        <w:t xml:space="preserve"> health data met graph components</w:t>
      </w:r>
    </w:p>
    <w:p w14:paraId="22B76566" w14:textId="73D1C047" w:rsidR="00615BC3" w:rsidRPr="00615BC3" w:rsidRDefault="00615BC3" w:rsidP="00615BC3">
      <w:pPr>
        <w:ind w:left="360"/>
        <w:rPr>
          <w:b/>
          <w:bCs/>
        </w:rPr>
      </w:pPr>
      <w:r w:rsidRPr="00615BC3">
        <w:rPr>
          <w:b/>
          <w:bCs/>
        </w:rPr>
        <w:t>Sprint 5 (25 Nov - 6 Dec)</w:t>
      </w:r>
    </w:p>
    <w:p w14:paraId="70B9B073" w14:textId="77777777" w:rsidR="00615BC3" w:rsidRPr="00615BC3" w:rsidRDefault="00615BC3" w:rsidP="00615BC3">
      <w:pPr>
        <w:numPr>
          <w:ilvl w:val="0"/>
          <w:numId w:val="55"/>
        </w:numPr>
        <w:tabs>
          <w:tab w:val="num" w:pos="720"/>
        </w:tabs>
      </w:pPr>
      <w:r w:rsidRPr="00615BC3">
        <w:t>Frontend testing afgerond</w:t>
      </w:r>
    </w:p>
    <w:p w14:paraId="1EB32709" w14:textId="77777777" w:rsidR="00615BC3" w:rsidRPr="00615BC3" w:rsidRDefault="00615BC3" w:rsidP="00615BC3">
      <w:pPr>
        <w:numPr>
          <w:ilvl w:val="0"/>
          <w:numId w:val="55"/>
        </w:numPr>
        <w:tabs>
          <w:tab w:val="num" w:pos="720"/>
        </w:tabs>
      </w:pPr>
      <w:r w:rsidRPr="00615BC3">
        <w:t xml:space="preserve">API </w:t>
      </w:r>
      <w:proofErr w:type="spellStart"/>
      <w:r w:rsidRPr="00615BC3">
        <w:t>endpoints</w:t>
      </w:r>
      <w:proofErr w:type="spellEnd"/>
      <w:r w:rsidRPr="00615BC3">
        <w:t xml:space="preserve"> gestandaardiseerd</w:t>
      </w:r>
    </w:p>
    <w:p w14:paraId="59ED5677" w14:textId="77777777" w:rsidR="00615BC3" w:rsidRPr="00615BC3" w:rsidRDefault="00615BC3" w:rsidP="00615BC3">
      <w:pPr>
        <w:numPr>
          <w:ilvl w:val="0"/>
          <w:numId w:val="55"/>
        </w:numPr>
        <w:tabs>
          <w:tab w:val="num" w:pos="720"/>
        </w:tabs>
      </w:pPr>
      <w:r w:rsidRPr="00615BC3">
        <w:t>Frontend/backend integratie voltooid</w:t>
      </w:r>
    </w:p>
    <w:p w14:paraId="011AF70A" w14:textId="77777777" w:rsidR="00615BC3" w:rsidRPr="00615BC3" w:rsidRDefault="00615BC3" w:rsidP="00615BC3">
      <w:pPr>
        <w:numPr>
          <w:ilvl w:val="0"/>
          <w:numId w:val="55"/>
        </w:numPr>
        <w:tabs>
          <w:tab w:val="num" w:pos="720"/>
        </w:tabs>
      </w:pPr>
      <w:r w:rsidRPr="00615BC3">
        <w:t xml:space="preserve">Focus op </w:t>
      </w:r>
      <w:proofErr w:type="spellStart"/>
      <w:r w:rsidRPr="00615BC3">
        <w:t>analytics</w:t>
      </w:r>
      <w:proofErr w:type="spellEnd"/>
      <w:r w:rsidRPr="00615BC3">
        <w:t xml:space="preserve"> page </w:t>
      </w:r>
      <w:proofErr w:type="spellStart"/>
      <w:r w:rsidRPr="00615BC3">
        <w:t>components</w:t>
      </w:r>
      <w:proofErr w:type="spellEnd"/>
      <w:r w:rsidRPr="00615BC3">
        <w:t>:</w:t>
      </w:r>
    </w:p>
    <w:p w14:paraId="0283EC04" w14:textId="4D3B840B" w:rsidR="00615BC3" w:rsidRPr="00615BC3" w:rsidRDefault="00615BC3" w:rsidP="00615BC3">
      <w:pPr>
        <w:pStyle w:val="ListParagraph"/>
        <w:numPr>
          <w:ilvl w:val="2"/>
          <w:numId w:val="55"/>
        </w:numPr>
      </w:pPr>
      <w:r w:rsidRPr="00615BC3">
        <w:t>Health data lijst</w:t>
      </w:r>
    </w:p>
    <w:p w14:paraId="1A01FD78" w14:textId="2ECE37EA" w:rsidR="00615BC3" w:rsidRPr="00615BC3" w:rsidRDefault="00615BC3" w:rsidP="00615BC3">
      <w:pPr>
        <w:pStyle w:val="ListParagraph"/>
        <w:numPr>
          <w:ilvl w:val="2"/>
          <w:numId w:val="55"/>
        </w:numPr>
      </w:pPr>
      <w:proofErr w:type="spellStart"/>
      <w:r w:rsidRPr="00615BC3">
        <w:t>Graph</w:t>
      </w:r>
      <w:proofErr w:type="spellEnd"/>
      <w:r w:rsidRPr="00615BC3">
        <w:t xml:space="preserve"> component</w:t>
      </w:r>
    </w:p>
    <w:p w14:paraId="5965A36B" w14:textId="5EEEAC2C" w:rsidR="00615BC3" w:rsidRPr="00615BC3" w:rsidRDefault="00615BC3" w:rsidP="00615BC3">
      <w:pPr>
        <w:pStyle w:val="ListParagraph"/>
        <w:numPr>
          <w:ilvl w:val="2"/>
          <w:numId w:val="55"/>
        </w:numPr>
      </w:pPr>
      <w:r w:rsidRPr="00615BC3">
        <w:t xml:space="preserve">Analytics pagina </w:t>
      </w:r>
      <w:proofErr w:type="spellStart"/>
      <w:r w:rsidRPr="00615BC3">
        <w:t>layout</w:t>
      </w:r>
      <w:proofErr w:type="spellEnd"/>
    </w:p>
    <w:p w14:paraId="2B3B219E" w14:textId="47944BF7" w:rsidR="00615BC3" w:rsidRPr="00615BC3" w:rsidRDefault="00615BC3" w:rsidP="00615BC3">
      <w:pPr>
        <w:pStyle w:val="ListParagraph"/>
        <w:numPr>
          <w:ilvl w:val="2"/>
          <w:numId w:val="55"/>
        </w:numPr>
      </w:pPr>
      <w:proofErr w:type="spellStart"/>
      <w:r w:rsidRPr="00615BC3">
        <w:t>Patient</w:t>
      </w:r>
      <w:proofErr w:type="spellEnd"/>
      <w:r w:rsidRPr="00615BC3">
        <w:t xml:space="preserve"> </w:t>
      </w:r>
      <w:proofErr w:type="spellStart"/>
      <w:r w:rsidRPr="00615BC3">
        <w:t>analytics</w:t>
      </w:r>
      <w:proofErr w:type="spellEnd"/>
      <w:r w:rsidRPr="00615BC3">
        <w:t xml:space="preserve"> entries display</w:t>
      </w:r>
    </w:p>
    <w:p w14:paraId="16856F2F" w14:textId="77777777" w:rsidR="00615BC3" w:rsidRPr="00615BC3" w:rsidRDefault="00615BC3" w:rsidP="00615BC3">
      <w:pPr>
        <w:ind w:firstLine="360"/>
        <w:rPr>
          <w:b/>
          <w:bCs/>
        </w:rPr>
      </w:pPr>
      <w:r w:rsidRPr="00615BC3">
        <w:rPr>
          <w:b/>
          <w:bCs/>
        </w:rPr>
        <w:t>Sprint 6 (9 Dec - 20 Dec)</w:t>
      </w:r>
    </w:p>
    <w:p w14:paraId="18072E2D" w14:textId="77777777" w:rsidR="00615BC3" w:rsidRPr="00615BC3" w:rsidRDefault="00615BC3" w:rsidP="00615BC3">
      <w:pPr>
        <w:numPr>
          <w:ilvl w:val="0"/>
          <w:numId w:val="56"/>
        </w:numPr>
      </w:pPr>
      <w:r w:rsidRPr="00615BC3">
        <w:t>Documentatie bijwerken</w:t>
      </w:r>
    </w:p>
    <w:p w14:paraId="66832E7D" w14:textId="77777777" w:rsidR="00615BC3" w:rsidRPr="00615BC3" w:rsidRDefault="00615BC3" w:rsidP="00615BC3">
      <w:pPr>
        <w:numPr>
          <w:ilvl w:val="0"/>
          <w:numId w:val="56"/>
        </w:numPr>
      </w:pPr>
      <w:r w:rsidRPr="00615BC3">
        <w:t xml:space="preserve">Bug </w:t>
      </w:r>
      <w:proofErr w:type="spellStart"/>
      <w:r w:rsidRPr="00615BC3">
        <w:t>fixes</w:t>
      </w:r>
      <w:proofErr w:type="spellEnd"/>
    </w:p>
    <w:p w14:paraId="519B6FD0" w14:textId="77777777" w:rsidR="00615BC3" w:rsidRPr="00615BC3" w:rsidRDefault="00615BC3" w:rsidP="00615BC3">
      <w:pPr>
        <w:numPr>
          <w:ilvl w:val="0"/>
          <w:numId w:val="56"/>
        </w:numPr>
      </w:pPr>
      <w:r w:rsidRPr="00615BC3">
        <w:t>Code opschoning</w:t>
      </w:r>
    </w:p>
    <w:p w14:paraId="531D68CF" w14:textId="77777777" w:rsidR="00615BC3" w:rsidRPr="00615BC3" w:rsidRDefault="00615BC3" w:rsidP="00615BC3">
      <w:pPr>
        <w:numPr>
          <w:ilvl w:val="0"/>
          <w:numId w:val="56"/>
        </w:numPr>
      </w:pPr>
      <w:proofErr w:type="spellStart"/>
      <w:r w:rsidRPr="00615BC3">
        <w:t>Final</w:t>
      </w:r>
      <w:proofErr w:type="spellEnd"/>
      <w:r w:rsidRPr="00615BC3">
        <w:t xml:space="preserve"> testing</w:t>
      </w:r>
    </w:p>
    <w:p w14:paraId="2A4ABCC5" w14:textId="77777777" w:rsidR="00615BC3" w:rsidRPr="00615BC3" w:rsidRDefault="00615BC3" w:rsidP="00615BC3">
      <w:r w:rsidRPr="00615BC3">
        <w:t>Notities:</w:t>
      </w:r>
    </w:p>
    <w:p w14:paraId="103896CE" w14:textId="77777777" w:rsidR="00615BC3" w:rsidRPr="00615BC3" w:rsidRDefault="00615BC3" w:rsidP="00615BC3">
      <w:pPr>
        <w:numPr>
          <w:ilvl w:val="0"/>
          <w:numId w:val="57"/>
        </w:numPr>
      </w:pPr>
      <w:r w:rsidRPr="00615BC3">
        <w:t>Sterke focus op component integratie</w:t>
      </w:r>
    </w:p>
    <w:p w14:paraId="65FE0A04" w14:textId="1E0375E1" w:rsidR="00615BC3" w:rsidRPr="00615BC3" w:rsidRDefault="00615BC3" w:rsidP="00615BC3">
      <w:pPr>
        <w:numPr>
          <w:ilvl w:val="0"/>
          <w:numId w:val="57"/>
        </w:numPr>
      </w:pPr>
      <w:r w:rsidRPr="00615BC3">
        <w:t>Regelmatige afstemming met</w:t>
      </w:r>
      <w:r w:rsidR="00D567B3">
        <w:t xml:space="preserve"> team over backend integratie</w:t>
      </w:r>
    </w:p>
    <w:p w14:paraId="5DD32999" w14:textId="77777777" w:rsidR="00615BC3" w:rsidRPr="00615BC3" w:rsidRDefault="00615BC3" w:rsidP="00615BC3">
      <w:pPr>
        <w:numPr>
          <w:ilvl w:val="0"/>
          <w:numId w:val="57"/>
        </w:numPr>
      </w:pPr>
      <w:r w:rsidRPr="00615BC3">
        <w:t>Uitgebreide testing implementatie</w:t>
      </w:r>
    </w:p>
    <w:p w14:paraId="08EFACE0" w14:textId="77777777" w:rsidR="00615BC3" w:rsidRPr="00615BC3" w:rsidRDefault="00615BC3" w:rsidP="00615BC3">
      <w:pPr>
        <w:numPr>
          <w:ilvl w:val="0"/>
          <w:numId w:val="57"/>
        </w:numPr>
      </w:pPr>
      <w:r w:rsidRPr="00615BC3">
        <w:t>Gebruik van moderne Angular practices</w:t>
      </w:r>
    </w:p>
    <w:p w14:paraId="0EEBBBAF" w14:textId="77777777" w:rsidR="002F4329" w:rsidRDefault="002F4329" w:rsidP="00A9465F"/>
    <w:p w14:paraId="6111108F" w14:textId="77777777" w:rsidR="002F4329" w:rsidRPr="002F4329" w:rsidRDefault="002F4329" w:rsidP="002F4329">
      <w:pPr>
        <w:pStyle w:val="Heading3"/>
      </w:pPr>
      <w:bookmarkStart w:id="33" w:name="_Toc187074611"/>
      <w:r w:rsidRPr="002F4329">
        <w:t>Patient Analytics Pagina</w:t>
      </w:r>
      <w:bookmarkEnd w:id="33"/>
    </w:p>
    <w:p w14:paraId="508C53ED" w14:textId="77777777" w:rsidR="002F4329" w:rsidRDefault="002F4329" w:rsidP="00A9465F"/>
    <w:p w14:paraId="3B130928" w14:textId="7A0B37AE" w:rsidR="002F4329" w:rsidRDefault="002F4329" w:rsidP="002F4329">
      <w:r>
        <w:t xml:space="preserve">De </w:t>
      </w:r>
      <w:proofErr w:type="spellStart"/>
      <w:r w:rsidRPr="002F4329">
        <w:rPr>
          <w:b/>
          <w:bCs/>
        </w:rPr>
        <w:t>PatientAnalyticsComponent</w:t>
      </w:r>
      <w:proofErr w:type="spellEnd"/>
      <w:r>
        <w:t xml:space="preserve"> (wealthcare-front-end/src/app/components/pages/patient-analytics/patient-analytics.component.ts), deze is verantwoordelijk voor:</w:t>
      </w:r>
    </w:p>
    <w:p w14:paraId="645325D6" w14:textId="77777777" w:rsidR="002F4329" w:rsidRDefault="002F4329" w:rsidP="002F4329"/>
    <w:p w14:paraId="64DF6891" w14:textId="77777777" w:rsidR="002F4329" w:rsidRDefault="002F4329" w:rsidP="002F4329">
      <w:r>
        <w:t xml:space="preserve">1. Het tonen van de health-data-list in een </w:t>
      </w:r>
      <w:proofErr w:type="spellStart"/>
      <w:r>
        <w:t>sidebar</w:t>
      </w:r>
      <w:proofErr w:type="spellEnd"/>
    </w:p>
    <w:p w14:paraId="69BB7D1B" w14:textId="77777777" w:rsidR="002F4329" w:rsidRDefault="002F4329" w:rsidP="002F4329">
      <w:r>
        <w:t xml:space="preserve">2. Het tonen van een error </w:t>
      </w:r>
      <w:proofErr w:type="spellStart"/>
      <w:r>
        <w:t>message</w:t>
      </w:r>
      <w:proofErr w:type="spellEnd"/>
      <w:r>
        <w:t xml:space="preserve"> als er geen patiënt geselecteerd is</w:t>
      </w:r>
    </w:p>
    <w:p w14:paraId="58BB6D5E" w14:textId="55CE14AA" w:rsidR="002F4329" w:rsidRDefault="002F4329" w:rsidP="002F4329">
      <w:r>
        <w:t xml:space="preserve">3. Het beheren van de geselecteerde patiënt via de </w:t>
      </w:r>
      <w:proofErr w:type="spellStart"/>
      <w:r w:rsidRPr="002F4329">
        <w:rPr>
          <w:b/>
          <w:bCs/>
        </w:rPr>
        <w:t>PatientService</w:t>
      </w:r>
      <w:proofErr w:type="spellEnd"/>
      <w:r>
        <w:t xml:space="preserve"> (</w:t>
      </w:r>
      <w:proofErr w:type="spellStart"/>
      <w:r>
        <w:t>wealthcare</w:t>
      </w:r>
      <w:proofErr w:type="spellEnd"/>
      <w:r>
        <w:t>-front-end/</w:t>
      </w:r>
      <w:proofErr w:type="spellStart"/>
      <w:r>
        <w:t>src</w:t>
      </w:r>
      <w:proofErr w:type="spellEnd"/>
      <w:r>
        <w:t>/app/services/</w:t>
      </w:r>
      <w:proofErr w:type="spellStart"/>
      <w:r>
        <w:t>patient.service.ts</w:t>
      </w:r>
      <w:proofErr w:type="spellEnd"/>
      <w:r>
        <w:t>)</w:t>
      </w:r>
    </w:p>
    <w:p w14:paraId="295F92F4" w14:textId="21BCB749" w:rsidR="002F4329" w:rsidRDefault="002F4329" w:rsidP="002F4329">
      <w:r>
        <w:t xml:space="preserve">4. Het updaten van de </w:t>
      </w:r>
      <w:proofErr w:type="spellStart"/>
      <w:r w:rsidRPr="002F4329">
        <w:rPr>
          <w:i/>
          <w:iCs/>
        </w:rPr>
        <w:t>selectedFieldData</w:t>
      </w:r>
      <w:proofErr w:type="spellEnd"/>
      <w:r>
        <w:t xml:space="preserve"> (wealthcare-front-end/src/app/components/pages/patient-analytics/patient-analytics.component.ts) wanneer er een veld wordt geselecteerd</w:t>
      </w:r>
    </w:p>
    <w:p w14:paraId="52957261" w14:textId="77777777" w:rsidR="002F4329" w:rsidRDefault="002F4329" w:rsidP="002F4329"/>
    <w:p w14:paraId="4A51E7FA" w14:textId="77777777" w:rsidR="002F4329" w:rsidRDefault="002F4329" w:rsidP="002F4329">
      <w:r>
        <w:t>De HTML structuur bestaat uit:</w:t>
      </w:r>
    </w:p>
    <w:p w14:paraId="433D3B82" w14:textId="77777777" w:rsidR="002F4329" w:rsidRDefault="002F4329" w:rsidP="002F4329">
      <w:r>
        <w:t xml:space="preserve">- Een </w:t>
      </w:r>
      <w:proofErr w:type="spellStart"/>
      <w:r>
        <w:t>sidebar</w:t>
      </w:r>
      <w:proofErr w:type="spellEnd"/>
      <w:r>
        <w:t xml:space="preserve"> met de health-data-list</w:t>
      </w:r>
    </w:p>
    <w:p w14:paraId="1F20D454" w14:textId="77777777" w:rsidR="002F4329" w:rsidRDefault="002F4329" w:rsidP="002F4329">
      <w:r>
        <w:t xml:space="preserve">- Een error </w:t>
      </w:r>
      <w:proofErr w:type="spellStart"/>
      <w:r>
        <w:t>message</w:t>
      </w:r>
      <w:proofErr w:type="spellEnd"/>
      <w:r>
        <w:t xml:space="preserve"> sectie</w:t>
      </w:r>
    </w:p>
    <w:p w14:paraId="70333D22" w14:textId="497E55C9" w:rsidR="002F4329" w:rsidRDefault="002F4329" w:rsidP="002F4329">
      <w:r>
        <w:t>- Een content sectie met de grafieken/tabellen</w:t>
      </w:r>
    </w:p>
    <w:p w14:paraId="68E68C23" w14:textId="77777777" w:rsidR="002F4329" w:rsidRDefault="002F4329" w:rsidP="002F4329"/>
    <w:p w14:paraId="2787D30B" w14:textId="5CB57A6A" w:rsidR="002F4329" w:rsidRDefault="002F4329" w:rsidP="002F4329">
      <w:pPr>
        <w:pStyle w:val="Heading3"/>
      </w:pPr>
      <w:bookmarkStart w:id="34" w:name="_Toc187074612"/>
      <w:proofErr w:type="spellStart"/>
      <w:r w:rsidRPr="002F4329">
        <w:t>PatientRecords</w:t>
      </w:r>
      <w:proofErr w:type="spellEnd"/>
      <w:r w:rsidRPr="002F4329">
        <w:t xml:space="preserve"> &amp; </w:t>
      </w:r>
      <w:proofErr w:type="spellStart"/>
      <w:r w:rsidRPr="002F4329">
        <w:t>PatientService</w:t>
      </w:r>
      <w:bookmarkEnd w:id="34"/>
      <w:proofErr w:type="spellEnd"/>
    </w:p>
    <w:p w14:paraId="3A691D44" w14:textId="19FB0C8A" w:rsidR="002F4329" w:rsidRPr="002F4329" w:rsidRDefault="002F4329" w:rsidP="002F4329">
      <w:pPr>
        <w:rPr>
          <w:lang w:val="en-US"/>
        </w:rPr>
      </w:pPr>
      <w:r w:rsidRPr="002F4329">
        <w:rPr>
          <w:lang w:val="en-US"/>
        </w:rPr>
        <w:t xml:space="preserve">De </w:t>
      </w:r>
      <w:proofErr w:type="spellStart"/>
      <w:r w:rsidRPr="002F4329">
        <w:rPr>
          <w:b/>
          <w:bCs/>
          <w:lang w:val="en-US"/>
        </w:rPr>
        <w:t>PatientRecordsComponent</w:t>
      </w:r>
      <w:proofErr w:type="spellEnd"/>
      <w:r>
        <w:rPr>
          <w:lang w:val="en-US"/>
        </w:rPr>
        <w:t xml:space="preserve"> </w:t>
      </w:r>
      <w:r w:rsidRPr="002F4329">
        <w:rPr>
          <w:lang w:val="en-US"/>
        </w:rPr>
        <w:t xml:space="preserve">(wealthcare-front-end/src/app/components/elements/patient-records/patient-records.component.ts) </w:t>
      </w:r>
      <w:proofErr w:type="spellStart"/>
      <w:r w:rsidRPr="002F4329">
        <w:rPr>
          <w:lang w:val="en-US"/>
        </w:rPr>
        <w:t>werkt</w:t>
      </w:r>
      <w:proofErr w:type="spellEnd"/>
      <w:r w:rsidRPr="002F4329">
        <w:rPr>
          <w:lang w:val="en-US"/>
        </w:rPr>
        <w:t xml:space="preserve"> </w:t>
      </w:r>
      <w:proofErr w:type="spellStart"/>
      <w:r w:rsidRPr="002F4329">
        <w:rPr>
          <w:lang w:val="en-US"/>
        </w:rPr>
        <w:t>samen</w:t>
      </w:r>
      <w:proofErr w:type="spellEnd"/>
      <w:r w:rsidRPr="002F4329">
        <w:rPr>
          <w:lang w:val="en-US"/>
        </w:rPr>
        <w:t xml:space="preserve"> met de </w:t>
      </w:r>
      <w:proofErr w:type="spellStart"/>
      <w:r w:rsidRPr="002F4329">
        <w:rPr>
          <w:b/>
          <w:bCs/>
          <w:lang w:val="en-US"/>
        </w:rPr>
        <w:t>PatientService</w:t>
      </w:r>
      <w:proofErr w:type="spellEnd"/>
      <w:r>
        <w:rPr>
          <w:lang w:val="en-US"/>
        </w:rPr>
        <w:t xml:space="preserve"> </w:t>
      </w:r>
      <w:r w:rsidRPr="002F4329">
        <w:rPr>
          <w:lang w:val="en-US"/>
        </w:rPr>
        <w:t>(</w:t>
      </w:r>
      <w:proofErr w:type="spellStart"/>
      <w:r w:rsidRPr="002F4329">
        <w:rPr>
          <w:lang w:val="en-US"/>
        </w:rPr>
        <w:t>wealthcare</w:t>
      </w:r>
      <w:proofErr w:type="spellEnd"/>
      <w:r w:rsidRPr="002F4329">
        <w:rPr>
          <w:lang w:val="en-US"/>
        </w:rPr>
        <w:t>-front-end/</w:t>
      </w:r>
      <w:proofErr w:type="spellStart"/>
      <w:r w:rsidRPr="002F4329">
        <w:rPr>
          <w:lang w:val="en-US"/>
        </w:rPr>
        <w:t>src</w:t>
      </w:r>
      <w:proofErr w:type="spellEnd"/>
      <w:r w:rsidRPr="002F4329">
        <w:rPr>
          <w:lang w:val="en-US"/>
        </w:rPr>
        <w:t>/app/services/</w:t>
      </w:r>
      <w:proofErr w:type="spellStart"/>
      <w:r w:rsidRPr="002F4329">
        <w:rPr>
          <w:lang w:val="en-US"/>
        </w:rPr>
        <w:t>patient.service.ts</w:t>
      </w:r>
      <w:proofErr w:type="spellEnd"/>
      <w:r w:rsidRPr="002F4329">
        <w:rPr>
          <w:lang w:val="en-US"/>
        </w:rPr>
        <w:t xml:space="preserve">) </w:t>
      </w:r>
      <w:proofErr w:type="spellStart"/>
      <w:r w:rsidRPr="002F4329">
        <w:rPr>
          <w:lang w:val="en-US"/>
        </w:rPr>
        <w:t>voor</w:t>
      </w:r>
      <w:proofErr w:type="spellEnd"/>
      <w:r w:rsidRPr="002F4329">
        <w:rPr>
          <w:lang w:val="en-US"/>
        </w:rPr>
        <w:t>:</w:t>
      </w:r>
    </w:p>
    <w:p w14:paraId="6D949749" w14:textId="77777777" w:rsidR="002F4329" w:rsidRPr="002F4329" w:rsidRDefault="002F4329" w:rsidP="002F4329">
      <w:pPr>
        <w:rPr>
          <w:lang w:val="en-US"/>
        </w:rPr>
      </w:pPr>
    </w:p>
    <w:p w14:paraId="787CC6B3" w14:textId="53A4370F" w:rsidR="002F4329" w:rsidRPr="002F4329" w:rsidRDefault="002F4329" w:rsidP="002F4329">
      <w:r w:rsidRPr="002F4329">
        <w:t xml:space="preserve">1. Het selecteren van een patiënt via de </w:t>
      </w:r>
      <w:proofErr w:type="spellStart"/>
      <w:r w:rsidRPr="002F4329">
        <w:rPr>
          <w:i/>
          <w:iCs/>
        </w:rPr>
        <w:t>selectPatient</w:t>
      </w:r>
      <w:proofErr w:type="spellEnd"/>
      <w:r w:rsidRPr="002F4329">
        <w:rPr>
          <w:i/>
          <w:iCs/>
        </w:rPr>
        <w:t>()</w:t>
      </w:r>
      <w:r w:rsidRPr="002F4329">
        <w:t xml:space="preserve"> methode</w:t>
      </w:r>
    </w:p>
    <w:p w14:paraId="65DFB28B" w14:textId="2B4F5986" w:rsidR="002F4329" w:rsidRPr="002F4329" w:rsidRDefault="002F4329" w:rsidP="002F4329">
      <w:r w:rsidRPr="002F4329">
        <w:t xml:space="preserve">2. Het doorgeven van de geselecteerde patiënt aan de service via </w:t>
      </w:r>
      <w:proofErr w:type="spellStart"/>
      <w:r w:rsidRPr="002F4329">
        <w:rPr>
          <w:i/>
          <w:iCs/>
        </w:rPr>
        <w:t>setSelectedPatient</w:t>
      </w:r>
      <w:proofErr w:type="spellEnd"/>
      <w:r w:rsidRPr="002F4329">
        <w:rPr>
          <w:i/>
          <w:iCs/>
        </w:rPr>
        <w:t>()</w:t>
      </w:r>
    </w:p>
    <w:p w14:paraId="51D15F87" w14:textId="77777777" w:rsidR="002F4329" w:rsidRPr="002F4329" w:rsidRDefault="002F4329" w:rsidP="002F4329">
      <w:r w:rsidRPr="002F4329">
        <w:t xml:space="preserve">3. Navigatie naar de </w:t>
      </w:r>
      <w:proofErr w:type="spellStart"/>
      <w:r w:rsidRPr="002F4329">
        <w:t>analytics</w:t>
      </w:r>
      <w:proofErr w:type="spellEnd"/>
      <w:r w:rsidRPr="002F4329">
        <w:t xml:space="preserve"> pagina na selectie</w:t>
      </w:r>
    </w:p>
    <w:p w14:paraId="684AA07F" w14:textId="77777777" w:rsidR="002F4329" w:rsidRPr="002F4329" w:rsidRDefault="002F4329" w:rsidP="002F4329">
      <w:r w:rsidRPr="002F4329">
        <w:t>4. Het bewaren van de BSN en naam van de geselecteerde patiënt</w:t>
      </w:r>
    </w:p>
    <w:p w14:paraId="11FC1BE7" w14:textId="77777777" w:rsidR="002F4329" w:rsidRPr="002F4329" w:rsidRDefault="002F4329" w:rsidP="002F4329"/>
    <w:p w14:paraId="2CB92C82" w14:textId="4C4DE1A2" w:rsidR="002F4329" w:rsidRDefault="002F4329" w:rsidP="002F4329">
      <w:r w:rsidRPr="002F4329">
        <w:t xml:space="preserve">Deze data wordt beschikbaar gesteld via een </w:t>
      </w:r>
      <w:proofErr w:type="spellStart"/>
      <w:r w:rsidRPr="002F4329">
        <w:rPr>
          <w:i/>
          <w:iCs/>
        </w:rPr>
        <w:t>BehaviorSubject</w:t>
      </w:r>
      <w:proofErr w:type="spellEnd"/>
      <w:r>
        <w:t xml:space="preserve"> </w:t>
      </w:r>
      <w:r w:rsidRPr="002F4329">
        <w:t>(</w:t>
      </w:r>
      <w:proofErr w:type="spellStart"/>
      <w:r w:rsidRPr="002F4329">
        <w:t>wealthcare</w:t>
      </w:r>
      <w:proofErr w:type="spellEnd"/>
      <w:r w:rsidRPr="002F4329">
        <w:t>-front-end/</w:t>
      </w:r>
      <w:proofErr w:type="spellStart"/>
      <w:r w:rsidRPr="002F4329">
        <w:t>src</w:t>
      </w:r>
      <w:proofErr w:type="spellEnd"/>
      <w:r w:rsidRPr="002F4329">
        <w:t>/app/services/</w:t>
      </w:r>
      <w:proofErr w:type="spellStart"/>
      <w:r w:rsidRPr="002F4329">
        <w:t>patient.service.ts</w:t>
      </w:r>
      <w:proofErr w:type="spellEnd"/>
      <w:r w:rsidRPr="002F4329">
        <w:t xml:space="preserve">) in de service zodat andere componenten kunnen </w:t>
      </w:r>
      <w:proofErr w:type="spellStart"/>
      <w:r w:rsidRPr="002F4329">
        <w:t>subscriben</w:t>
      </w:r>
      <w:proofErr w:type="spellEnd"/>
      <w:r w:rsidRPr="002F4329">
        <w:t xml:space="preserve"> op wijzigingen.</w:t>
      </w:r>
    </w:p>
    <w:p w14:paraId="1F1E47C7" w14:textId="77777777" w:rsidR="002F4329" w:rsidRPr="002F4329" w:rsidRDefault="002F4329" w:rsidP="002F4329"/>
    <w:p w14:paraId="437B2611" w14:textId="63C53367" w:rsidR="002F4329" w:rsidRDefault="002F4329" w:rsidP="002F4329">
      <w:pPr>
        <w:pStyle w:val="Heading3"/>
      </w:pPr>
      <w:bookmarkStart w:id="35" w:name="_Toc187074613"/>
      <w:proofErr w:type="spellStart"/>
      <w:r w:rsidRPr="002F4329">
        <w:t>PatientGraphs</w:t>
      </w:r>
      <w:proofErr w:type="spellEnd"/>
      <w:r w:rsidRPr="002F4329">
        <w:t xml:space="preserve"> Component</w:t>
      </w:r>
      <w:bookmarkEnd w:id="35"/>
    </w:p>
    <w:p w14:paraId="01F57429" w14:textId="658E76CF" w:rsidR="002F4329" w:rsidRPr="002F4329" w:rsidRDefault="002F4329" w:rsidP="002F4329">
      <w:pPr>
        <w:rPr>
          <w:lang w:val="en-US"/>
        </w:rPr>
      </w:pPr>
      <w:r w:rsidRPr="002F4329">
        <w:rPr>
          <w:lang w:val="en-US"/>
        </w:rPr>
        <w:t xml:space="preserve">De </w:t>
      </w:r>
      <w:proofErr w:type="spellStart"/>
      <w:r w:rsidRPr="002F4329">
        <w:rPr>
          <w:b/>
          <w:bCs/>
          <w:lang w:val="en-US"/>
        </w:rPr>
        <w:t>PatientGraphsComponent</w:t>
      </w:r>
      <w:proofErr w:type="spellEnd"/>
      <w:r>
        <w:rPr>
          <w:lang w:val="en-US"/>
        </w:rPr>
        <w:t xml:space="preserve"> </w:t>
      </w:r>
      <w:r w:rsidRPr="002F4329">
        <w:rPr>
          <w:lang w:val="en-US"/>
        </w:rPr>
        <w:t xml:space="preserve">(wealthcare-front-end/src/app/components/elements/patient-graphs/patient-graphs.component.ts) </w:t>
      </w:r>
      <w:proofErr w:type="spellStart"/>
      <w:r w:rsidRPr="002F4329">
        <w:rPr>
          <w:lang w:val="en-US"/>
        </w:rPr>
        <w:t>functionaliteiten</w:t>
      </w:r>
      <w:proofErr w:type="spellEnd"/>
      <w:r w:rsidRPr="002F4329">
        <w:rPr>
          <w:lang w:val="en-US"/>
        </w:rPr>
        <w:t>:</w:t>
      </w:r>
    </w:p>
    <w:p w14:paraId="4075ED16" w14:textId="77777777" w:rsidR="002F4329" w:rsidRPr="002F4329" w:rsidRDefault="002F4329" w:rsidP="002F4329">
      <w:pPr>
        <w:rPr>
          <w:lang w:val="en-US"/>
        </w:rPr>
      </w:pPr>
    </w:p>
    <w:p w14:paraId="07153492" w14:textId="12655E83" w:rsidR="002F4329" w:rsidRPr="002F4329" w:rsidRDefault="002F4329" w:rsidP="002F4329">
      <w:pPr>
        <w:rPr>
          <w:lang w:val="en-US"/>
        </w:rPr>
      </w:pPr>
      <w:r w:rsidRPr="002F4329">
        <w:rPr>
          <w:lang w:val="en-US"/>
        </w:rPr>
        <w:t xml:space="preserve">1. Subscribe op </w:t>
      </w:r>
      <w:proofErr w:type="spellStart"/>
      <w:r w:rsidRPr="002F4329">
        <w:rPr>
          <w:i/>
          <w:iCs/>
          <w:lang w:val="en-US"/>
        </w:rPr>
        <w:t>selectedFieldData</w:t>
      </w:r>
      <w:proofErr w:type="spellEnd"/>
      <w:r w:rsidRPr="002F4329">
        <w:rPr>
          <w:i/>
          <w:iCs/>
          <w:lang w:val="en-US"/>
        </w:rPr>
        <w:t>$</w:t>
      </w:r>
      <w:r w:rsidRPr="002F4329">
        <w:rPr>
          <w:lang w:val="en-US"/>
        </w:rPr>
        <w:t xml:space="preserve"> van de </w:t>
      </w:r>
      <w:proofErr w:type="spellStart"/>
      <w:r w:rsidRPr="002F4329">
        <w:rPr>
          <w:b/>
          <w:bCs/>
          <w:lang w:val="en-US"/>
        </w:rPr>
        <w:t>HealthDataService</w:t>
      </w:r>
      <w:proofErr w:type="spellEnd"/>
      <w:r>
        <w:rPr>
          <w:lang w:val="en-US"/>
        </w:rPr>
        <w:t xml:space="preserve"> </w:t>
      </w:r>
      <w:r w:rsidRPr="002F4329">
        <w:rPr>
          <w:lang w:val="en-US"/>
        </w:rPr>
        <w:t>(</w:t>
      </w:r>
      <w:proofErr w:type="spellStart"/>
      <w:r w:rsidRPr="002F4329">
        <w:rPr>
          <w:lang w:val="en-US"/>
        </w:rPr>
        <w:t>wealthcare</w:t>
      </w:r>
      <w:proofErr w:type="spellEnd"/>
      <w:r w:rsidRPr="002F4329">
        <w:rPr>
          <w:lang w:val="en-US"/>
        </w:rPr>
        <w:t>-front-end/</w:t>
      </w:r>
      <w:proofErr w:type="spellStart"/>
      <w:r w:rsidRPr="002F4329">
        <w:rPr>
          <w:lang w:val="en-US"/>
        </w:rPr>
        <w:t>src</w:t>
      </w:r>
      <w:proofErr w:type="spellEnd"/>
      <w:r w:rsidRPr="002F4329">
        <w:rPr>
          <w:lang w:val="en-US"/>
        </w:rPr>
        <w:t>/app/services/health-</w:t>
      </w:r>
      <w:proofErr w:type="spellStart"/>
      <w:r w:rsidRPr="002F4329">
        <w:rPr>
          <w:lang w:val="en-US"/>
        </w:rPr>
        <w:t>data.service.ts</w:t>
      </w:r>
      <w:proofErr w:type="spellEnd"/>
      <w:r w:rsidRPr="002F4329">
        <w:rPr>
          <w:lang w:val="en-US"/>
        </w:rPr>
        <w:t>)</w:t>
      </w:r>
    </w:p>
    <w:p w14:paraId="538E8BC5" w14:textId="77777777" w:rsidR="002F4329" w:rsidRPr="002F4329" w:rsidRDefault="002F4329" w:rsidP="002F4329">
      <w:r w:rsidRPr="002F4329">
        <w:t>2. Verwerkt de ontvangen data voor weergave</w:t>
      </w:r>
    </w:p>
    <w:p w14:paraId="1E94F064" w14:textId="77777777" w:rsidR="002F4329" w:rsidRPr="002F4329" w:rsidRDefault="002F4329" w:rsidP="002F4329">
      <w:r w:rsidRPr="002F4329">
        <w:t>3. Bepaalt of data numeriek is voor grafiek weergave</w:t>
      </w:r>
    </w:p>
    <w:p w14:paraId="52D6EE6A" w14:textId="5A675256" w:rsidR="002F4329" w:rsidRPr="002F4329" w:rsidRDefault="002F4329" w:rsidP="002F4329">
      <w:r w:rsidRPr="002F4329">
        <w:t>4. Past minimum en maximum waarden aan voor de y-</w:t>
      </w:r>
      <w:proofErr w:type="spellStart"/>
      <w:r w:rsidRPr="002F4329">
        <w:t>a</w:t>
      </w:r>
      <w:r>
        <w:t>xis</w:t>
      </w:r>
      <w:proofErr w:type="spellEnd"/>
    </w:p>
    <w:p w14:paraId="1A853A4B" w14:textId="77777777" w:rsidR="002F4329" w:rsidRPr="002F4329" w:rsidRDefault="002F4329" w:rsidP="002F4329">
      <w:r w:rsidRPr="002F4329">
        <w:t>5. Schakelt automatisch naar tabel-view voor niet-numerieke data</w:t>
      </w:r>
    </w:p>
    <w:p w14:paraId="041A044D" w14:textId="77777777" w:rsidR="002F4329" w:rsidRPr="002F4329" w:rsidRDefault="002F4329" w:rsidP="002F4329"/>
    <w:p w14:paraId="7523A229" w14:textId="77777777" w:rsidR="002F4329" w:rsidRPr="002F4329" w:rsidRDefault="002F4329" w:rsidP="002F4329">
      <w:r w:rsidRPr="002F4329">
        <w:t>De HTML biedt:</w:t>
      </w:r>
    </w:p>
    <w:p w14:paraId="7310F4D4" w14:textId="77777777" w:rsidR="002F4329" w:rsidRPr="002F4329" w:rsidRDefault="002F4329" w:rsidP="002F4329">
      <w:r w:rsidRPr="002F4329">
        <w:t xml:space="preserve">- </w:t>
      </w:r>
      <w:proofErr w:type="spellStart"/>
      <w:r w:rsidRPr="002F4329">
        <w:t>Toggle</w:t>
      </w:r>
      <w:proofErr w:type="spellEnd"/>
      <w:r w:rsidRPr="002F4329">
        <w:t xml:space="preserve"> buttons voor grafiek/tabel weergave</w:t>
      </w:r>
    </w:p>
    <w:p w14:paraId="6C8D659E" w14:textId="77777777" w:rsidR="002F4329" w:rsidRPr="002F4329" w:rsidRDefault="002F4329" w:rsidP="002F4329">
      <w:r w:rsidRPr="002F4329">
        <w:t xml:space="preserve">- Grafiek sectie met </w:t>
      </w:r>
      <w:proofErr w:type="spellStart"/>
      <w:r w:rsidRPr="002F4329">
        <w:t>ngx</w:t>
      </w:r>
      <w:proofErr w:type="spellEnd"/>
      <w:r w:rsidRPr="002F4329">
        <w:t>-</w:t>
      </w:r>
      <w:proofErr w:type="spellStart"/>
      <w:r w:rsidRPr="002F4329">
        <w:t>charts</w:t>
      </w:r>
      <w:proofErr w:type="spellEnd"/>
      <w:r w:rsidRPr="002F4329">
        <w:t>-line-</w:t>
      </w:r>
      <w:proofErr w:type="spellStart"/>
      <w:r w:rsidRPr="002F4329">
        <w:t>chart</w:t>
      </w:r>
      <w:proofErr w:type="spellEnd"/>
    </w:p>
    <w:p w14:paraId="0780614D" w14:textId="77777777" w:rsidR="002F4329" w:rsidRPr="002F4329" w:rsidRDefault="002F4329" w:rsidP="002F4329">
      <w:r w:rsidRPr="002F4329">
        <w:t>- Tabel sectie met datum/waarde kolommen</w:t>
      </w:r>
    </w:p>
    <w:p w14:paraId="368E48DA" w14:textId="0B8DA16D" w:rsidR="002F4329" w:rsidRDefault="002F4329" w:rsidP="002F4329">
      <w:pPr>
        <w:rPr>
          <w:lang w:val="en-US"/>
        </w:rPr>
      </w:pPr>
      <w:r w:rsidRPr="002F4329">
        <w:rPr>
          <w:lang w:val="en-US"/>
        </w:rPr>
        <w:t xml:space="preserve">- Scroll indicator </w:t>
      </w:r>
      <w:proofErr w:type="spellStart"/>
      <w:r w:rsidRPr="002F4329">
        <w:rPr>
          <w:lang w:val="en-US"/>
        </w:rPr>
        <w:t>voor</w:t>
      </w:r>
      <w:proofErr w:type="spellEnd"/>
      <w:r w:rsidRPr="002F4329">
        <w:rPr>
          <w:lang w:val="en-US"/>
        </w:rPr>
        <w:t xml:space="preserve"> </w:t>
      </w:r>
      <w:proofErr w:type="spellStart"/>
      <w:r w:rsidRPr="002F4329">
        <w:rPr>
          <w:lang w:val="en-US"/>
        </w:rPr>
        <w:t>grote</w:t>
      </w:r>
      <w:proofErr w:type="spellEnd"/>
      <w:r w:rsidRPr="002F4329">
        <w:rPr>
          <w:lang w:val="en-US"/>
        </w:rPr>
        <w:t xml:space="preserve"> datasets</w:t>
      </w:r>
    </w:p>
    <w:p w14:paraId="02E5F0E4" w14:textId="77777777" w:rsidR="002F4329" w:rsidRDefault="002F4329" w:rsidP="002F4329">
      <w:pPr>
        <w:rPr>
          <w:lang w:val="en-US"/>
        </w:rPr>
      </w:pPr>
    </w:p>
    <w:p w14:paraId="09DACBDB" w14:textId="458D56E1" w:rsidR="002F4329" w:rsidRDefault="002F4329" w:rsidP="002F4329">
      <w:pPr>
        <w:pStyle w:val="Heading3"/>
      </w:pPr>
      <w:bookmarkStart w:id="36" w:name="_Toc187074614"/>
      <w:proofErr w:type="spellStart"/>
      <w:r w:rsidRPr="002F4329">
        <w:t>HealthData</w:t>
      </w:r>
      <w:proofErr w:type="spellEnd"/>
      <w:r w:rsidRPr="002F4329">
        <w:t xml:space="preserve"> Service &amp; Component</w:t>
      </w:r>
      <w:bookmarkEnd w:id="36"/>
    </w:p>
    <w:p w14:paraId="53892A3F" w14:textId="70E04DDB" w:rsidR="002F4329" w:rsidRPr="002F4329" w:rsidRDefault="002F4329" w:rsidP="002F4329">
      <w:pPr>
        <w:rPr>
          <w:lang w:val="en-US"/>
        </w:rPr>
      </w:pPr>
      <w:r w:rsidRPr="002F4329">
        <w:rPr>
          <w:lang w:val="en-US"/>
        </w:rPr>
        <w:t xml:space="preserve">De </w:t>
      </w:r>
      <w:proofErr w:type="spellStart"/>
      <w:r w:rsidRPr="002F4329">
        <w:rPr>
          <w:b/>
          <w:bCs/>
          <w:lang w:val="en-US"/>
        </w:rPr>
        <w:t>HealthDataService</w:t>
      </w:r>
      <w:proofErr w:type="spellEnd"/>
      <w:r>
        <w:rPr>
          <w:lang w:val="en-US"/>
        </w:rPr>
        <w:t xml:space="preserve"> </w:t>
      </w:r>
      <w:r w:rsidRPr="002F4329">
        <w:rPr>
          <w:lang w:val="en-US"/>
        </w:rPr>
        <w:t>(</w:t>
      </w:r>
      <w:proofErr w:type="spellStart"/>
      <w:r w:rsidRPr="002F4329">
        <w:rPr>
          <w:lang w:val="en-US"/>
        </w:rPr>
        <w:t>wealthcare</w:t>
      </w:r>
      <w:proofErr w:type="spellEnd"/>
      <w:r w:rsidRPr="002F4329">
        <w:rPr>
          <w:lang w:val="en-US"/>
        </w:rPr>
        <w:t>-front-end/</w:t>
      </w:r>
      <w:proofErr w:type="spellStart"/>
      <w:r w:rsidRPr="002F4329">
        <w:rPr>
          <w:lang w:val="en-US"/>
        </w:rPr>
        <w:t>src</w:t>
      </w:r>
      <w:proofErr w:type="spellEnd"/>
      <w:r w:rsidRPr="002F4329">
        <w:rPr>
          <w:lang w:val="en-US"/>
        </w:rPr>
        <w:t>/app/services/health-</w:t>
      </w:r>
      <w:proofErr w:type="spellStart"/>
      <w:r w:rsidRPr="002F4329">
        <w:rPr>
          <w:lang w:val="en-US"/>
        </w:rPr>
        <w:t>data.service.ts</w:t>
      </w:r>
      <w:proofErr w:type="spellEnd"/>
      <w:r w:rsidRPr="002F4329">
        <w:rPr>
          <w:lang w:val="en-US"/>
        </w:rPr>
        <w:t xml:space="preserve">) </w:t>
      </w:r>
      <w:proofErr w:type="spellStart"/>
      <w:r w:rsidRPr="002F4329">
        <w:rPr>
          <w:lang w:val="en-US"/>
        </w:rPr>
        <w:t>functionaliteiten</w:t>
      </w:r>
      <w:proofErr w:type="spellEnd"/>
      <w:r w:rsidRPr="002F4329">
        <w:rPr>
          <w:lang w:val="en-US"/>
        </w:rPr>
        <w:t>:</w:t>
      </w:r>
    </w:p>
    <w:p w14:paraId="5026938B" w14:textId="77777777" w:rsidR="002F4329" w:rsidRPr="002F4329" w:rsidRDefault="002F4329" w:rsidP="002F4329">
      <w:pPr>
        <w:rPr>
          <w:lang w:val="en-US"/>
        </w:rPr>
      </w:pPr>
    </w:p>
    <w:p w14:paraId="72F72179" w14:textId="29B65BDE" w:rsidR="002F4329" w:rsidRPr="002F4329" w:rsidRDefault="002F4329" w:rsidP="002F4329">
      <w:r w:rsidRPr="002F4329">
        <w:t>1. Data ophalen via API calls met BSN</w:t>
      </w:r>
      <w:r>
        <w:t xml:space="preserve"> in een POST</w:t>
      </w:r>
    </w:p>
    <w:p w14:paraId="0DCC00F7" w14:textId="77777777" w:rsidR="002F4329" w:rsidRPr="002F4329" w:rsidRDefault="002F4329" w:rsidP="002F4329">
      <w:r w:rsidRPr="002F4329">
        <w:t>2. Formatteren van ruwe data naar bruikbaar formaat</w:t>
      </w:r>
    </w:p>
    <w:p w14:paraId="664DCDAF" w14:textId="77777777" w:rsidR="002F4329" w:rsidRPr="002F4329" w:rsidRDefault="002F4329" w:rsidP="002F4329">
      <w:r w:rsidRPr="002F4329">
        <w:t>3. Beheren van geselecteerd gezondheidsveld</w:t>
      </w:r>
    </w:p>
    <w:p w14:paraId="51D89721" w14:textId="77777777" w:rsidR="002F4329" w:rsidRPr="002F4329" w:rsidRDefault="002F4329" w:rsidP="002F4329">
      <w:r w:rsidRPr="002F4329">
        <w:t>4. Error handling en logging</w:t>
      </w:r>
    </w:p>
    <w:p w14:paraId="7D2A9DAF" w14:textId="77777777" w:rsidR="002F4329" w:rsidRPr="002F4329" w:rsidRDefault="002F4329" w:rsidP="002F4329"/>
    <w:p w14:paraId="66F03477" w14:textId="47B6B955" w:rsidR="002F4329" w:rsidRPr="002F4329" w:rsidRDefault="002F4329" w:rsidP="002F4329">
      <w:pPr>
        <w:rPr>
          <w:lang w:val="en-US"/>
        </w:rPr>
      </w:pPr>
      <w:r w:rsidRPr="002F4329">
        <w:rPr>
          <w:lang w:val="en-US"/>
        </w:rPr>
        <w:t xml:space="preserve">De </w:t>
      </w:r>
      <w:proofErr w:type="spellStart"/>
      <w:r w:rsidRPr="002F4329">
        <w:rPr>
          <w:b/>
          <w:bCs/>
          <w:lang w:val="en-US"/>
        </w:rPr>
        <w:t>HealthDataListComponent</w:t>
      </w:r>
      <w:proofErr w:type="spellEnd"/>
      <w:r>
        <w:rPr>
          <w:lang w:val="en-US"/>
        </w:rPr>
        <w:t xml:space="preserve"> </w:t>
      </w:r>
      <w:r w:rsidRPr="002F4329">
        <w:rPr>
          <w:lang w:val="en-US"/>
        </w:rPr>
        <w:t>(wealthcare-front-end/src/app/components/elements/health-data-list/health-data-list.component.ts) features:</w:t>
      </w:r>
    </w:p>
    <w:p w14:paraId="281996AB" w14:textId="77777777" w:rsidR="002F4329" w:rsidRPr="002F4329" w:rsidRDefault="002F4329" w:rsidP="002F4329">
      <w:r w:rsidRPr="002F4329">
        <w:t>1. Toont lijst van beschikbare gezondheidsgegevens</w:t>
      </w:r>
    </w:p>
    <w:p w14:paraId="78B5E500" w14:textId="77777777" w:rsidR="002F4329" w:rsidRPr="002F4329" w:rsidRDefault="002F4329" w:rsidP="002F4329">
      <w:r w:rsidRPr="002F4329">
        <w:lastRenderedPageBreak/>
        <w:t>2. Markeert geselecteerd veld</w:t>
      </w:r>
    </w:p>
    <w:p w14:paraId="751F2AC1" w14:textId="77777777" w:rsidR="002F4329" w:rsidRPr="002F4329" w:rsidRDefault="002F4329" w:rsidP="002F4329">
      <w:r w:rsidRPr="002F4329">
        <w:t xml:space="preserve">3. </w:t>
      </w:r>
      <w:proofErr w:type="spellStart"/>
      <w:r w:rsidRPr="002F4329">
        <w:t>Emits</w:t>
      </w:r>
      <w:proofErr w:type="spellEnd"/>
      <w:r w:rsidRPr="002F4329">
        <w:t xml:space="preserve"> selectie events</w:t>
      </w:r>
    </w:p>
    <w:p w14:paraId="47B834C2" w14:textId="77777777" w:rsidR="002F4329" w:rsidRPr="002F4329" w:rsidRDefault="002F4329" w:rsidP="002F4329">
      <w:r w:rsidRPr="002F4329">
        <w:t>4. Toont patiëntnaam in header</w:t>
      </w:r>
    </w:p>
    <w:p w14:paraId="00CCE00E" w14:textId="77777777" w:rsidR="002F4329" w:rsidRPr="002F4329" w:rsidRDefault="002F4329" w:rsidP="002F4329"/>
    <w:p w14:paraId="4EBC29F0" w14:textId="77777777" w:rsidR="002F4329" w:rsidRPr="002F4329" w:rsidRDefault="002F4329" w:rsidP="002F4329">
      <w:r w:rsidRPr="002F4329">
        <w:t>HTML structuur:</w:t>
      </w:r>
    </w:p>
    <w:p w14:paraId="23A1C684" w14:textId="77777777" w:rsidR="002F4329" w:rsidRPr="002F4329" w:rsidRDefault="002F4329" w:rsidP="002F4329">
      <w:r w:rsidRPr="002F4329">
        <w:t>- Patiëntnaam header</w:t>
      </w:r>
    </w:p>
    <w:p w14:paraId="10496B3B" w14:textId="77777777" w:rsidR="002F4329" w:rsidRPr="002F4329" w:rsidRDefault="002F4329" w:rsidP="002F4329">
      <w:r w:rsidRPr="002F4329">
        <w:t>- Lijst van klikbare velden</w:t>
      </w:r>
    </w:p>
    <w:p w14:paraId="518D7487" w14:textId="6BA36F87" w:rsidR="002F4329" w:rsidRPr="002F4329" w:rsidRDefault="002F4329" w:rsidP="002F4329">
      <w:r w:rsidRPr="002F4329">
        <w:t>- Styling voor actieve selectie</w:t>
      </w:r>
    </w:p>
    <w:p w14:paraId="6115D0D3" w14:textId="77777777" w:rsidR="002F4329" w:rsidRDefault="002F4329" w:rsidP="002F4329"/>
    <w:p w14:paraId="41583961" w14:textId="6B5092C3" w:rsidR="002F4329" w:rsidRDefault="002748A1" w:rsidP="002748A1">
      <w:pPr>
        <w:pStyle w:val="Heading3"/>
      </w:pPr>
      <w:bookmarkStart w:id="37" w:name="_Toc187074615"/>
      <w:r>
        <w:t>Complete analytics</w:t>
      </w:r>
      <w:bookmarkEnd w:id="37"/>
    </w:p>
    <w:p w14:paraId="616BDAB8" w14:textId="77777777" w:rsidR="002F4329" w:rsidRPr="002F4329" w:rsidRDefault="002F4329" w:rsidP="002F4329"/>
    <w:p w14:paraId="317339B8" w14:textId="77777777" w:rsidR="002F4329" w:rsidRPr="002F4329" w:rsidRDefault="002F4329" w:rsidP="002F4329">
      <w:r w:rsidRPr="002F4329">
        <w:t xml:space="preserve">Deze componenten werken samen om een complete </w:t>
      </w:r>
      <w:proofErr w:type="spellStart"/>
      <w:r w:rsidRPr="002F4329">
        <w:t>analytics</w:t>
      </w:r>
      <w:proofErr w:type="spellEnd"/>
      <w:r w:rsidRPr="002F4329">
        <w:t xml:space="preserve"> ervaring te bieden:</w:t>
      </w:r>
    </w:p>
    <w:p w14:paraId="2C7A0908" w14:textId="77777777" w:rsidR="002F4329" w:rsidRPr="002F4329" w:rsidRDefault="002F4329">
      <w:pPr>
        <w:numPr>
          <w:ilvl w:val="0"/>
          <w:numId w:val="26"/>
        </w:numPr>
      </w:pPr>
      <w:r w:rsidRPr="002F4329">
        <w:t xml:space="preserve">Patiëntselectie → </w:t>
      </w:r>
      <w:proofErr w:type="spellStart"/>
      <w:r w:rsidRPr="002F4329">
        <w:t>PatientService</w:t>
      </w:r>
      <w:proofErr w:type="spellEnd"/>
      <w:r w:rsidRPr="002F4329">
        <w:t xml:space="preserve"> update</w:t>
      </w:r>
    </w:p>
    <w:p w14:paraId="60B952CB" w14:textId="77777777" w:rsidR="002F4329" w:rsidRPr="002F4329" w:rsidRDefault="002F4329">
      <w:pPr>
        <w:numPr>
          <w:ilvl w:val="0"/>
          <w:numId w:val="26"/>
        </w:numPr>
      </w:pPr>
      <w:r w:rsidRPr="002F4329">
        <w:t xml:space="preserve">Health data ophalen → </w:t>
      </w:r>
      <w:proofErr w:type="spellStart"/>
      <w:r w:rsidRPr="002F4329">
        <w:t>HealthDataService</w:t>
      </w:r>
      <w:proofErr w:type="spellEnd"/>
    </w:p>
    <w:p w14:paraId="40AA1C40" w14:textId="77777777" w:rsidR="002F4329" w:rsidRPr="002F4329" w:rsidRDefault="002F4329">
      <w:pPr>
        <w:numPr>
          <w:ilvl w:val="0"/>
          <w:numId w:val="26"/>
        </w:numPr>
      </w:pPr>
      <w:r w:rsidRPr="002F4329">
        <w:t xml:space="preserve">Veld selectie → </w:t>
      </w:r>
      <w:proofErr w:type="spellStart"/>
      <w:r w:rsidRPr="002F4329">
        <w:t>HealthDataList</w:t>
      </w:r>
      <w:proofErr w:type="spellEnd"/>
      <w:r w:rsidRPr="002F4329">
        <w:t xml:space="preserve"> Component</w:t>
      </w:r>
    </w:p>
    <w:p w14:paraId="590A894F" w14:textId="77777777" w:rsidR="002F4329" w:rsidRPr="002F4329" w:rsidRDefault="002F4329">
      <w:pPr>
        <w:numPr>
          <w:ilvl w:val="0"/>
          <w:numId w:val="26"/>
        </w:numPr>
      </w:pPr>
      <w:r w:rsidRPr="002F4329">
        <w:t xml:space="preserve">Visualisatie → </w:t>
      </w:r>
      <w:proofErr w:type="spellStart"/>
      <w:r w:rsidRPr="002F4329">
        <w:t>PatientGraphs</w:t>
      </w:r>
      <w:proofErr w:type="spellEnd"/>
      <w:r w:rsidRPr="002F4329">
        <w:t xml:space="preserve"> Component</w:t>
      </w:r>
    </w:p>
    <w:p w14:paraId="5429AB81" w14:textId="39561326" w:rsidR="002F4329" w:rsidRPr="002748A1" w:rsidRDefault="002748A1" w:rsidP="002F4329">
      <w:r w:rsidRPr="002748A1">
        <w:t xml:space="preserve">Het systeem gebruikt </w:t>
      </w:r>
      <w:proofErr w:type="spellStart"/>
      <w:r w:rsidRPr="002748A1">
        <w:t>observables</w:t>
      </w:r>
      <w:proofErr w:type="spellEnd"/>
      <w:r w:rsidRPr="002748A1">
        <w:t xml:space="preserve"> en services voor state management en data delen tussen componenten.</w:t>
      </w:r>
    </w:p>
    <w:p w14:paraId="1C8D1550" w14:textId="6B774CAA" w:rsidR="002F4329" w:rsidRPr="002748A1" w:rsidRDefault="00067BEF" w:rsidP="00067BEF">
      <w:pPr>
        <w:spacing w:line="240" w:lineRule="auto"/>
      </w:pPr>
      <w:r>
        <w:br w:type="page"/>
      </w:r>
    </w:p>
    <w:p w14:paraId="033F4FCC" w14:textId="09682B7C" w:rsidR="00A9465F" w:rsidRDefault="00A9465F" w:rsidP="00A9465F">
      <w:pPr>
        <w:pStyle w:val="Heading2"/>
      </w:pPr>
      <w:bookmarkStart w:id="38" w:name="_Toc129858743"/>
      <w:bookmarkStart w:id="39" w:name="_Toc187074616"/>
      <w:r>
        <w:lastRenderedPageBreak/>
        <w:t>Backend</w:t>
      </w:r>
      <w:bookmarkEnd w:id="38"/>
      <w:bookmarkEnd w:id="39"/>
    </w:p>
    <w:p w14:paraId="538ECA0D" w14:textId="77777777" w:rsidR="00615BC3" w:rsidRPr="00615BC3" w:rsidRDefault="00615BC3" w:rsidP="00615BC3">
      <w:pPr>
        <w:ind w:left="360"/>
        <w:rPr>
          <w:b/>
          <w:bCs/>
        </w:rPr>
      </w:pPr>
      <w:r w:rsidRPr="00615BC3">
        <w:rPr>
          <w:b/>
          <w:bCs/>
        </w:rPr>
        <w:t>Sprint 1 (23 Sep - 4 Okt)</w:t>
      </w:r>
    </w:p>
    <w:p w14:paraId="27EA2B91" w14:textId="77777777" w:rsidR="00615BC3" w:rsidRPr="00615BC3" w:rsidRDefault="00615BC3" w:rsidP="00615BC3">
      <w:pPr>
        <w:ind w:left="360"/>
      </w:pPr>
      <w:r w:rsidRPr="00615BC3">
        <w:t>Backend infrastructuur opgezet</w:t>
      </w:r>
    </w:p>
    <w:p w14:paraId="5D962128" w14:textId="77777777" w:rsidR="00615BC3" w:rsidRPr="00615BC3" w:rsidRDefault="00615BC3" w:rsidP="00615BC3">
      <w:pPr>
        <w:numPr>
          <w:ilvl w:val="1"/>
          <w:numId w:val="45"/>
        </w:numPr>
        <w:tabs>
          <w:tab w:val="num" w:pos="1440"/>
        </w:tabs>
      </w:pPr>
      <w:r w:rsidRPr="00615BC3">
        <w:t>Spring Boot project basis gecreëerd</w:t>
      </w:r>
    </w:p>
    <w:p w14:paraId="6382E04F" w14:textId="77777777" w:rsidR="00615BC3" w:rsidRPr="00615BC3" w:rsidRDefault="00615BC3" w:rsidP="00615BC3">
      <w:pPr>
        <w:numPr>
          <w:ilvl w:val="1"/>
          <w:numId w:val="45"/>
        </w:numPr>
        <w:tabs>
          <w:tab w:val="num" w:pos="1440"/>
        </w:tabs>
      </w:pPr>
      <w:r w:rsidRPr="00615BC3">
        <w:t>Database connectie geïmplementeerd</w:t>
      </w:r>
    </w:p>
    <w:p w14:paraId="2EE41C4E" w14:textId="77777777" w:rsidR="00615BC3" w:rsidRPr="00615BC3" w:rsidRDefault="00615BC3" w:rsidP="00615BC3">
      <w:pPr>
        <w:numPr>
          <w:ilvl w:val="1"/>
          <w:numId w:val="45"/>
        </w:numPr>
        <w:tabs>
          <w:tab w:val="num" w:pos="1440"/>
        </w:tabs>
      </w:pPr>
      <w:r w:rsidRPr="00615BC3">
        <w:t xml:space="preserve">Basis </w:t>
      </w:r>
      <w:proofErr w:type="spellStart"/>
      <w:r w:rsidRPr="00615BC3">
        <w:t>models</w:t>
      </w:r>
      <w:proofErr w:type="spellEnd"/>
      <w:r w:rsidRPr="00615BC3">
        <w:t xml:space="preserve"> en </w:t>
      </w:r>
      <w:proofErr w:type="spellStart"/>
      <w:r w:rsidRPr="00615BC3">
        <w:t>DTOs</w:t>
      </w:r>
      <w:proofErr w:type="spellEnd"/>
      <w:r w:rsidRPr="00615BC3">
        <w:t xml:space="preserve"> gemaakt</w:t>
      </w:r>
    </w:p>
    <w:p w14:paraId="001E9B81" w14:textId="77777777" w:rsidR="00615BC3" w:rsidRPr="00615BC3" w:rsidRDefault="00615BC3" w:rsidP="00615BC3">
      <w:pPr>
        <w:numPr>
          <w:ilvl w:val="1"/>
          <w:numId w:val="45"/>
        </w:numPr>
        <w:tabs>
          <w:tab w:val="num" w:pos="1440"/>
        </w:tabs>
      </w:pPr>
      <w:r w:rsidRPr="00615BC3">
        <w:t>Pipeline met testing opgezet</w:t>
      </w:r>
    </w:p>
    <w:p w14:paraId="31405C10" w14:textId="65ECE239" w:rsidR="00615BC3" w:rsidRPr="00615BC3" w:rsidRDefault="00615BC3" w:rsidP="00615BC3">
      <w:pPr>
        <w:numPr>
          <w:ilvl w:val="1"/>
          <w:numId w:val="45"/>
        </w:numPr>
        <w:tabs>
          <w:tab w:val="num" w:pos="1440"/>
        </w:tabs>
      </w:pPr>
      <w:r>
        <w:t>Layered</w:t>
      </w:r>
      <w:r w:rsidRPr="00615BC3">
        <w:t xml:space="preserve"> architectuur geïmplementeerd</w:t>
      </w:r>
    </w:p>
    <w:p w14:paraId="0D188E22" w14:textId="77777777" w:rsidR="00615BC3" w:rsidRPr="00615BC3" w:rsidRDefault="00615BC3" w:rsidP="00615BC3">
      <w:pPr>
        <w:ind w:left="360"/>
        <w:rPr>
          <w:b/>
          <w:bCs/>
        </w:rPr>
      </w:pPr>
      <w:r w:rsidRPr="00615BC3">
        <w:rPr>
          <w:b/>
          <w:bCs/>
        </w:rPr>
        <w:t>Sprint 2 (7 Okt - 18 Okt)</w:t>
      </w:r>
    </w:p>
    <w:p w14:paraId="021178AF" w14:textId="77777777" w:rsidR="00615BC3" w:rsidRPr="00615BC3" w:rsidRDefault="00615BC3" w:rsidP="00615BC3">
      <w:pPr>
        <w:ind w:left="360"/>
      </w:pPr>
      <w:r w:rsidRPr="00615BC3">
        <w:t>Login functionaliteit</w:t>
      </w:r>
    </w:p>
    <w:p w14:paraId="734F8C3E" w14:textId="77777777" w:rsidR="00615BC3" w:rsidRPr="00615BC3" w:rsidRDefault="00615BC3" w:rsidP="00615BC3">
      <w:pPr>
        <w:numPr>
          <w:ilvl w:val="1"/>
          <w:numId w:val="46"/>
        </w:numPr>
        <w:tabs>
          <w:tab w:val="num" w:pos="1440"/>
        </w:tabs>
      </w:pPr>
      <w:r w:rsidRPr="00615BC3">
        <w:t>Login systeem gebouwd</w:t>
      </w:r>
    </w:p>
    <w:p w14:paraId="4DC408FB" w14:textId="77777777" w:rsidR="00615BC3" w:rsidRPr="00615BC3" w:rsidRDefault="00615BC3" w:rsidP="00615BC3">
      <w:pPr>
        <w:numPr>
          <w:ilvl w:val="1"/>
          <w:numId w:val="46"/>
        </w:numPr>
        <w:tabs>
          <w:tab w:val="num" w:pos="1440"/>
        </w:tabs>
      </w:pPr>
      <w:r w:rsidRPr="00615BC3">
        <w:t xml:space="preserve">Password </w:t>
      </w:r>
      <w:proofErr w:type="spellStart"/>
      <w:r w:rsidRPr="00615BC3">
        <w:t>hashing</w:t>
      </w:r>
      <w:proofErr w:type="spellEnd"/>
      <w:r w:rsidRPr="00615BC3">
        <w:t xml:space="preserve"> toegevoegd</w:t>
      </w:r>
    </w:p>
    <w:p w14:paraId="749969A9" w14:textId="77777777" w:rsidR="00615BC3" w:rsidRPr="00615BC3" w:rsidRDefault="00615BC3" w:rsidP="00615BC3">
      <w:pPr>
        <w:numPr>
          <w:ilvl w:val="1"/>
          <w:numId w:val="46"/>
        </w:numPr>
        <w:tabs>
          <w:tab w:val="num" w:pos="1440"/>
        </w:tabs>
      </w:pPr>
      <w:r w:rsidRPr="00615BC3">
        <w:t>User authenticatie geïmplementeerd</w:t>
      </w:r>
    </w:p>
    <w:p w14:paraId="3C77687D" w14:textId="77777777" w:rsidR="00615BC3" w:rsidRPr="00615BC3" w:rsidRDefault="00615BC3" w:rsidP="00615BC3">
      <w:pPr>
        <w:numPr>
          <w:ilvl w:val="1"/>
          <w:numId w:val="46"/>
        </w:numPr>
        <w:tabs>
          <w:tab w:val="num" w:pos="1440"/>
        </w:tabs>
      </w:pPr>
      <w:r w:rsidRPr="00615BC3">
        <w:t>Testing voor login routes toegevoegd</w:t>
      </w:r>
    </w:p>
    <w:p w14:paraId="4BF0530F" w14:textId="77777777" w:rsidR="00615BC3" w:rsidRPr="00615BC3" w:rsidRDefault="00615BC3" w:rsidP="00615BC3">
      <w:pPr>
        <w:numPr>
          <w:ilvl w:val="1"/>
          <w:numId w:val="46"/>
        </w:numPr>
        <w:tabs>
          <w:tab w:val="num" w:pos="1440"/>
        </w:tabs>
      </w:pPr>
      <w:r w:rsidRPr="00615BC3">
        <w:t>Integratie met frontend login</w:t>
      </w:r>
    </w:p>
    <w:p w14:paraId="5DAF4382" w14:textId="77777777" w:rsidR="00615BC3" w:rsidRPr="00615BC3" w:rsidRDefault="00615BC3" w:rsidP="00615BC3">
      <w:pPr>
        <w:ind w:left="360"/>
        <w:rPr>
          <w:b/>
          <w:bCs/>
        </w:rPr>
      </w:pPr>
      <w:r w:rsidRPr="00615BC3">
        <w:rPr>
          <w:b/>
          <w:bCs/>
        </w:rPr>
        <w:t>Sprint 3 (21 Okt - 8 Nov)</w:t>
      </w:r>
    </w:p>
    <w:p w14:paraId="27BDC2FF" w14:textId="77777777" w:rsidR="00615BC3" w:rsidRPr="00615BC3" w:rsidRDefault="00615BC3" w:rsidP="00615BC3">
      <w:pPr>
        <w:ind w:left="360"/>
      </w:pPr>
      <w:proofErr w:type="spellStart"/>
      <w:r w:rsidRPr="00615BC3">
        <w:t>Session</w:t>
      </w:r>
      <w:proofErr w:type="spellEnd"/>
      <w:r w:rsidRPr="00615BC3">
        <w:t xml:space="preserve"> management</w:t>
      </w:r>
    </w:p>
    <w:p w14:paraId="35EE7246" w14:textId="77777777" w:rsidR="00615BC3" w:rsidRPr="00615BC3" w:rsidRDefault="00615BC3" w:rsidP="00615BC3">
      <w:pPr>
        <w:numPr>
          <w:ilvl w:val="1"/>
          <w:numId w:val="47"/>
        </w:numPr>
        <w:tabs>
          <w:tab w:val="num" w:pos="1440"/>
        </w:tabs>
      </w:pPr>
      <w:r w:rsidRPr="00615BC3">
        <w:t>Sessie aanmaak/validatie gebouwd</w:t>
      </w:r>
    </w:p>
    <w:p w14:paraId="17A2C5C4" w14:textId="77777777" w:rsidR="00615BC3" w:rsidRPr="00615BC3" w:rsidRDefault="00615BC3" w:rsidP="00615BC3">
      <w:pPr>
        <w:numPr>
          <w:ilvl w:val="1"/>
          <w:numId w:val="47"/>
        </w:numPr>
        <w:tabs>
          <w:tab w:val="num" w:pos="1440"/>
        </w:tabs>
      </w:pPr>
      <w:r w:rsidRPr="00615BC3">
        <w:t xml:space="preserve">User </w:t>
      </w:r>
      <w:proofErr w:type="spellStart"/>
      <w:r w:rsidRPr="00615BC3">
        <w:t>role</w:t>
      </w:r>
      <w:proofErr w:type="spellEnd"/>
      <w:r w:rsidRPr="00615BC3">
        <w:t xml:space="preserve"> checks toegevoegd</w:t>
      </w:r>
    </w:p>
    <w:p w14:paraId="5A89BDFA" w14:textId="77777777" w:rsidR="00615BC3" w:rsidRPr="00615BC3" w:rsidRDefault="00615BC3" w:rsidP="00615BC3">
      <w:pPr>
        <w:numPr>
          <w:ilvl w:val="1"/>
          <w:numId w:val="47"/>
        </w:numPr>
        <w:tabs>
          <w:tab w:val="num" w:pos="1440"/>
        </w:tabs>
      </w:pPr>
      <w:proofErr w:type="spellStart"/>
      <w:r w:rsidRPr="00615BC3">
        <w:t>Session</w:t>
      </w:r>
      <w:proofErr w:type="spellEnd"/>
      <w:r w:rsidRPr="00615BC3">
        <w:t xml:space="preserve"> </w:t>
      </w:r>
      <w:proofErr w:type="spellStart"/>
      <w:r w:rsidRPr="00615BC3">
        <w:t>DTOs</w:t>
      </w:r>
      <w:proofErr w:type="spellEnd"/>
      <w:r w:rsidRPr="00615BC3">
        <w:t xml:space="preserve"> gemaakt</w:t>
      </w:r>
    </w:p>
    <w:p w14:paraId="714A0E7D" w14:textId="77777777" w:rsidR="00615BC3" w:rsidRPr="00615BC3" w:rsidRDefault="00615BC3" w:rsidP="00615BC3">
      <w:pPr>
        <w:numPr>
          <w:ilvl w:val="1"/>
          <w:numId w:val="47"/>
        </w:numPr>
        <w:tabs>
          <w:tab w:val="num" w:pos="1440"/>
        </w:tabs>
      </w:pPr>
      <w:r w:rsidRPr="00615BC3">
        <w:t xml:space="preserve">Testing voor </w:t>
      </w:r>
      <w:proofErr w:type="spellStart"/>
      <w:r w:rsidRPr="00615BC3">
        <w:t>session</w:t>
      </w:r>
      <w:proofErr w:type="spellEnd"/>
      <w:r w:rsidRPr="00615BC3">
        <w:t xml:space="preserve"> management</w:t>
      </w:r>
    </w:p>
    <w:p w14:paraId="411AB61D" w14:textId="77777777" w:rsidR="00615BC3" w:rsidRPr="00615BC3" w:rsidRDefault="00615BC3" w:rsidP="00615BC3">
      <w:pPr>
        <w:numPr>
          <w:ilvl w:val="1"/>
          <w:numId w:val="47"/>
        </w:numPr>
        <w:tabs>
          <w:tab w:val="num" w:pos="1440"/>
        </w:tabs>
      </w:pPr>
      <w:r w:rsidRPr="00615BC3">
        <w:t>Sessies gekoppeld met frontend</w:t>
      </w:r>
    </w:p>
    <w:p w14:paraId="38C9552C" w14:textId="77777777" w:rsidR="00615BC3" w:rsidRPr="00615BC3" w:rsidRDefault="00615BC3" w:rsidP="00615BC3">
      <w:pPr>
        <w:ind w:left="360"/>
        <w:rPr>
          <w:b/>
          <w:bCs/>
        </w:rPr>
      </w:pPr>
      <w:r w:rsidRPr="00615BC3">
        <w:rPr>
          <w:b/>
          <w:bCs/>
        </w:rPr>
        <w:t>Sprint 4 (11 Nov - 22 Nov)</w:t>
      </w:r>
    </w:p>
    <w:p w14:paraId="1ED53C46" w14:textId="77777777" w:rsidR="00615BC3" w:rsidRPr="00615BC3" w:rsidRDefault="00615BC3" w:rsidP="00615BC3">
      <w:pPr>
        <w:ind w:left="360"/>
      </w:pPr>
      <w:proofErr w:type="spellStart"/>
      <w:r w:rsidRPr="00615BC3">
        <w:t>Patiëntenlijst</w:t>
      </w:r>
      <w:proofErr w:type="spellEnd"/>
      <w:r w:rsidRPr="00615BC3">
        <w:t xml:space="preserve"> functionaliteit</w:t>
      </w:r>
    </w:p>
    <w:p w14:paraId="75760140" w14:textId="77777777" w:rsidR="00615BC3" w:rsidRPr="00615BC3" w:rsidRDefault="00615BC3" w:rsidP="00615BC3">
      <w:pPr>
        <w:numPr>
          <w:ilvl w:val="1"/>
          <w:numId w:val="48"/>
        </w:numPr>
        <w:tabs>
          <w:tab w:val="num" w:pos="1440"/>
        </w:tabs>
      </w:pPr>
      <w:r w:rsidRPr="00615BC3">
        <w:t xml:space="preserve">Ophalen </w:t>
      </w:r>
      <w:proofErr w:type="spellStart"/>
      <w:r w:rsidRPr="00615BC3">
        <w:t>patiëntenlijst</w:t>
      </w:r>
      <w:proofErr w:type="spellEnd"/>
      <w:r w:rsidRPr="00615BC3">
        <w:t xml:space="preserve"> geïmplementeerd</w:t>
      </w:r>
    </w:p>
    <w:p w14:paraId="4B1ADA74" w14:textId="77777777" w:rsidR="00615BC3" w:rsidRPr="00615BC3" w:rsidRDefault="00615BC3" w:rsidP="00615BC3">
      <w:pPr>
        <w:numPr>
          <w:ilvl w:val="1"/>
          <w:numId w:val="48"/>
        </w:numPr>
        <w:tabs>
          <w:tab w:val="num" w:pos="1440"/>
        </w:tabs>
      </w:pPr>
      <w:r w:rsidRPr="00615BC3">
        <w:t>Zoekfunctie toegevoegd</w:t>
      </w:r>
    </w:p>
    <w:p w14:paraId="603B64B0" w14:textId="77777777" w:rsidR="00615BC3" w:rsidRPr="00615BC3" w:rsidRDefault="00615BC3" w:rsidP="00615BC3">
      <w:pPr>
        <w:numPr>
          <w:ilvl w:val="1"/>
          <w:numId w:val="48"/>
        </w:numPr>
        <w:tabs>
          <w:tab w:val="num" w:pos="1440"/>
        </w:tabs>
      </w:pPr>
      <w:proofErr w:type="spellStart"/>
      <w:r w:rsidRPr="00615BC3">
        <w:t>Patient</w:t>
      </w:r>
      <w:proofErr w:type="spellEnd"/>
      <w:r w:rsidRPr="00615BC3">
        <w:t xml:space="preserve"> data </w:t>
      </w:r>
      <w:proofErr w:type="spellStart"/>
      <w:r w:rsidRPr="00615BC3">
        <w:t>DTOs</w:t>
      </w:r>
      <w:proofErr w:type="spellEnd"/>
      <w:r w:rsidRPr="00615BC3">
        <w:t xml:space="preserve"> gemaakt</w:t>
      </w:r>
    </w:p>
    <w:p w14:paraId="619297E4" w14:textId="77777777" w:rsidR="00615BC3" w:rsidRPr="00615BC3" w:rsidRDefault="00615BC3" w:rsidP="00615BC3">
      <w:pPr>
        <w:numPr>
          <w:ilvl w:val="1"/>
          <w:numId w:val="48"/>
        </w:numPr>
        <w:tabs>
          <w:tab w:val="num" w:pos="1440"/>
        </w:tabs>
      </w:pPr>
      <w:r w:rsidRPr="00615BC3">
        <w:t>Testing voor patiënt routes</w:t>
      </w:r>
    </w:p>
    <w:p w14:paraId="4FD9EB81" w14:textId="77777777" w:rsidR="00615BC3" w:rsidRPr="00615BC3" w:rsidRDefault="00615BC3" w:rsidP="00615BC3">
      <w:pPr>
        <w:numPr>
          <w:ilvl w:val="1"/>
          <w:numId w:val="48"/>
        </w:numPr>
        <w:tabs>
          <w:tab w:val="num" w:pos="1440"/>
        </w:tabs>
      </w:pPr>
      <w:r w:rsidRPr="00615BC3">
        <w:t>Security implementatie verbeterd</w:t>
      </w:r>
    </w:p>
    <w:p w14:paraId="762CA05B" w14:textId="77777777" w:rsidR="00615BC3" w:rsidRPr="00615BC3" w:rsidRDefault="00615BC3" w:rsidP="00615BC3">
      <w:pPr>
        <w:ind w:left="360"/>
        <w:rPr>
          <w:b/>
          <w:bCs/>
        </w:rPr>
      </w:pPr>
      <w:r w:rsidRPr="00615BC3">
        <w:rPr>
          <w:b/>
          <w:bCs/>
        </w:rPr>
        <w:t>Sprint 5 (25 Nov - 6 Dec)</w:t>
      </w:r>
    </w:p>
    <w:p w14:paraId="2910C3DD" w14:textId="77777777" w:rsidR="00615BC3" w:rsidRPr="00615BC3" w:rsidRDefault="00615BC3" w:rsidP="00615BC3">
      <w:pPr>
        <w:ind w:left="360"/>
      </w:pPr>
      <w:proofErr w:type="spellStart"/>
      <w:r w:rsidRPr="00615BC3">
        <w:t>Logout</w:t>
      </w:r>
      <w:proofErr w:type="spellEnd"/>
      <w:r w:rsidRPr="00615BC3">
        <w:t xml:space="preserve"> functionaliteit</w:t>
      </w:r>
    </w:p>
    <w:p w14:paraId="0336B20E" w14:textId="77777777" w:rsidR="00615BC3" w:rsidRPr="00615BC3" w:rsidRDefault="00615BC3" w:rsidP="00615BC3">
      <w:pPr>
        <w:numPr>
          <w:ilvl w:val="1"/>
          <w:numId w:val="49"/>
        </w:numPr>
      </w:pPr>
      <w:proofErr w:type="spellStart"/>
      <w:r w:rsidRPr="00615BC3">
        <w:t>Logout</w:t>
      </w:r>
      <w:proofErr w:type="spellEnd"/>
      <w:r w:rsidRPr="00615BC3">
        <w:t xml:space="preserve"> route geïmplementeerd</w:t>
      </w:r>
    </w:p>
    <w:p w14:paraId="64598279" w14:textId="77777777" w:rsidR="00615BC3" w:rsidRPr="00615BC3" w:rsidRDefault="00615BC3" w:rsidP="00615BC3">
      <w:pPr>
        <w:numPr>
          <w:ilvl w:val="1"/>
          <w:numId w:val="49"/>
        </w:numPr>
      </w:pPr>
      <w:r w:rsidRPr="00615BC3">
        <w:t>Sessie beëindiging toegevoegd</w:t>
      </w:r>
    </w:p>
    <w:p w14:paraId="58EF4F6C" w14:textId="77777777" w:rsidR="00615BC3" w:rsidRPr="00615BC3" w:rsidRDefault="00615BC3" w:rsidP="00615BC3">
      <w:pPr>
        <w:numPr>
          <w:ilvl w:val="1"/>
          <w:numId w:val="49"/>
        </w:numPr>
      </w:pPr>
      <w:proofErr w:type="spellStart"/>
      <w:r w:rsidRPr="00615BC3">
        <w:t>Logout</w:t>
      </w:r>
      <w:proofErr w:type="spellEnd"/>
      <w:r w:rsidRPr="00615BC3">
        <w:t xml:space="preserve"> testing gecreëerd</w:t>
      </w:r>
    </w:p>
    <w:p w14:paraId="6FC6CF8D" w14:textId="77777777" w:rsidR="00615BC3" w:rsidRPr="00615BC3" w:rsidRDefault="00615BC3" w:rsidP="00615BC3">
      <w:pPr>
        <w:numPr>
          <w:ilvl w:val="1"/>
          <w:numId w:val="49"/>
        </w:numPr>
      </w:pPr>
      <w:r w:rsidRPr="00615BC3">
        <w:t xml:space="preserve">Gekoppeld met frontend </w:t>
      </w:r>
      <w:proofErr w:type="spellStart"/>
      <w:r w:rsidRPr="00615BC3">
        <w:t>logout</w:t>
      </w:r>
      <w:proofErr w:type="spellEnd"/>
    </w:p>
    <w:p w14:paraId="391554F3" w14:textId="77777777" w:rsidR="00615BC3" w:rsidRPr="00615BC3" w:rsidRDefault="00615BC3" w:rsidP="00615BC3">
      <w:pPr>
        <w:ind w:left="360"/>
        <w:rPr>
          <w:b/>
          <w:bCs/>
        </w:rPr>
      </w:pPr>
      <w:r w:rsidRPr="00615BC3">
        <w:rPr>
          <w:b/>
          <w:bCs/>
        </w:rPr>
        <w:t>Sprint 6 (9 Dec - 20 Dec)</w:t>
      </w:r>
    </w:p>
    <w:p w14:paraId="0268CA85" w14:textId="77777777" w:rsidR="00615BC3" w:rsidRPr="00615BC3" w:rsidRDefault="00615BC3" w:rsidP="00615BC3">
      <w:pPr>
        <w:ind w:left="360"/>
      </w:pPr>
      <w:r w:rsidRPr="00615BC3">
        <w:t>UML Diagrammen</w:t>
      </w:r>
    </w:p>
    <w:p w14:paraId="092DF46F" w14:textId="77777777" w:rsidR="00615BC3" w:rsidRPr="00615BC3" w:rsidRDefault="00615BC3" w:rsidP="00615BC3">
      <w:pPr>
        <w:numPr>
          <w:ilvl w:val="1"/>
          <w:numId w:val="50"/>
        </w:numPr>
        <w:tabs>
          <w:tab w:val="num" w:pos="1440"/>
        </w:tabs>
      </w:pPr>
      <w:r w:rsidRPr="00615BC3">
        <w:t xml:space="preserve">System </w:t>
      </w:r>
      <w:proofErr w:type="spellStart"/>
      <w:r w:rsidRPr="00615BC3">
        <w:t>sequence</w:t>
      </w:r>
      <w:proofErr w:type="spellEnd"/>
      <w:r w:rsidRPr="00615BC3">
        <w:t xml:space="preserve"> diagrams gemaakt</w:t>
      </w:r>
    </w:p>
    <w:p w14:paraId="43070EEF" w14:textId="77777777" w:rsidR="00615BC3" w:rsidRPr="00615BC3" w:rsidRDefault="00615BC3" w:rsidP="00615BC3">
      <w:pPr>
        <w:numPr>
          <w:ilvl w:val="1"/>
          <w:numId w:val="50"/>
        </w:numPr>
        <w:tabs>
          <w:tab w:val="num" w:pos="1440"/>
        </w:tabs>
      </w:pPr>
      <w:r w:rsidRPr="00615BC3">
        <w:t>Class diagrams toegevoegd</w:t>
      </w:r>
    </w:p>
    <w:p w14:paraId="00D4B1AC" w14:textId="77777777" w:rsidR="00615BC3" w:rsidRPr="00615BC3" w:rsidRDefault="00615BC3" w:rsidP="00615BC3">
      <w:pPr>
        <w:numPr>
          <w:ilvl w:val="1"/>
          <w:numId w:val="50"/>
        </w:numPr>
        <w:tabs>
          <w:tab w:val="num" w:pos="1440"/>
        </w:tabs>
      </w:pPr>
      <w:r w:rsidRPr="00615BC3">
        <w:t>Documentatie bijgewerkt</w:t>
      </w:r>
    </w:p>
    <w:p w14:paraId="7AB0C948" w14:textId="77777777" w:rsidR="00615BC3" w:rsidRDefault="00615BC3" w:rsidP="00615BC3">
      <w:pPr>
        <w:ind w:left="360"/>
      </w:pPr>
      <w:r w:rsidRPr="00615BC3">
        <w:t>Eindopschoning en documentatie</w:t>
      </w:r>
    </w:p>
    <w:p w14:paraId="7AD6446A" w14:textId="77777777" w:rsidR="00615BC3" w:rsidRPr="00615BC3" w:rsidRDefault="00615BC3" w:rsidP="00615BC3">
      <w:pPr>
        <w:ind w:left="360"/>
      </w:pPr>
    </w:p>
    <w:p w14:paraId="6B26B907" w14:textId="16BAA7B7" w:rsidR="00615BC3" w:rsidRPr="00615BC3" w:rsidRDefault="00615BC3" w:rsidP="00615BC3">
      <w:r>
        <w:t>Opmerkingen</w:t>
      </w:r>
      <w:r w:rsidRPr="00615BC3">
        <w:t>:</w:t>
      </w:r>
    </w:p>
    <w:p w14:paraId="4795403F" w14:textId="11C0C830" w:rsidR="00615BC3" w:rsidRPr="00615BC3" w:rsidRDefault="00615BC3" w:rsidP="00615BC3">
      <w:pPr>
        <w:numPr>
          <w:ilvl w:val="0"/>
          <w:numId w:val="51"/>
        </w:numPr>
      </w:pPr>
      <w:r w:rsidRPr="00615BC3">
        <w:t xml:space="preserve">Continu focus op security verbeteringen en bug </w:t>
      </w:r>
      <w:proofErr w:type="spellStart"/>
      <w:r w:rsidRPr="00615BC3">
        <w:t>fixes</w:t>
      </w:r>
      <w:proofErr w:type="spellEnd"/>
    </w:p>
    <w:p w14:paraId="43CE90B8" w14:textId="77777777" w:rsidR="00615BC3" w:rsidRPr="00615BC3" w:rsidRDefault="00615BC3" w:rsidP="00615BC3">
      <w:pPr>
        <w:numPr>
          <w:ilvl w:val="0"/>
          <w:numId w:val="51"/>
        </w:numPr>
      </w:pPr>
      <w:r w:rsidRPr="00615BC3">
        <w:t xml:space="preserve">Nadruk op authenticatie, </w:t>
      </w:r>
      <w:proofErr w:type="spellStart"/>
      <w:r w:rsidRPr="00615BC3">
        <w:t>session</w:t>
      </w:r>
      <w:proofErr w:type="spellEnd"/>
      <w:r w:rsidRPr="00615BC3">
        <w:t xml:space="preserve"> management en patiëntgegevens</w:t>
      </w:r>
    </w:p>
    <w:p w14:paraId="6692C8E5" w14:textId="77777777" w:rsidR="00615BC3" w:rsidRPr="00615BC3" w:rsidRDefault="00615BC3" w:rsidP="00615BC3">
      <w:pPr>
        <w:numPr>
          <w:ilvl w:val="0"/>
          <w:numId w:val="51"/>
        </w:numPr>
      </w:pPr>
      <w:r w:rsidRPr="00615BC3">
        <w:t xml:space="preserve">Uitgebreide test </w:t>
      </w:r>
      <w:proofErr w:type="spellStart"/>
      <w:r w:rsidRPr="00615BC3">
        <w:t>coverage</w:t>
      </w:r>
      <w:proofErr w:type="spellEnd"/>
      <w:r w:rsidRPr="00615BC3">
        <w:t xml:space="preserve"> gehandhaafd</w:t>
      </w:r>
    </w:p>
    <w:p w14:paraId="52CB20B2" w14:textId="740CB581" w:rsidR="005E0D5C" w:rsidRDefault="00615BC3" w:rsidP="00A9465F">
      <w:pPr>
        <w:numPr>
          <w:ilvl w:val="0"/>
          <w:numId w:val="51"/>
        </w:numPr>
      </w:pPr>
      <w:r w:rsidRPr="00615BC3">
        <w:t>Regelmatige integratie met frontend componenten</w:t>
      </w:r>
    </w:p>
    <w:p w14:paraId="77893648" w14:textId="4BC83999" w:rsidR="002204D4" w:rsidRDefault="002204D4" w:rsidP="002204D4">
      <w:pPr>
        <w:pStyle w:val="Heading3"/>
      </w:pPr>
      <w:bookmarkStart w:id="40" w:name="_Toc187074617"/>
      <w:r>
        <w:t>Class Diagram</w:t>
      </w:r>
      <w:bookmarkEnd w:id="40"/>
    </w:p>
    <w:p w14:paraId="2794C66E" w14:textId="7986E06F" w:rsidR="002204D4" w:rsidRDefault="002204D4" w:rsidP="002204D4">
      <w:r>
        <w:t xml:space="preserve">(zie file </w:t>
      </w:r>
      <w:proofErr w:type="spellStart"/>
      <w:r>
        <w:t>class</w:t>
      </w:r>
      <w:r>
        <w:t>_</w:t>
      </w:r>
      <w:r>
        <w:t>backend</w:t>
      </w:r>
      <w:proofErr w:type="spellEnd"/>
      <w:r>
        <w:t xml:space="preserve"> in de diagrams folder)</w:t>
      </w:r>
    </w:p>
    <w:p w14:paraId="6E7D04D4" w14:textId="77777777" w:rsidR="002204D4" w:rsidRDefault="002204D4" w:rsidP="002204D4"/>
    <w:p w14:paraId="791CE807" w14:textId="2E420ECF" w:rsidR="002204D4" w:rsidRDefault="002204D4" w:rsidP="002204D4">
      <w:pPr>
        <w:rPr>
          <w:b/>
          <w:bCs/>
        </w:rPr>
      </w:pPr>
      <w:r>
        <w:rPr>
          <w:b/>
          <w:bCs/>
        </w:rPr>
        <w:t>Uitleg:</w:t>
      </w:r>
    </w:p>
    <w:p w14:paraId="0D8EBC13" w14:textId="41D8813C" w:rsidR="00537CEC" w:rsidRDefault="00537CEC" w:rsidP="00537CEC">
      <w:r>
        <w:t xml:space="preserve">De backend van de applicatie bestaat uit verschillende met elkaar verbonden componenten die samen de kernfunctionaliteiten realiseren. Wanneer een gebruiker bijvoorbeeld inlogt, begint de flow bij de </w:t>
      </w:r>
      <w:hyperlink w:anchor="_Login_functionaliteit" w:history="1">
        <w:r w:rsidRPr="00B00000">
          <w:rPr>
            <w:rStyle w:val="Hyperlink"/>
          </w:rPr>
          <w:t>LoginController</w:t>
        </w:r>
      </w:hyperlink>
      <w:r>
        <w:t>, die een HTTP request ontvangt met de inloggegevens. Deze controller werkt samen met de LoginServiceImpl, die op zijn beurt het UserRepository en PasswordRepository gebruikt voor authenticatie.</w:t>
      </w:r>
    </w:p>
    <w:p w14:paraId="37D1DEE6" w14:textId="77777777" w:rsidR="00537CEC" w:rsidRDefault="00537CEC" w:rsidP="00537CEC"/>
    <w:p w14:paraId="0960E7AA" w14:textId="03C9CB71" w:rsidR="00537CEC" w:rsidRDefault="00537CEC" w:rsidP="00537CEC">
      <w:r>
        <w:t xml:space="preserve">Na succesvolle authenticatie wordt via de SessionServiceImpl een nieuwe sessie aangemaakt en opgeslagen in het SessionRepository. Deze sessie wordt vervolgens gebruikt voor alle vervolgverzoeken, waarbij de </w:t>
      </w:r>
      <w:hyperlink w:anchor="_Session_Management" w:history="1">
        <w:r w:rsidRPr="00537CEC">
          <w:rPr>
            <w:rStyle w:val="Hyperlink"/>
          </w:rPr>
          <w:t>SessionInterceptor</w:t>
        </w:r>
      </w:hyperlink>
      <w:r>
        <w:t xml:space="preserve"> elk request controleert op een geldige sessie.</w:t>
      </w:r>
    </w:p>
    <w:p w14:paraId="65A40A85" w14:textId="77777777" w:rsidR="00537CEC" w:rsidRDefault="00537CEC" w:rsidP="00537CEC"/>
    <w:p w14:paraId="61347F22" w14:textId="6DDEE6CD" w:rsidR="00537CEC" w:rsidRDefault="00537CEC" w:rsidP="00537CEC">
      <w:r>
        <w:t xml:space="preserve">Voor het ophalen van patiëntgegevens werkt de </w:t>
      </w:r>
      <w:hyperlink w:anchor="_Patient_data_functionaliteiten" w:history="1">
        <w:r w:rsidRPr="00537CEC">
          <w:rPr>
            <w:rStyle w:val="Hyperlink"/>
          </w:rPr>
          <w:t>PatientController</w:t>
        </w:r>
      </w:hyperlink>
      <w:r>
        <w:t xml:space="preserve"> samen met zowel de PatientServiceImpl als de HealthDataServiceImpl. De PatientServiceImpl haalt basis patiëntgegevens op via het PatientRepository, terwijl de HealthDataServiceImpl gezondheidsgegevens ophaalt via het HealthDataRepository.</w:t>
      </w:r>
    </w:p>
    <w:p w14:paraId="35FE2DFE" w14:textId="77777777" w:rsidR="00537CEC" w:rsidRDefault="00537CEC" w:rsidP="00537CEC"/>
    <w:p w14:paraId="73373FAA" w14:textId="77777777" w:rsidR="00537CEC" w:rsidRDefault="00537CEC" w:rsidP="00537CEC">
      <w:r>
        <w:t>Medische professionals hebben toegang tot extra functionaliteit via hun BIG-nummer. De MedicalProfessionalServiceImpl valideert deze toegang en werkt samen met het MedicalProfessionalRepository voor het ophalen van specifieke informatie.</w:t>
      </w:r>
    </w:p>
    <w:p w14:paraId="29924728" w14:textId="77777777" w:rsidR="00537CEC" w:rsidRDefault="00537CEC" w:rsidP="00537CEC"/>
    <w:p w14:paraId="6BC0A0AC" w14:textId="77777777" w:rsidR="00537CEC" w:rsidRDefault="00537CEC" w:rsidP="00537CEC">
      <w:r>
        <w:t>Bij het uitloggen zorgt de LogoutController ervoor dat de actieve sessie wordt beëindigd via de SessionServiceImpl, die vervolgens het SessionRepository gebruikt om de sessie te verwijderen uit de database.</w:t>
      </w:r>
    </w:p>
    <w:p w14:paraId="57E0C9D7" w14:textId="77777777" w:rsidR="00537CEC" w:rsidRDefault="00537CEC" w:rsidP="00537CEC"/>
    <w:p w14:paraId="00604AF4" w14:textId="65AC118C" w:rsidR="002204D4" w:rsidRPr="002204D4" w:rsidRDefault="00537CEC" w:rsidP="00537CEC">
      <w:r>
        <w:t>Deze samenhang tussen componenten zorgt voor een gestructureerde dataflow, waarbij elke component zijn eigen specifieke verantwoordelijkheid heeft binnen het grotere geheel van de applicatie.</w:t>
      </w:r>
    </w:p>
    <w:p w14:paraId="6C8540E5" w14:textId="77777777" w:rsidR="002204D4" w:rsidRDefault="002204D4" w:rsidP="002204D4"/>
    <w:p w14:paraId="3D1D8CC3" w14:textId="0F573B81" w:rsidR="008D7C43" w:rsidRPr="00615BC3" w:rsidRDefault="00887056" w:rsidP="000779C2">
      <w:pPr>
        <w:pStyle w:val="Heading3"/>
      </w:pPr>
      <w:bookmarkStart w:id="41" w:name="_Login_functionaliteit"/>
      <w:bookmarkStart w:id="42" w:name="_Toc187074618"/>
      <w:bookmarkEnd w:id="41"/>
      <w:r>
        <w:t xml:space="preserve">Login </w:t>
      </w:r>
      <w:proofErr w:type="spellStart"/>
      <w:r w:rsidR="00615BC3" w:rsidRPr="00615BC3">
        <w:t>functionaliteit</w:t>
      </w:r>
      <w:bookmarkEnd w:id="42"/>
      <w:proofErr w:type="spellEnd"/>
    </w:p>
    <w:p w14:paraId="7DC612F1" w14:textId="12C38F21" w:rsidR="00887056" w:rsidRDefault="00970491" w:rsidP="00A9465F">
      <w:r>
        <w:t xml:space="preserve">(zie file </w:t>
      </w:r>
      <w:proofErr w:type="spellStart"/>
      <w:r>
        <w:t>sequence_login</w:t>
      </w:r>
      <w:proofErr w:type="spellEnd"/>
      <w:r>
        <w:t xml:space="preserve"> in de </w:t>
      </w:r>
      <w:r w:rsidR="00A81C2A">
        <w:t>diagrams folder</w:t>
      </w:r>
      <w:r>
        <w:t>)</w:t>
      </w:r>
    </w:p>
    <w:p w14:paraId="502299A1" w14:textId="77777777" w:rsidR="00970491" w:rsidRDefault="00970491" w:rsidP="00A9465F"/>
    <w:p w14:paraId="1061CB19" w14:textId="30D15F32" w:rsidR="00970491" w:rsidRPr="008D7C43" w:rsidRDefault="00970491" w:rsidP="00A9465F">
      <w:pPr>
        <w:rPr>
          <w:b/>
          <w:bCs/>
        </w:rPr>
      </w:pPr>
      <w:r w:rsidRPr="008D7C43">
        <w:rPr>
          <w:b/>
          <w:bCs/>
        </w:rPr>
        <w:t>Uitleg:</w:t>
      </w:r>
    </w:p>
    <w:p w14:paraId="30DD79BB" w14:textId="2A816EF1" w:rsidR="008D7C43" w:rsidRPr="008D7C43" w:rsidRDefault="008D7C43" w:rsidP="008D7C43">
      <w:r w:rsidRPr="008D7C43">
        <w:t xml:space="preserve">De login route in de backend van de applicatie zorgt voor de </w:t>
      </w:r>
      <w:proofErr w:type="spellStart"/>
      <w:r>
        <w:t>authentication</w:t>
      </w:r>
      <w:proofErr w:type="spellEnd"/>
      <w:r w:rsidRPr="008D7C43">
        <w:t xml:space="preserve"> van gebruikers en het aanmaken van </w:t>
      </w:r>
      <w:proofErr w:type="spellStart"/>
      <w:r>
        <w:t>sessions</w:t>
      </w:r>
      <w:proofErr w:type="spellEnd"/>
      <w:r w:rsidRPr="008D7C43">
        <w:t xml:space="preserve">. Wanneer een gebruiker een login verzoek indient via de LoginController, wordt het verzoek doorgestuurd naar de </w:t>
      </w:r>
      <w:proofErr w:type="spellStart"/>
      <w:r w:rsidRPr="008D7C43">
        <w:t>LoginService</w:t>
      </w:r>
      <w:proofErr w:type="spellEnd"/>
      <w:r w:rsidRPr="008D7C43">
        <w:t>. Deze service valideert de inloggegevens door de ingevoerde BSN of e-mail en het wachtwoord te controleren tegen de gegevens in de database.</w:t>
      </w:r>
    </w:p>
    <w:p w14:paraId="3B93D17A" w14:textId="77777777" w:rsidR="008D7C43" w:rsidRPr="008D7C43" w:rsidRDefault="008D7C43" w:rsidP="008D7C43"/>
    <w:p w14:paraId="30D8074B" w14:textId="77777777" w:rsidR="008D7C43" w:rsidRPr="008D7C43" w:rsidRDefault="008D7C43" w:rsidP="008D7C43">
      <w:r w:rsidRPr="008D7C43">
        <w:t xml:space="preserve">De </w:t>
      </w:r>
      <w:proofErr w:type="spellStart"/>
      <w:r w:rsidRPr="008D7C43">
        <w:t>LoginService</w:t>
      </w:r>
      <w:proofErr w:type="spellEnd"/>
      <w:r w:rsidRPr="008D7C43">
        <w:t xml:space="preserve"> maakt gebruik van de UserRepository om de gebruiker op te zoeken en de PasswordRepository om het bijbehorende wachtwoord op te halen. Vervolgens wordt het ingevoerde wachtwoord gevalideerd. Als het wachtwoord correct is, wordt een nieuwe sessie aangemaakt via de </w:t>
      </w:r>
      <w:proofErr w:type="spellStart"/>
      <w:r w:rsidRPr="008D7C43">
        <w:t>SessionService</w:t>
      </w:r>
      <w:proofErr w:type="spellEnd"/>
      <w:r w:rsidRPr="008D7C43">
        <w:t xml:space="preserve">. Deze service verwijdert eventuele bestaande sessies voor de gebruiker en genereert een nieuwe </w:t>
      </w:r>
      <w:proofErr w:type="spellStart"/>
      <w:r w:rsidRPr="008D7C43">
        <w:t>sessionId</w:t>
      </w:r>
      <w:proofErr w:type="spellEnd"/>
      <w:r w:rsidRPr="008D7C43">
        <w:t>, die samen met de BSN en een vervaldatum wordt opgeslagen in de SessionRepository.</w:t>
      </w:r>
    </w:p>
    <w:p w14:paraId="6A9C9725" w14:textId="77777777" w:rsidR="008D7C43" w:rsidRPr="008D7C43" w:rsidRDefault="008D7C43" w:rsidP="008D7C43"/>
    <w:p w14:paraId="63657839" w14:textId="2B9D8EE8" w:rsidR="008D7C43" w:rsidRDefault="008D7C43" w:rsidP="008D7C43">
      <w:r w:rsidRPr="008D7C43">
        <w:t xml:space="preserve">De LoginController retourneert uiteindelijk een cookie met de </w:t>
      </w:r>
      <w:proofErr w:type="spellStart"/>
      <w:r w:rsidRPr="008D7C43">
        <w:t>sessionId</w:t>
      </w:r>
      <w:proofErr w:type="spellEnd"/>
      <w:r w:rsidRPr="008D7C43">
        <w:t xml:space="preserve"> en een JSON-object met het </w:t>
      </w:r>
      <w:proofErr w:type="spellStart"/>
      <w:r w:rsidRPr="008D7C43">
        <w:t>userType</w:t>
      </w:r>
      <w:proofErr w:type="spellEnd"/>
      <w:r w:rsidRPr="008D7C43">
        <w:t xml:space="preserve"> naar de gebruiker. Bij een foutieve login wordt een foutmelding </w:t>
      </w:r>
      <w:r w:rsidRPr="008D7C43">
        <w:lastRenderedPageBreak/>
        <w:t xml:space="preserve">geretourneerd. Deze route zorgt voor een veilige en efficiënte manier om gebruikers te </w:t>
      </w:r>
      <w:proofErr w:type="spellStart"/>
      <w:r w:rsidRPr="008D7C43">
        <w:t>authenticeren</w:t>
      </w:r>
      <w:proofErr w:type="spellEnd"/>
      <w:r w:rsidRPr="008D7C43">
        <w:t xml:space="preserve"> en sessies te beheren.</w:t>
      </w:r>
    </w:p>
    <w:p w14:paraId="2040BC23" w14:textId="77777777" w:rsidR="008D7C43" w:rsidRDefault="008D7C43" w:rsidP="008D7C43"/>
    <w:p w14:paraId="0038B265" w14:textId="73A780B1" w:rsidR="008D7C43" w:rsidRDefault="00615BC3" w:rsidP="008D7C43">
      <w:pPr>
        <w:pStyle w:val="Heading3"/>
      </w:pPr>
      <w:bookmarkStart w:id="43" w:name="_Validation_bij_role"/>
      <w:bookmarkStart w:id="44" w:name="_Session_Management"/>
      <w:bookmarkStart w:id="45" w:name="_Toc187074619"/>
      <w:bookmarkEnd w:id="43"/>
      <w:bookmarkEnd w:id="44"/>
      <w:r>
        <w:t>Session Management</w:t>
      </w:r>
      <w:bookmarkEnd w:id="45"/>
    </w:p>
    <w:p w14:paraId="1A207FCC" w14:textId="77777777" w:rsidR="008D7C43" w:rsidRPr="008D7C43" w:rsidRDefault="008D7C43" w:rsidP="008D7C43">
      <w:pPr>
        <w:rPr>
          <w:lang w:val="en-US"/>
        </w:rPr>
      </w:pPr>
    </w:p>
    <w:p w14:paraId="6BD36F70" w14:textId="03AD5A5A" w:rsidR="008D7C43" w:rsidRDefault="008D7C43" w:rsidP="008D7C43">
      <w:r>
        <w:t xml:space="preserve">(zie file </w:t>
      </w:r>
      <w:proofErr w:type="spellStart"/>
      <w:r w:rsidRPr="008D7C43">
        <w:t>sequence_validation</w:t>
      </w:r>
      <w:proofErr w:type="spellEnd"/>
      <w:r>
        <w:t xml:space="preserve"> in de </w:t>
      </w:r>
      <w:r w:rsidR="00A81C2A">
        <w:t>diagrams folder</w:t>
      </w:r>
      <w:r>
        <w:t>)</w:t>
      </w:r>
    </w:p>
    <w:p w14:paraId="4DD24645" w14:textId="77777777" w:rsidR="008D7C43" w:rsidRDefault="008D7C43" w:rsidP="008D7C43"/>
    <w:p w14:paraId="73A2F18C" w14:textId="326F63B5" w:rsidR="008D7C43" w:rsidRDefault="008D7C43" w:rsidP="008D7C43">
      <w:r>
        <w:rPr>
          <w:b/>
          <w:bCs/>
        </w:rPr>
        <w:t>Uitleg:</w:t>
      </w:r>
    </w:p>
    <w:p w14:paraId="65AFB3B1" w14:textId="77777777" w:rsidR="00EF027C" w:rsidRDefault="00EF027C" w:rsidP="00EF027C">
      <w:r>
        <w:t>De /</w:t>
      </w:r>
      <w:proofErr w:type="spellStart"/>
      <w:r>
        <w:t>role</w:t>
      </w:r>
      <w:proofErr w:type="spellEnd"/>
      <w:r>
        <w:t xml:space="preserve"> query in de backend van de applicatie zorgt voor het ophalen van de gebruikersrol op basis van een geldige sessie. Wanneer een gebruiker een verzoek indient via de </w:t>
      </w:r>
      <w:proofErr w:type="spellStart"/>
      <w:r>
        <w:t>UserController</w:t>
      </w:r>
      <w:proofErr w:type="spellEnd"/>
      <w:r>
        <w:t xml:space="preserve"> voor de </w:t>
      </w:r>
      <w:proofErr w:type="spellStart"/>
      <w:r>
        <w:t>endpoint</w:t>
      </w:r>
      <w:proofErr w:type="spellEnd"/>
      <w:r>
        <w:t xml:space="preserve"> /user/</w:t>
      </w:r>
      <w:proofErr w:type="spellStart"/>
      <w:r>
        <w:t>role</w:t>
      </w:r>
      <w:proofErr w:type="spellEnd"/>
      <w:r>
        <w:t>, wordt het verzoek eerst onderschept door de SessionInterceptor om de sessie te valideren.</w:t>
      </w:r>
    </w:p>
    <w:p w14:paraId="208D6ABD" w14:textId="77777777" w:rsidR="00EF027C" w:rsidRDefault="00EF027C" w:rsidP="00EF027C"/>
    <w:p w14:paraId="6C449B8A" w14:textId="77777777" w:rsidR="00EF027C" w:rsidRDefault="00EF027C" w:rsidP="00EF027C">
      <w:r>
        <w:t xml:space="preserve">De SessionInterceptor controleert de cookies in het verzoek om de </w:t>
      </w:r>
      <w:proofErr w:type="spellStart"/>
      <w:r>
        <w:t>sessionId</w:t>
      </w:r>
      <w:proofErr w:type="spellEnd"/>
      <w:r>
        <w:t xml:space="preserve"> te vinden. Vervolgens roept het de </w:t>
      </w:r>
      <w:proofErr w:type="spellStart"/>
      <w:r>
        <w:t>SessionService</w:t>
      </w:r>
      <w:proofErr w:type="spellEnd"/>
      <w:r>
        <w:t xml:space="preserve"> aan om de sessie te verifiëren en de bijbehorende BSN op te halen. De </w:t>
      </w:r>
      <w:proofErr w:type="spellStart"/>
      <w:r>
        <w:t>SessionService</w:t>
      </w:r>
      <w:proofErr w:type="spellEnd"/>
      <w:r>
        <w:t xml:space="preserve"> gebruikt de SessionRepository om de sessiegegevens uit de database op te halen en valideert de sessie.</w:t>
      </w:r>
    </w:p>
    <w:p w14:paraId="1F0FF6E5" w14:textId="77777777" w:rsidR="00EF027C" w:rsidRDefault="00EF027C" w:rsidP="00EF027C"/>
    <w:p w14:paraId="00DED908" w14:textId="427F691C" w:rsidR="008D7C43" w:rsidRDefault="00EF027C" w:rsidP="00EF027C">
      <w:r>
        <w:t xml:space="preserve">Na succesvolle validatie haalt de </w:t>
      </w:r>
      <w:proofErr w:type="spellStart"/>
      <w:r>
        <w:t>SessionService</w:t>
      </w:r>
      <w:proofErr w:type="spellEnd"/>
      <w:r>
        <w:t xml:space="preserve"> de gebruikersinformatie op via de UserRepository en bepaalt het type gebruiker. Deze informatie wordt teruggestuurd naar de SessionInterceptor, die de BSN en het gebruikersroltype toevoegt aan de verzoekattributen. Als de sessie niet geldig is, retourneert de SessionInterceptor een foutmelding met de status 401 (</w:t>
      </w:r>
      <w:proofErr w:type="spellStart"/>
      <w:r>
        <w:t>Unauthorized</w:t>
      </w:r>
      <w:proofErr w:type="spellEnd"/>
      <w:r>
        <w:t>). Bij onverwachte validatiefouten wordt een status 500 (</w:t>
      </w:r>
      <w:proofErr w:type="spellStart"/>
      <w:r>
        <w:t>Internal</w:t>
      </w:r>
      <w:proofErr w:type="spellEnd"/>
      <w:r>
        <w:t xml:space="preserve"> Server Error) geretourneerd.</w:t>
      </w:r>
    </w:p>
    <w:p w14:paraId="47E0A43F" w14:textId="77777777" w:rsidR="00BE58A7" w:rsidRDefault="00BE58A7" w:rsidP="00EF027C"/>
    <w:p w14:paraId="65BAF6DA" w14:textId="4B464960" w:rsidR="00BE58A7" w:rsidRDefault="00615BC3" w:rsidP="00BE58A7">
      <w:pPr>
        <w:pStyle w:val="Heading3"/>
      </w:pPr>
      <w:bookmarkStart w:id="46" w:name="_Patient_data_functionaliteiten"/>
      <w:bookmarkStart w:id="47" w:name="_Toc187074620"/>
      <w:bookmarkEnd w:id="46"/>
      <w:r>
        <w:t xml:space="preserve">Patient data </w:t>
      </w:r>
      <w:proofErr w:type="spellStart"/>
      <w:r>
        <w:t>functionaliteiten</w:t>
      </w:r>
      <w:bookmarkEnd w:id="47"/>
      <w:proofErr w:type="spellEnd"/>
    </w:p>
    <w:p w14:paraId="2B442965" w14:textId="77777777" w:rsidR="00BE58A7" w:rsidRPr="00BE58A7" w:rsidRDefault="00BE58A7" w:rsidP="00BE58A7">
      <w:pPr>
        <w:rPr>
          <w:lang w:val="en-US"/>
        </w:rPr>
      </w:pPr>
    </w:p>
    <w:p w14:paraId="69388A86" w14:textId="4237EBD1" w:rsidR="00BE58A7" w:rsidRDefault="00BE58A7" w:rsidP="00BE58A7">
      <w:pPr>
        <w:rPr>
          <w:lang w:val="en-US"/>
        </w:rPr>
      </w:pPr>
      <w:r w:rsidRPr="00BE58A7">
        <w:rPr>
          <w:lang w:val="en-US"/>
        </w:rPr>
        <w:t>(</w:t>
      </w:r>
      <w:proofErr w:type="spellStart"/>
      <w:r w:rsidRPr="00BE58A7">
        <w:rPr>
          <w:lang w:val="en-US"/>
        </w:rPr>
        <w:t>zie</w:t>
      </w:r>
      <w:proofErr w:type="spellEnd"/>
      <w:r w:rsidRPr="00BE58A7">
        <w:rPr>
          <w:lang w:val="en-US"/>
        </w:rPr>
        <w:t xml:space="preserve"> file </w:t>
      </w:r>
      <w:proofErr w:type="spellStart"/>
      <w:r w:rsidRPr="00BE58A7">
        <w:rPr>
          <w:lang w:val="en-US"/>
        </w:rPr>
        <w:t>sequence_health_data</w:t>
      </w:r>
      <w:proofErr w:type="spellEnd"/>
      <w:r w:rsidRPr="00BE58A7">
        <w:rPr>
          <w:lang w:val="en-US"/>
        </w:rPr>
        <w:t xml:space="preserve"> in de diagrams folder)</w:t>
      </w:r>
    </w:p>
    <w:p w14:paraId="0494357B" w14:textId="77777777" w:rsidR="004F2B19" w:rsidRDefault="004F2B19" w:rsidP="00BE58A7">
      <w:pPr>
        <w:rPr>
          <w:lang w:val="en-US"/>
        </w:rPr>
      </w:pPr>
    </w:p>
    <w:p w14:paraId="210C8095" w14:textId="77777777" w:rsidR="004F2B19" w:rsidRPr="004F2B19" w:rsidRDefault="004F2B19" w:rsidP="004F2B19">
      <w:pPr>
        <w:rPr>
          <w:b/>
          <w:bCs/>
        </w:rPr>
      </w:pPr>
      <w:r w:rsidRPr="004F2B19">
        <w:rPr>
          <w:b/>
          <w:bCs/>
        </w:rPr>
        <w:t>Uitleg:</w:t>
      </w:r>
    </w:p>
    <w:p w14:paraId="77ADA9EB" w14:textId="77777777" w:rsidR="004F2B19" w:rsidRPr="004F2B19" w:rsidRDefault="004F2B19" w:rsidP="004F2B19">
      <w:r w:rsidRPr="004F2B19">
        <w:t>De /</w:t>
      </w:r>
      <w:proofErr w:type="spellStart"/>
      <w:r w:rsidRPr="004F2B19">
        <w:t>patient</w:t>
      </w:r>
      <w:proofErr w:type="spellEnd"/>
      <w:r w:rsidRPr="004F2B19">
        <w:t xml:space="preserve">/health-data </w:t>
      </w:r>
      <w:proofErr w:type="spellStart"/>
      <w:r w:rsidRPr="004F2B19">
        <w:t>endpoint</w:t>
      </w:r>
      <w:proofErr w:type="spellEnd"/>
      <w:r w:rsidRPr="004F2B19">
        <w:t xml:space="preserve"> in de backend van de applicatie zorgt voor het ophalen van gezondheidsgegevens op basis van een BSN. Wanneer een gebruiker een verzoek indient via de PatientController, wordt het verzoek eerst onderschept door de SessionInterceptor om de sessie en gebruikerstype te valideren.</w:t>
      </w:r>
    </w:p>
    <w:p w14:paraId="5C5C9BBF" w14:textId="77777777" w:rsidR="004F2B19" w:rsidRPr="004F2B19" w:rsidRDefault="004F2B19" w:rsidP="004F2B19"/>
    <w:p w14:paraId="67CFE67F" w14:textId="77777777" w:rsidR="004F2B19" w:rsidRPr="004F2B19" w:rsidRDefault="004F2B19" w:rsidP="004F2B19">
      <w:r w:rsidRPr="004F2B19">
        <w:t xml:space="preserve">Na succesvolle validatie stuurt de PatientController het verzoek door naar de </w:t>
      </w:r>
      <w:proofErr w:type="spellStart"/>
      <w:r w:rsidRPr="004F2B19">
        <w:t>HealthDataService</w:t>
      </w:r>
      <w:proofErr w:type="spellEnd"/>
      <w:r w:rsidRPr="004F2B19">
        <w:t>. Deze service gebruikt de HealthDataRepository om de gezondheidsgegevens van de patiënt op te halen uit de database. Voor patiënten wordt automatisch hun eigen BSN gebruikt, terwijl medische professionals een specifieke BSN kunnen opgeven.</w:t>
      </w:r>
    </w:p>
    <w:p w14:paraId="2DCA767F" w14:textId="77777777" w:rsidR="004F2B19" w:rsidRPr="004F2B19" w:rsidRDefault="004F2B19" w:rsidP="004F2B19"/>
    <w:p w14:paraId="4B30B03E" w14:textId="3CAFCD62" w:rsidR="004F2B19" w:rsidRPr="004F2B19" w:rsidRDefault="004F2B19" w:rsidP="004F2B19">
      <w:r w:rsidRPr="004F2B19">
        <w:t xml:space="preserve">De HealthDataRepository voert een geoptimaliseerde query uit om alle relevante </w:t>
      </w:r>
      <w:r>
        <w:t>health data</w:t>
      </w:r>
      <w:r w:rsidRPr="004F2B19">
        <w:t xml:space="preserve"> op te halen. Deze gegevens worden vervolgens door de </w:t>
      </w:r>
      <w:proofErr w:type="spellStart"/>
      <w:r w:rsidRPr="004F2B19">
        <w:t>HealthDataService</w:t>
      </w:r>
      <w:proofErr w:type="spellEnd"/>
      <w:r w:rsidRPr="004F2B19">
        <w:t xml:space="preserve"> verwerkt en gestructureerd in een formaat dat geschikt is voor frontend visualisatie. Bij een succesvol verzoek wordt een </w:t>
      </w:r>
      <w:r>
        <w:t>list van health data</w:t>
      </w:r>
      <w:r w:rsidRPr="004F2B19">
        <w:t xml:space="preserve"> geretourneerd, bij een mislukt verzoek of wanneer er geen data gevonden wordt, retourneert de controller een </w:t>
      </w:r>
      <w:r>
        <w:t>404(</w:t>
      </w:r>
      <w:proofErr w:type="spellStart"/>
      <w:r>
        <w:t>not</w:t>
      </w:r>
      <w:proofErr w:type="spellEnd"/>
      <w:r>
        <w:t xml:space="preserve"> found)</w:t>
      </w:r>
      <w:r w:rsidRPr="004F2B19">
        <w:t xml:space="preserve"> HTTP-status.</w:t>
      </w:r>
    </w:p>
    <w:p w14:paraId="22F58D2E" w14:textId="77777777" w:rsidR="004F2B19" w:rsidRPr="004F2B19" w:rsidRDefault="004F2B19" w:rsidP="00BE58A7"/>
    <w:p w14:paraId="17A8FA8B" w14:textId="77777777" w:rsidR="00BE58A7" w:rsidRPr="004F2B19" w:rsidRDefault="00BE58A7" w:rsidP="00EF027C"/>
    <w:p w14:paraId="30B7BE61" w14:textId="77777777" w:rsidR="00133356" w:rsidRPr="004F2B19" w:rsidRDefault="00133356" w:rsidP="00A9465F"/>
    <w:p w14:paraId="61A402AB" w14:textId="68C7DF3D" w:rsidR="00BE58A7" w:rsidRPr="00BE58A7" w:rsidRDefault="00A9465F" w:rsidP="00BE58A7">
      <w:pPr>
        <w:pStyle w:val="Heading2"/>
      </w:pPr>
      <w:bookmarkStart w:id="48" w:name="_Toc129858744"/>
      <w:bookmarkStart w:id="49" w:name="_Toc187074621"/>
      <w:r>
        <w:lastRenderedPageBreak/>
        <w:t>Security</w:t>
      </w:r>
      <w:bookmarkEnd w:id="48"/>
      <w:bookmarkEnd w:id="49"/>
    </w:p>
    <w:p w14:paraId="13E6B813" w14:textId="1810F01E" w:rsidR="00A81C2A" w:rsidRPr="00A81C2A" w:rsidRDefault="00A81C2A" w:rsidP="00A81C2A">
      <w:pPr>
        <w:pStyle w:val="Heading3"/>
        <w:rPr>
          <w:lang w:val="nl-NL"/>
        </w:rPr>
      </w:pPr>
      <w:bookmarkStart w:id="50" w:name="_Toc187074622"/>
      <w:proofErr w:type="spellStart"/>
      <w:r>
        <w:rPr>
          <w:lang w:val="nl-NL"/>
        </w:rPr>
        <w:t>Role</w:t>
      </w:r>
      <w:proofErr w:type="spellEnd"/>
      <w:r>
        <w:rPr>
          <w:lang w:val="nl-NL"/>
        </w:rPr>
        <w:t xml:space="preserve"> </w:t>
      </w:r>
      <w:proofErr w:type="spellStart"/>
      <w:r>
        <w:rPr>
          <w:lang w:val="nl-NL"/>
        </w:rPr>
        <w:t>validation</w:t>
      </w:r>
      <w:bookmarkEnd w:id="50"/>
      <w:proofErr w:type="spellEnd"/>
    </w:p>
    <w:p w14:paraId="4BA643F3" w14:textId="3B25C1B6" w:rsidR="00A81C2A" w:rsidRPr="00A81C2A" w:rsidRDefault="00A81C2A" w:rsidP="00A9465F">
      <w:pPr>
        <w:rPr>
          <w:lang w:val="en-US"/>
        </w:rPr>
      </w:pPr>
      <w:r w:rsidRPr="00A81C2A">
        <w:rPr>
          <w:b/>
          <w:bCs/>
          <w:lang w:val="en-US"/>
        </w:rPr>
        <w:t>Gitlab</w:t>
      </w:r>
      <w:r>
        <w:rPr>
          <w:b/>
          <w:bCs/>
          <w:lang w:val="en-US"/>
        </w:rPr>
        <w:t xml:space="preserve"> issue</w:t>
      </w:r>
      <w:r w:rsidRPr="00A81C2A">
        <w:rPr>
          <w:b/>
          <w:bCs/>
          <w:lang w:val="en-US"/>
        </w:rPr>
        <w:t>:</w:t>
      </w:r>
      <w:r w:rsidRPr="00A81C2A">
        <w:rPr>
          <w:lang w:val="en-US"/>
        </w:rPr>
        <w:t xml:space="preserve"> </w:t>
      </w:r>
      <w:hyperlink r:id="rId17" w:history="1">
        <w:r w:rsidRPr="00A81C2A">
          <w:rPr>
            <w:rStyle w:val="Hyperlink"/>
            <w:lang w:val="en-US"/>
          </w:rPr>
          <w:t>https://gitlab.fdmci.hva.nl/ad-software-development-2425/201/team-6/wealthcare-back-end/dannique/-/issues/6</w:t>
        </w:r>
      </w:hyperlink>
    </w:p>
    <w:p w14:paraId="2EC6B5A3" w14:textId="77777777" w:rsidR="00A81C2A" w:rsidRPr="00A81C2A" w:rsidRDefault="00A81C2A" w:rsidP="00A9465F">
      <w:pPr>
        <w:rPr>
          <w:lang w:val="en-US"/>
        </w:rPr>
      </w:pPr>
    </w:p>
    <w:p w14:paraId="73568DBF" w14:textId="18859B43" w:rsidR="00A81C2A" w:rsidRDefault="00A81C2A" w:rsidP="00A81C2A">
      <w:r>
        <w:t xml:space="preserve">(zie file </w:t>
      </w:r>
      <w:proofErr w:type="spellStart"/>
      <w:r w:rsidRPr="008D7C43">
        <w:t>sequence_validation</w:t>
      </w:r>
      <w:proofErr w:type="spellEnd"/>
      <w:r>
        <w:t xml:space="preserve"> in de diagrams folder)</w:t>
      </w:r>
    </w:p>
    <w:p w14:paraId="5CF4D289" w14:textId="73892F24" w:rsidR="00A81C2A" w:rsidRDefault="00A81C2A" w:rsidP="00A81C2A"/>
    <w:p w14:paraId="13D64D19" w14:textId="1DC442E4" w:rsidR="00A81C2A" w:rsidRDefault="00A81C2A" w:rsidP="00A81C2A">
      <w:r w:rsidRPr="00A81C2A">
        <w:rPr>
          <w:b/>
          <w:bCs/>
        </w:rPr>
        <w:t>Issue:</w:t>
      </w:r>
      <w:r>
        <w:t xml:space="preserve"> naast het niet toegankelijk maken van de pagina’s kan de gebruiker mogelijk nog gebruik maken van bepaalde query’s ook al zou hij hier geen rechten toe hebben.</w:t>
      </w:r>
    </w:p>
    <w:p w14:paraId="4BB463F0" w14:textId="77777777" w:rsidR="00132EB3" w:rsidRDefault="00132EB3" w:rsidP="00A81C2A">
      <w:pPr>
        <w:rPr>
          <w:b/>
          <w:bCs/>
        </w:rPr>
      </w:pPr>
    </w:p>
    <w:p w14:paraId="74F5B6B3" w14:textId="77BDE984" w:rsidR="00A81C2A" w:rsidRDefault="00A81C2A" w:rsidP="00A81C2A">
      <w:r w:rsidRPr="00A81C2A">
        <w:rPr>
          <w:b/>
          <w:bCs/>
        </w:rPr>
        <w:t xml:space="preserve">Oplossing: </w:t>
      </w:r>
      <w:r>
        <w:t xml:space="preserve">door bij elke query een </w:t>
      </w:r>
      <w:proofErr w:type="spellStart"/>
      <w:r>
        <w:t>preHandle</w:t>
      </w:r>
      <w:proofErr w:type="spellEnd"/>
      <w:r>
        <w:t xml:space="preserve"> te gebruiken die de </w:t>
      </w:r>
      <w:r w:rsidR="00132EB3">
        <w:t>users rechten valideert zou de user geen gebruik moeten kunnen maken van query’s die niet toegestaan zijn.</w:t>
      </w:r>
    </w:p>
    <w:p w14:paraId="3D306D8C" w14:textId="77777777" w:rsidR="00132EB3" w:rsidRDefault="00132EB3" w:rsidP="00A81C2A"/>
    <w:p w14:paraId="196E28F4" w14:textId="5264532F" w:rsidR="00132EB3" w:rsidRPr="00A81C2A" w:rsidRDefault="00132EB3" w:rsidP="00A81C2A">
      <w:r w:rsidRPr="00132EB3">
        <w:rPr>
          <w:b/>
          <w:bCs/>
        </w:rPr>
        <w:t xml:space="preserve">Uitleg: </w:t>
      </w:r>
      <w:r>
        <w:t xml:space="preserve">zie </w:t>
      </w:r>
      <w:hyperlink w:anchor="_Validation_bij_role" w:history="1">
        <w:r w:rsidRPr="00132EB3">
          <w:rPr>
            <w:rStyle w:val="Hyperlink"/>
          </w:rPr>
          <w:t>8.2.2</w:t>
        </w:r>
      </w:hyperlink>
    </w:p>
    <w:p w14:paraId="54B96829" w14:textId="77777777" w:rsidR="00A81C2A" w:rsidRDefault="00A81C2A" w:rsidP="00A81C2A"/>
    <w:p w14:paraId="6C430D1A" w14:textId="40D7C99F" w:rsidR="00132EB3" w:rsidRPr="00A81C2A" w:rsidRDefault="00132EB3" w:rsidP="00132EB3">
      <w:pPr>
        <w:pStyle w:val="Heading3"/>
        <w:rPr>
          <w:lang w:val="nl-NL"/>
        </w:rPr>
      </w:pPr>
      <w:bookmarkStart w:id="51" w:name="_Toc187074623"/>
      <w:proofErr w:type="spellStart"/>
      <w:r>
        <w:rPr>
          <w:lang w:val="nl-NL"/>
        </w:rPr>
        <w:t>Logout</w:t>
      </w:r>
      <w:proofErr w:type="spellEnd"/>
      <w:r>
        <w:rPr>
          <w:lang w:val="nl-NL"/>
        </w:rPr>
        <w:t xml:space="preserve"> functionaliteit</w:t>
      </w:r>
      <w:bookmarkEnd w:id="51"/>
    </w:p>
    <w:p w14:paraId="635A96C7" w14:textId="6F9933FC" w:rsidR="00132EB3" w:rsidRDefault="00132EB3" w:rsidP="00132EB3">
      <w:pPr>
        <w:rPr>
          <w:lang w:val="en-US"/>
        </w:rPr>
      </w:pPr>
      <w:r w:rsidRPr="00A81C2A">
        <w:rPr>
          <w:b/>
          <w:bCs/>
          <w:lang w:val="en-US"/>
        </w:rPr>
        <w:t>Gitlab</w:t>
      </w:r>
      <w:r>
        <w:rPr>
          <w:b/>
          <w:bCs/>
          <w:lang w:val="en-US"/>
        </w:rPr>
        <w:t xml:space="preserve"> issue</w:t>
      </w:r>
      <w:r w:rsidRPr="00A81C2A">
        <w:rPr>
          <w:b/>
          <w:bCs/>
          <w:lang w:val="en-US"/>
        </w:rPr>
        <w:t>:</w:t>
      </w:r>
      <w:r w:rsidRPr="00A81C2A">
        <w:rPr>
          <w:lang w:val="en-US"/>
        </w:rPr>
        <w:t xml:space="preserve"> </w:t>
      </w:r>
      <w:hyperlink r:id="rId18" w:history="1">
        <w:r w:rsidRPr="00360235">
          <w:rPr>
            <w:rStyle w:val="Hyperlink"/>
            <w:lang w:val="en-US"/>
          </w:rPr>
          <w:t>https://gitlab.fdmci.hva.nl/ad-software-development-2425/201/team-6/wealthcare-back-end/dannique/-/issues/7</w:t>
        </w:r>
      </w:hyperlink>
    </w:p>
    <w:p w14:paraId="1FF5F356" w14:textId="18DBB6BF" w:rsidR="00132EB3" w:rsidRDefault="00132EB3" w:rsidP="00132EB3">
      <w:pPr>
        <w:rPr>
          <w:lang w:val="en-US"/>
        </w:rPr>
      </w:pPr>
    </w:p>
    <w:p w14:paraId="2137B6B1" w14:textId="48197FA4" w:rsidR="00E84836" w:rsidRPr="00E84836" w:rsidRDefault="00E84836" w:rsidP="00132EB3">
      <w:r>
        <w:t xml:space="preserve">(zie file </w:t>
      </w:r>
      <w:proofErr w:type="spellStart"/>
      <w:r w:rsidRPr="008D7C43">
        <w:t>sequence_</w:t>
      </w:r>
      <w:r>
        <w:t>logout</w:t>
      </w:r>
      <w:proofErr w:type="spellEnd"/>
      <w:r>
        <w:t xml:space="preserve"> in de diagrams folder)</w:t>
      </w:r>
    </w:p>
    <w:p w14:paraId="2F25E41F" w14:textId="77777777" w:rsidR="00E84836" w:rsidRPr="000D02EA" w:rsidRDefault="00E84836" w:rsidP="00132EB3"/>
    <w:p w14:paraId="3984E8E2" w14:textId="0B47A2AD" w:rsidR="00132EB3" w:rsidRDefault="00132EB3" w:rsidP="00132EB3">
      <w:r w:rsidRPr="00A81C2A">
        <w:rPr>
          <w:b/>
          <w:bCs/>
        </w:rPr>
        <w:t>Issue:</w:t>
      </w:r>
      <w:r>
        <w:t xml:space="preserve"> </w:t>
      </w:r>
      <w:r w:rsidR="00BE58A7" w:rsidRPr="00BE58A7">
        <w:t xml:space="preserve">Het ontbreken van een </w:t>
      </w:r>
      <w:proofErr w:type="spellStart"/>
      <w:r w:rsidR="00BE58A7" w:rsidRPr="00BE58A7">
        <w:t>logout</w:t>
      </w:r>
      <w:proofErr w:type="spellEnd"/>
      <w:r w:rsidR="00BE58A7" w:rsidRPr="00BE58A7">
        <w:t xml:space="preserve"> functionaliteit creëert een </w:t>
      </w:r>
      <w:r w:rsidR="00BE58A7">
        <w:t>security issue</w:t>
      </w:r>
      <w:r w:rsidR="00BE58A7" w:rsidRPr="00BE58A7">
        <w:t xml:space="preserve"> omdat actieve sessies toegankelijk blijven tot ze automatisch verlopen. Dit betekent dat ongeautoriseerde gebruikers toegang kunnen krijgen tot het systeem via een nog actieve sessie</w:t>
      </w:r>
      <w:r w:rsidR="00BE58A7">
        <w:t>.</w:t>
      </w:r>
    </w:p>
    <w:p w14:paraId="3AE6FA3F" w14:textId="77777777" w:rsidR="00132EB3" w:rsidRDefault="00132EB3" w:rsidP="00132EB3">
      <w:pPr>
        <w:rPr>
          <w:b/>
          <w:bCs/>
        </w:rPr>
      </w:pPr>
    </w:p>
    <w:p w14:paraId="4A1B1C0D" w14:textId="17626882" w:rsidR="00132EB3" w:rsidRDefault="00132EB3" w:rsidP="00132EB3">
      <w:r w:rsidRPr="00A81C2A">
        <w:rPr>
          <w:b/>
          <w:bCs/>
        </w:rPr>
        <w:t xml:space="preserve">Oplossing: </w:t>
      </w:r>
      <w:r>
        <w:t>door</w:t>
      </w:r>
      <w:r w:rsidR="00E84836">
        <w:t xml:space="preserve"> de </w:t>
      </w:r>
      <w:proofErr w:type="spellStart"/>
      <w:r w:rsidR="00E84836">
        <w:t>logout</w:t>
      </w:r>
      <w:proofErr w:type="spellEnd"/>
      <w:r w:rsidR="00E84836">
        <w:t xml:space="preserve"> functionaliteit te implementeren kan de gebruiker zijn actieve sessie verwijderen.</w:t>
      </w:r>
    </w:p>
    <w:p w14:paraId="0D0FFE69" w14:textId="77777777" w:rsidR="00132EB3" w:rsidRDefault="00132EB3" w:rsidP="00132EB3"/>
    <w:p w14:paraId="35496099" w14:textId="77777777" w:rsidR="00E84836" w:rsidRPr="00E84836" w:rsidRDefault="00132EB3" w:rsidP="00E84836">
      <w:r w:rsidRPr="00132EB3">
        <w:rPr>
          <w:b/>
          <w:bCs/>
        </w:rPr>
        <w:t xml:space="preserve">Uitleg: </w:t>
      </w:r>
      <w:r w:rsidR="00E84836">
        <w:rPr>
          <w:b/>
          <w:bCs/>
        </w:rPr>
        <w:br/>
      </w:r>
      <w:r w:rsidR="00E84836" w:rsidRPr="00E84836">
        <w:t xml:space="preserve">De </w:t>
      </w:r>
      <w:proofErr w:type="spellStart"/>
      <w:r w:rsidR="00E84836" w:rsidRPr="00E84836">
        <w:t>logout</w:t>
      </w:r>
      <w:proofErr w:type="spellEnd"/>
      <w:r w:rsidR="00E84836" w:rsidRPr="00E84836">
        <w:t xml:space="preserve"> route in de backend van de applicatie zorgt voor het veilig beëindigen van gebruikerssessies. Wanneer een gebruiker een </w:t>
      </w:r>
      <w:proofErr w:type="spellStart"/>
      <w:r w:rsidR="00E84836" w:rsidRPr="00E84836">
        <w:t>logout</w:t>
      </w:r>
      <w:proofErr w:type="spellEnd"/>
      <w:r w:rsidR="00E84836" w:rsidRPr="00E84836">
        <w:t xml:space="preserve"> verzoek indient via de LogoutController, wordt eerst de </w:t>
      </w:r>
      <w:proofErr w:type="spellStart"/>
      <w:r w:rsidR="00E84836" w:rsidRPr="00E84836">
        <w:t>sessionId</w:t>
      </w:r>
      <w:proofErr w:type="spellEnd"/>
      <w:r w:rsidR="00E84836" w:rsidRPr="00E84836">
        <w:t xml:space="preserve"> uit de cookies van het verzoek gehaald. Deze </w:t>
      </w:r>
      <w:proofErr w:type="spellStart"/>
      <w:r w:rsidR="00E84836" w:rsidRPr="00E84836">
        <w:t>sessionId</w:t>
      </w:r>
      <w:proofErr w:type="spellEnd"/>
      <w:r w:rsidR="00E84836" w:rsidRPr="00E84836">
        <w:t xml:space="preserve"> is essentieel voor het identificeren van de actieve sessie die beëindigd moet worden.</w:t>
      </w:r>
    </w:p>
    <w:p w14:paraId="5B0B95BD" w14:textId="77777777" w:rsidR="00E84836" w:rsidRPr="00E84836" w:rsidRDefault="00E84836" w:rsidP="00E84836"/>
    <w:p w14:paraId="667C4A6D" w14:textId="77777777" w:rsidR="00E84836" w:rsidRPr="00E84836" w:rsidRDefault="00E84836" w:rsidP="00E84836">
      <w:r w:rsidRPr="00E84836">
        <w:t xml:space="preserve">De LogoutController maakt gebruik van de </w:t>
      </w:r>
      <w:proofErr w:type="spellStart"/>
      <w:r w:rsidRPr="00E84836">
        <w:t>SessionService</w:t>
      </w:r>
      <w:proofErr w:type="spellEnd"/>
      <w:r w:rsidRPr="00E84836">
        <w:t xml:space="preserve"> om de sessie te verwijderen uit de database. Dit gebeurt via de </w:t>
      </w:r>
      <w:proofErr w:type="spellStart"/>
      <w:r w:rsidRPr="00E84836">
        <w:t>deleteSessionBySessionId</w:t>
      </w:r>
      <w:proofErr w:type="spellEnd"/>
      <w:r w:rsidRPr="00E84836">
        <w:t xml:space="preserve"> methode, die ervoor zorgt dat de sessie permanent wordt verwijderd. Na succesvolle verwijdering van de sessie, creëert de controller een nieuwe cookie met een levensduur van nul (</w:t>
      </w:r>
      <w:proofErr w:type="spellStart"/>
      <w:r w:rsidRPr="00E84836">
        <w:t>Duration.ZERO</w:t>
      </w:r>
      <w:proofErr w:type="spellEnd"/>
      <w:r w:rsidRPr="00E84836">
        <w:t xml:space="preserve">) om de bestaande </w:t>
      </w:r>
      <w:proofErr w:type="spellStart"/>
      <w:r w:rsidRPr="00E84836">
        <w:t>sessionId</w:t>
      </w:r>
      <w:proofErr w:type="spellEnd"/>
      <w:r w:rsidRPr="00E84836">
        <w:t xml:space="preserve"> cookie te overschrijven en ongeldig te maken.</w:t>
      </w:r>
    </w:p>
    <w:p w14:paraId="49401E79" w14:textId="77777777" w:rsidR="00E84836" w:rsidRPr="00E84836" w:rsidRDefault="00E84836" w:rsidP="00E84836"/>
    <w:p w14:paraId="680AECC5" w14:textId="3F14444E" w:rsidR="00A9465F" w:rsidRPr="00BE58A7" w:rsidRDefault="00E84836" w:rsidP="00A9465F">
      <w:r w:rsidRPr="00E84836">
        <w:t xml:space="preserve">De controller retourneert vervolgens een succesbericht samen met de header die de cookie verwijdert. Bij fouten tijdens het uitlogproces, zoals een ontbrekende </w:t>
      </w:r>
      <w:proofErr w:type="spellStart"/>
      <w:r w:rsidRPr="00E84836">
        <w:t>sessionId</w:t>
      </w:r>
      <w:proofErr w:type="spellEnd"/>
      <w:r w:rsidRPr="00E84836">
        <w:t xml:space="preserve"> of databasefouten, wordt een gestandaardiseerde foutmelding teruggegeven. Deze route waarborgt dat gebruikers veilig kunnen uitloggen en dat hun sessiegegevens correct worden opgeruimd, wat essentieel is voor de beveiliging van de applicatie.</w:t>
      </w:r>
      <w:r w:rsidR="000656E9">
        <w:br/>
      </w:r>
    </w:p>
    <w:p w14:paraId="393F62A4" w14:textId="15FE1A36" w:rsidR="00A9465F" w:rsidRPr="0000289E" w:rsidRDefault="00A9465F" w:rsidP="00A9465F">
      <w:pPr>
        <w:pStyle w:val="Heading2"/>
      </w:pPr>
      <w:bookmarkStart w:id="52" w:name="_Toc129858745"/>
      <w:bookmarkStart w:id="53" w:name="_Toc187074624"/>
      <w:r>
        <w:t>Code kwaliteit</w:t>
      </w:r>
      <w:bookmarkEnd w:id="52"/>
      <w:bookmarkEnd w:id="53"/>
    </w:p>
    <w:p w14:paraId="4FB80937" w14:textId="162180C4" w:rsidR="00A9465F" w:rsidRDefault="00E15056" w:rsidP="00D567B3">
      <w:pPr>
        <w:pStyle w:val="Heading3"/>
      </w:pPr>
      <w:bookmarkStart w:id="54" w:name="_Toc187074625"/>
      <w:r>
        <w:t>Facade</w:t>
      </w:r>
      <w:r w:rsidR="00D567B3" w:rsidRPr="00D567B3">
        <w:t xml:space="preserve"> </w:t>
      </w:r>
      <w:r w:rsidR="00D567B3">
        <w:t>P</w:t>
      </w:r>
      <w:r w:rsidR="00D567B3" w:rsidRPr="00D567B3">
        <w:t>attern</w:t>
      </w:r>
      <w:bookmarkEnd w:id="54"/>
    </w:p>
    <w:p w14:paraId="190F79FD" w14:textId="4F89D12C" w:rsidR="00D567B3" w:rsidRDefault="00E15056" w:rsidP="00D567B3">
      <w:pPr>
        <w:rPr>
          <w:lang w:val="en-US"/>
        </w:rPr>
      </w:pPr>
      <w:r>
        <w:rPr>
          <w:noProof/>
        </w:rPr>
        <w:lastRenderedPageBreak/>
        <w:drawing>
          <wp:inline distT="0" distB="0" distL="0" distR="0" wp14:anchorId="110E6996" wp14:editId="23E8AC3E">
            <wp:extent cx="5939790" cy="4107815"/>
            <wp:effectExtent l="0" t="0" r="3810" b="6985"/>
            <wp:docPr id="19880837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3760"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107815"/>
                    </a:xfrm>
                    <a:prstGeom prst="rect">
                      <a:avLst/>
                    </a:prstGeom>
                    <a:noFill/>
                    <a:ln>
                      <a:noFill/>
                    </a:ln>
                  </pic:spPr>
                </pic:pic>
              </a:graphicData>
            </a:graphic>
          </wp:inline>
        </w:drawing>
      </w:r>
    </w:p>
    <w:p w14:paraId="45B6DC60" w14:textId="77777777" w:rsidR="00E15056" w:rsidRDefault="00D567B3" w:rsidP="00E15056">
      <w:r w:rsidRPr="00D567B3">
        <w:rPr>
          <w:b/>
          <w:bCs/>
        </w:rPr>
        <w:t>Beschrijving:</w:t>
      </w:r>
      <w:r w:rsidRPr="00D567B3">
        <w:t> </w:t>
      </w:r>
    </w:p>
    <w:p w14:paraId="3B109004" w14:textId="3A2174C2" w:rsidR="00E15056" w:rsidRPr="00E15056" w:rsidRDefault="00E15056" w:rsidP="00E15056">
      <w:r w:rsidRPr="00E15056">
        <w:t xml:space="preserve">LoginServiceImpl fungeert als </w:t>
      </w:r>
      <w:proofErr w:type="spellStart"/>
      <w:r w:rsidRPr="00E15056">
        <w:t>facade</w:t>
      </w:r>
      <w:proofErr w:type="spellEnd"/>
      <w:r>
        <w:t xml:space="preserve"> omdat deze </w:t>
      </w:r>
      <w:r w:rsidRPr="00E15056">
        <w:t xml:space="preserve">complexe interacties tussen </w:t>
      </w:r>
      <w:proofErr w:type="spellStart"/>
      <w:r w:rsidRPr="00E15056">
        <w:t>repositories</w:t>
      </w:r>
      <w:proofErr w:type="spellEnd"/>
      <w:r>
        <w:t xml:space="preserve"> verbergt.</w:t>
      </w:r>
    </w:p>
    <w:p w14:paraId="434BF0AF" w14:textId="4E93AF70" w:rsidR="00D567B3" w:rsidRPr="00D567B3" w:rsidRDefault="00E15056" w:rsidP="0000289E">
      <w:r>
        <w:t>Hierdoor b</w:t>
      </w:r>
      <w:r w:rsidRPr="00E15056">
        <w:t xml:space="preserve">iedt </w:t>
      </w:r>
      <w:r>
        <w:t xml:space="preserve">het </w:t>
      </w:r>
      <w:r w:rsidRPr="00E15056">
        <w:t>een vereenvoudigde interface voor de controller</w:t>
      </w:r>
      <w:r>
        <w:t xml:space="preserve"> en b</w:t>
      </w:r>
      <w:r w:rsidRPr="00E15056">
        <w:t>eheert</w:t>
      </w:r>
      <w:r>
        <w:t xml:space="preserve"> het alle</w:t>
      </w:r>
      <w:r w:rsidRPr="00E15056">
        <w:t xml:space="preserve"> transacties en businesslogica</w:t>
      </w:r>
      <w:r>
        <w:t>.</w:t>
      </w:r>
    </w:p>
    <w:p w14:paraId="62466270" w14:textId="7DB413D9" w:rsidR="00A9465F" w:rsidRDefault="00E15056" w:rsidP="00D567B3">
      <w:pPr>
        <w:pStyle w:val="Heading3"/>
        <w:rPr>
          <w:i/>
          <w:iCs/>
        </w:rPr>
      </w:pPr>
      <w:bookmarkStart w:id="55" w:name="_Toc187074626"/>
      <w:r>
        <w:t>Strategy</w:t>
      </w:r>
      <w:r w:rsidR="00D567B3">
        <w:t xml:space="preserve"> Pattern</w:t>
      </w:r>
      <w:bookmarkEnd w:id="55"/>
    </w:p>
    <w:p w14:paraId="441A4D13" w14:textId="6E75FCCB" w:rsidR="00D567B3" w:rsidRDefault="00E15056" w:rsidP="00D567B3">
      <w:pPr>
        <w:rPr>
          <w:b/>
          <w:bCs/>
          <w:i/>
          <w:iCs/>
        </w:rPr>
      </w:pPr>
      <w:r w:rsidRPr="00E15056">
        <w:rPr>
          <w:noProof/>
        </w:rPr>
        <w:lastRenderedPageBreak/>
        <w:drawing>
          <wp:inline distT="0" distB="0" distL="0" distR="0" wp14:anchorId="026CAE64" wp14:editId="288D5394">
            <wp:extent cx="5939790" cy="4552315"/>
            <wp:effectExtent l="0" t="0" r="3810" b="635"/>
            <wp:docPr id="1491731337"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31337" name="Picture 1" descr="A screenshot of a program&#10;&#10;Description automatically generated"/>
                    <pic:cNvPicPr/>
                  </pic:nvPicPr>
                  <pic:blipFill>
                    <a:blip r:embed="rId20"/>
                    <a:stretch>
                      <a:fillRect/>
                    </a:stretch>
                  </pic:blipFill>
                  <pic:spPr>
                    <a:xfrm>
                      <a:off x="0" y="0"/>
                      <a:ext cx="5939790" cy="4552315"/>
                    </a:xfrm>
                    <a:prstGeom prst="rect">
                      <a:avLst/>
                    </a:prstGeom>
                  </pic:spPr>
                </pic:pic>
              </a:graphicData>
            </a:graphic>
          </wp:inline>
        </w:drawing>
      </w:r>
      <w:r w:rsidRPr="00E15056">
        <w:t xml:space="preserve"> </w:t>
      </w:r>
    </w:p>
    <w:p w14:paraId="25262A16" w14:textId="06B564B3" w:rsidR="00D567B3" w:rsidRPr="00D567B3" w:rsidRDefault="00D567B3" w:rsidP="00D567B3">
      <w:r w:rsidRPr="00D567B3">
        <w:rPr>
          <w:b/>
          <w:bCs/>
        </w:rPr>
        <w:t>Beschrijving:</w:t>
      </w:r>
      <w:r w:rsidRPr="00D567B3">
        <w:t> </w:t>
      </w:r>
    </w:p>
    <w:p w14:paraId="4381F568" w14:textId="4C79DC68" w:rsidR="00E15056" w:rsidRPr="00E15056" w:rsidRDefault="00E15056" w:rsidP="00AD6871">
      <w:pPr>
        <w:rPr>
          <w:lang w:val="fr-FR"/>
        </w:rPr>
      </w:pPr>
      <w:proofErr w:type="spellStart"/>
      <w:r w:rsidRPr="00E15056">
        <w:rPr>
          <w:lang w:val="fr-FR"/>
        </w:rPr>
        <w:t>SessionService</w:t>
      </w:r>
      <w:proofErr w:type="spellEnd"/>
      <w:r w:rsidRPr="00E15056">
        <w:rPr>
          <w:lang w:val="fr-FR"/>
        </w:rPr>
        <w:t> </w:t>
      </w:r>
      <w:proofErr w:type="spellStart"/>
      <w:r w:rsidRPr="00E15056">
        <w:rPr>
          <w:lang w:val="fr-FR"/>
        </w:rPr>
        <w:t>definieert</w:t>
      </w:r>
      <w:proofErr w:type="spellEnd"/>
      <w:r w:rsidRPr="00E15056">
        <w:rPr>
          <w:lang w:val="fr-FR"/>
        </w:rPr>
        <w:t xml:space="preserve"> de </w:t>
      </w:r>
      <w:proofErr w:type="spellStart"/>
      <w:r w:rsidR="00AD6871">
        <w:rPr>
          <w:lang w:val="fr-FR"/>
        </w:rPr>
        <w:t>strategy</w:t>
      </w:r>
      <w:proofErr w:type="spellEnd"/>
      <w:r w:rsidRPr="00E15056">
        <w:rPr>
          <w:lang w:val="fr-FR"/>
        </w:rPr>
        <w:t>-interface</w:t>
      </w:r>
      <w:r w:rsidR="00AD6871">
        <w:rPr>
          <w:lang w:val="fr-FR"/>
        </w:rPr>
        <w:t xml:space="preserve"> die </w:t>
      </w:r>
      <w:r w:rsidRPr="00E15056">
        <w:rPr>
          <w:lang w:val="fr-FR"/>
        </w:rPr>
        <w:t>SessionServiceImpl </w:t>
      </w:r>
      <w:proofErr w:type="spellStart"/>
      <w:r w:rsidRPr="00E15056">
        <w:rPr>
          <w:lang w:val="fr-FR"/>
        </w:rPr>
        <w:t>implementeert</w:t>
      </w:r>
      <w:proofErr w:type="spellEnd"/>
    </w:p>
    <w:p w14:paraId="6CB4C039" w14:textId="13A6F155" w:rsidR="00E15056" w:rsidRDefault="00AD6871" w:rsidP="00AD6871">
      <w:r>
        <w:t xml:space="preserve">Dan </w:t>
      </w:r>
      <w:r w:rsidRPr="00E15056">
        <w:t>gebruikt</w:t>
      </w:r>
      <w:r>
        <w:t xml:space="preserve"> </w:t>
      </w:r>
      <w:r w:rsidR="00E15056" w:rsidRPr="00E15056">
        <w:t>SessionInterceptor de strategie</w:t>
      </w:r>
      <w:r>
        <w:t xml:space="preserve"> waardoor</w:t>
      </w:r>
      <w:r w:rsidR="00E15056" w:rsidRPr="00E15056">
        <w:t xml:space="preserve"> verschillende sessiebeheermethoden mogelijk</w:t>
      </w:r>
      <w:r>
        <w:t xml:space="preserve"> zijn. Deze methoden zijn ook flexibel in te zetten bij toekomstige toevoegingen.</w:t>
      </w:r>
    </w:p>
    <w:p w14:paraId="572726E8" w14:textId="140C866C" w:rsidR="00AD6871" w:rsidRDefault="001A6493" w:rsidP="001A6493">
      <w:pPr>
        <w:spacing w:line="240" w:lineRule="auto"/>
      </w:pPr>
      <w:r>
        <w:br w:type="page"/>
      </w:r>
    </w:p>
    <w:p w14:paraId="08B53998" w14:textId="1D7976C7" w:rsidR="00AD6871" w:rsidRPr="00C02163" w:rsidRDefault="00AD6871" w:rsidP="001A6493">
      <w:pPr>
        <w:pStyle w:val="Heading2"/>
        <w:rPr>
          <w:lang w:val="en-US"/>
        </w:rPr>
      </w:pPr>
      <w:bookmarkStart w:id="56" w:name="_Toc187074627"/>
      <w:r w:rsidRPr="00C02163">
        <w:rPr>
          <w:lang w:val="en-US"/>
        </w:rPr>
        <w:lastRenderedPageBreak/>
        <w:t>Backend Testing</w:t>
      </w:r>
      <w:bookmarkEnd w:id="56"/>
    </w:p>
    <w:p w14:paraId="6BED5C87" w14:textId="77777777" w:rsidR="00607AAC" w:rsidRPr="00C02163" w:rsidRDefault="00607AAC" w:rsidP="00607AAC">
      <w:pPr>
        <w:rPr>
          <w:lang w:val="en-US"/>
        </w:rPr>
      </w:pPr>
    </w:p>
    <w:p w14:paraId="7BE527CB" w14:textId="4808E9E6" w:rsidR="00607AAC" w:rsidRDefault="00305D68" w:rsidP="00607AAC">
      <w:r w:rsidRPr="00305D68">
        <w:drawing>
          <wp:inline distT="0" distB="0" distL="0" distR="0" wp14:anchorId="19020648" wp14:editId="75BB0E90">
            <wp:extent cx="5939790" cy="812800"/>
            <wp:effectExtent l="0" t="0" r="3810" b="6350"/>
            <wp:docPr id="423992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92173" name="Picture 1" descr="A screen shot of a computer&#10;&#10;Description automatically generated"/>
                    <pic:cNvPicPr/>
                  </pic:nvPicPr>
                  <pic:blipFill>
                    <a:blip r:embed="rId21"/>
                    <a:stretch>
                      <a:fillRect/>
                    </a:stretch>
                  </pic:blipFill>
                  <pic:spPr>
                    <a:xfrm>
                      <a:off x="0" y="0"/>
                      <a:ext cx="5939790" cy="812800"/>
                    </a:xfrm>
                    <a:prstGeom prst="rect">
                      <a:avLst/>
                    </a:prstGeom>
                  </pic:spPr>
                </pic:pic>
              </a:graphicData>
            </a:graphic>
          </wp:inline>
        </w:drawing>
      </w:r>
    </w:p>
    <w:p w14:paraId="7E4046BD" w14:textId="77777777" w:rsidR="00607AAC" w:rsidRPr="00607AAC" w:rsidRDefault="00607AAC" w:rsidP="00607AAC"/>
    <w:p w14:paraId="37BDB986" w14:textId="274280CA" w:rsidR="001A6493" w:rsidRPr="001A6493" w:rsidRDefault="001A6493" w:rsidP="001A6493">
      <w:pPr>
        <w:pStyle w:val="Heading3"/>
      </w:pPr>
      <w:bookmarkStart w:id="57" w:name="_Toc187074628"/>
      <w:r w:rsidRPr="001A6493">
        <w:t>Co</w:t>
      </w:r>
      <w:r>
        <w:t>ntroller testing</w:t>
      </w:r>
      <w:bookmarkEnd w:id="57"/>
    </w:p>
    <w:p w14:paraId="60546A86" w14:textId="77777777" w:rsidR="001A6493" w:rsidRPr="001A6493" w:rsidRDefault="001A6493" w:rsidP="001A6493">
      <w:pPr>
        <w:ind w:left="360"/>
        <w:rPr>
          <w:b/>
          <w:bCs/>
          <w:lang w:val="en-US"/>
        </w:rPr>
      </w:pPr>
      <w:r w:rsidRPr="001A6493">
        <w:rPr>
          <w:b/>
          <w:bCs/>
          <w:lang w:val="en-US"/>
        </w:rPr>
        <w:t>LoginController Tests (E2E/Integration)</w:t>
      </w:r>
    </w:p>
    <w:p w14:paraId="218775C4" w14:textId="77777777" w:rsidR="001A6493" w:rsidRPr="001A6493" w:rsidRDefault="001A6493" w:rsidP="001A6493">
      <w:pPr>
        <w:numPr>
          <w:ilvl w:val="0"/>
          <w:numId w:val="62"/>
        </w:numPr>
      </w:pPr>
      <w:r w:rsidRPr="001A6493">
        <w:rPr>
          <w:b/>
          <w:bCs/>
        </w:rPr>
        <w:t>Succesvol Inloggen</w:t>
      </w:r>
      <w:r w:rsidRPr="001A6493">
        <w:t>: Test of een gebruiker kan inloggen met geldige inloggegevens en een sessie krijgt</w:t>
      </w:r>
    </w:p>
    <w:p w14:paraId="64BDA6EF" w14:textId="77777777" w:rsidR="001A6493" w:rsidRPr="001A6493" w:rsidRDefault="001A6493" w:rsidP="001A6493">
      <w:pPr>
        <w:numPr>
          <w:ilvl w:val="0"/>
          <w:numId w:val="62"/>
        </w:numPr>
      </w:pPr>
      <w:r w:rsidRPr="001A6493">
        <w:rPr>
          <w:b/>
          <w:bCs/>
        </w:rPr>
        <w:t>Mislukt Inloggen</w:t>
      </w:r>
      <w:r w:rsidRPr="001A6493">
        <w:t>: Test of inloggen faalt met ongeldige wachtwoorden</w:t>
      </w:r>
    </w:p>
    <w:p w14:paraId="5ABA0AA5" w14:textId="0C2848E3" w:rsidR="001A6493" w:rsidRDefault="001A6493" w:rsidP="00607AAC">
      <w:pPr>
        <w:pStyle w:val="ListParagraph"/>
        <w:numPr>
          <w:ilvl w:val="0"/>
          <w:numId w:val="62"/>
        </w:numPr>
      </w:pPr>
      <w:r w:rsidRPr="00607AAC">
        <w:rPr>
          <w:b/>
          <w:bCs/>
        </w:rPr>
        <w:t>Ongeldige Input</w:t>
      </w:r>
      <w:r w:rsidRPr="001A6493">
        <w:t>: Test verschillende ongeldige inloggegevens formaten (property-</w:t>
      </w:r>
      <w:proofErr w:type="spellStart"/>
      <w:r w:rsidRPr="001A6493">
        <w:t>based</w:t>
      </w:r>
      <w:proofErr w:type="spellEnd"/>
      <w:r w:rsidRPr="001A6493">
        <w:t>)</w:t>
      </w:r>
    </w:p>
    <w:p w14:paraId="4A3B42D5" w14:textId="4F9E9900" w:rsidR="00607AAC" w:rsidRDefault="00607AAC" w:rsidP="00607AAC">
      <w:pPr>
        <w:ind w:left="360"/>
      </w:pPr>
      <w:r w:rsidRPr="00607AAC">
        <w:rPr>
          <w:noProof/>
        </w:rPr>
        <w:drawing>
          <wp:inline distT="0" distB="0" distL="0" distR="0" wp14:anchorId="12606939" wp14:editId="17B1697B">
            <wp:extent cx="1962424" cy="647790"/>
            <wp:effectExtent l="0" t="0" r="0" b="0"/>
            <wp:docPr id="838688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8633" name="Picture 1" descr="A screenshot of a computer&#10;&#10;Description automatically generated"/>
                    <pic:cNvPicPr/>
                  </pic:nvPicPr>
                  <pic:blipFill>
                    <a:blip r:embed="rId22"/>
                    <a:stretch>
                      <a:fillRect/>
                    </a:stretch>
                  </pic:blipFill>
                  <pic:spPr>
                    <a:xfrm>
                      <a:off x="0" y="0"/>
                      <a:ext cx="1962424" cy="647790"/>
                    </a:xfrm>
                    <a:prstGeom prst="rect">
                      <a:avLst/>
                    </a:prstGeom>
                  </pic:spPr>
                </pic:pic>
              </a:graphicData>
            </a:graphic>
          </wp:inline>
        </w:drawing>
      </w:r>
    </w:p>
    <w:p w14:paraId="6AE8348C" w14:textId="77777777" w:rsidR="00607AAC" w:rsidRPr="001A6493" w:rsidRDefault="00607AAC" w:rsidP="00607AAC">
      <w:pPr>
        <w:ind w:left="360"/>
      </w:pPr>
    </w:p>
    <w:p w14:paraId="2E374465" w14:textId="77777777" w:rsidR="001A6493" w:rsidRPr="001A6493" w:rsidRDefault="001A6493" w:rsidP="001A6493">
      <w:pPr>
        <w:ind w:left="360"/>
        <w:rPr>
          <w:b/>
          <w:bCs/>
        </w:rPr>
      </w:pPr>
      <w:r w:rsidRPr="001A6493">
        <w:rPr>
          <w:b/>
          <w:bCs/>
        </w:rPr>
        <w:t>LogoutController Tests (E2E/Integration)</w:t>
      </w:r>
    </w:p>
    <w:p w14:paraId="1947921D" w14:textId="77777777" w:rsidR="001A6493" w:rsidRPr="001A6493" w:rsidRDefault="001A6493" w:rsidP="001A6493">
      <w:pPr>
        <w:numPr>
          <w:ilvl w:val="0"/>
          <w:numId w:val="63"/>
        </w:numPr>
      </w:pPr>
      <w:r w:rsidRPr="001A6493">
        <w:rPr>
          <w:b/>
          <w:bCs/>
        </w:rPr>
        <w:t>Succesvol Uitloggen</w:t>
      </w:r>
      <w:r w:rsidRPr="001A6493">
        <w:t>: Test of een gebruiker succesvol kan uitloggen met een geldige sessie</w:t>
      </w:r>
    </w:p>
    <w:p w14:paraId="69BD1795" w14:textId="77777777" w:rsidR="001A6493" w:rsidRPr="001A6493" w:rsidRDefault="001A6493" w:rsidP="001A6493">
      <w:pPr>
        <w:numPr>
          <w:ilvl w:val="0"/>
          <w:numId w:val="63"/>
        </w:numPr>
      </w:pPr>
      <w:r w:rsidRPr="001A6493">
        <w:rPr>
          <w:b/>
          <w:bCs/>
        </w:rPr>
        <w:t>Ongeldig Uitloggen</w:t>
      </w:r>
      <w:r w:rsidRPr="001A6493">
        <w:t>: Test of uitloggen faalt met een ongeldige sessie</w:t>
      </w:r>
    </w:p>
    <w:p w14:paraId="163EA00C" w14:textId="5C9A0036" w:rsidR="001A6493" w:rsidRPr="001A6493" w:rsidRDefault="001A6493" w:rsidP="001A6493">
      <w:pPr>
        <w:numPr>
          <w:ilvl w:val="0"/>
          <w:numId w:val="63"/>
        </w:numPr>
      </w:pPr>
      <w:r w:rsidRPr="001A6493">
        <w:rPr>
          <w:b/>
          <w:bCs/>
        </w:rPr>
        <w:t>Sessie Formaat</w:t>
      </w:r>
      <w:r w:rsidRPr="001A6493">
        <w:t>: Test verschillende sessie ID formaten voor consistente foutafhandeling</w:t>
      </w:r>
    </w:p>
    <w:p w14:paraId="73184EDC" w14:textId="69F34466" w:rsidR="00D028F1" w:rsidRDefault="00D028F1" w:rsidP="001A6493">
      <w:pPr>
        <w:ind w:left="360"/>
        <w:rPr>
          <w:b/>
          <w:bCs/>
        </w:rPr>
      </w:pPr>
      <w:r w:rsidRPr="00D028F1">
        <w:rPr>
          <w:b/>
          <w:bCs/>
        </w:rPr>
        <w:drawing>
          <wp:inline distT="0" distB="0" distL="0" distR="0" wp14:anchorId="3493DAA4" wp14:editId="1B2B0636">
            <wp:extent cx="2534004" cy="1771897"/>
            <wp:effectExtent l="0" t="0" r="0" b="0"/>
            <wp:docPr id="1318447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7162" name="Picture 1" descr="A screenshot of a computer program&#10;&#10;Description automatically generated"/>
                    <pic:cNvPicPr/>
                  </pic:nvPicPr>
                  <pic:blipFill>
                    <a:blip r:embed="rId23"/>
                    <a:stretch>
                      <a:fillRect/>
                    </a:stretch>
                  </pic:blipFill>
                  <pic:spPr>
                    <a:xfrm>
                      <a:off x="0" y="0"/>
                      <a:ext cx="2534004" cy="1771897"/>
                    </a:xfrm>
                    <a:prstGeom prst="rect">
                      <a:avLst/>
                    </a:prstGeom>
                  </pic:spPr>
                </pic:pic>
              </a:graphicData>
            </a:graphic>
          </wp:inline>
        </w:drawing>
      </w:r>
    </w:p>
    <w:p w14:paraId="11F13F6D" w14:textId="521D587A" w:rsidR="00D028F1" w:rsidRDefault="00D028F1" w:rsidP="00D028F1">
      <w:pPr>
        <w:spacing w:line="240" w:lineRule="auto"/>
        <w:rPr>
          <w:b/>
          <w:bCs/>
        </w:rPr>
      </w:pPr>
      <w:r>
        <w:rPr>
          <w:b/>
          <w:bCs/>
        </w:rPr>
        <w:br w:type="page"/>
      </w:r>
    </w:p>
    <w:p w14:paraId="7B8EBBEE" w14:textId="5FBD0FE9" w:rsidR="001A6493" w:rsidRPr="001A6493" w:rsidRDefault="001A6493" w:rsidP="001A6493">
      <w:pPr>
        <w:ind w:left="360"/>
        <w:rPr>
          <w:b/>
          <w:bCs/>
        </w:rPr>
      </w:pPr>
      <w:r w:rsidRPr="001A6493">
        <w:rPr>
          <w:b/>
          <w:bCs/>
        </w:rPr>
        <w:lastRenderedPageBreak/>
        <w:t>PatientController Tests (E2E/Integration)</w:t>
      </w:r>
    </w:p>
    <w:p w14:paraId="2DCC95EB" w14:textId="77777777" w:rsidR="001A6493" w:rsidRPr="001A6493" w:rsidRDefault="001A6493" w:rsidP="001A6493">
      <w:pPr>
        <w:numPr>
          <w:ilvl w:val="0"/>
          <w:numId w:val="64"/>
        </w:numPr>
      </w:pPr>
      <w:r w:rsidRPr="001A6493">
        <w:rPr>
          <w:b/>
          <w:bCs/>
        </w:rPr>
        <w:t>Zoeken op Naam</w:t>
      </w:r>
      <w:r w:rsidRPr="001A6493">
        <w:t>: Test of patiënten gevonden kunnen worden op naam</w:t>
      </w:r>
    </w:p>
    <w:p w14:paraId="1CA026F9" w14:textId="77777777" w:rsidR="001A6493" w:rsidRPr="001A6493" w:rsidRDefault="001A6493" w:rsidP="001A6493">
      <w:pPr>
        <w:numPr>
          <w:ilvl w:val="0"/>
          <w:numId w:val="64"/>
        </w:numPr>
      </w:pPr>
      <w:r w:rsidRPr="001A6493">
        <w:rPr>
          <w:b/>
          <w:bCs/>
        </w:rPr>
        <w:t>Zoeken op BSN</w:t>
      </w:r>
      <w:r w:rsidRPr="001A6493">
        <w:t>: Test of een specifieke patiënt gevonden kan worden op BSN</w:t>
      </w:r>
    </w:p>
    <w:p w14:paraId="4703E6B0" w14:textId="77777777" w:rsidR="001A6493" w:rsidRPr="001A6493" w:rsidRDefault="001A6493" w:rsidP="001A6493">
      <w:pPr>
        <w:numPr>
          <w:ilvl w:val="0"/>
          <w:numId w:val="64"/>
        </w:numPr>
      </w:pPr>
      <w:r w:rsidRPr="001A6493">
        <w:rPr>
          <w:b/>
          <w:bCs/>
        </w:rPr>
        <w:t>Lege Zoekresultaten</w:t>
      </w:r>
      <w:r w:rsidRPr="001A6493">
        <w:t>: Test correcte afhandeling van zoekopdrachten zonder resultaten</w:t>
      </w:r>
    </w:p>
    <w:p w14:paraId="7BB5CBAB" w14:textId="0FE05787" w:rsidR="001A6493" w:rsidRPr="001A6493" w:rsidRDefault="001A6493" w:rsidP="001A6493">
      <w:pPr>
        <w:numPr>
          <w:ilvl w:val="0"/>
          <w:numId w:val="64"/>
        </w:numPr>
      </w:pPr>
      <w:proofErr w:type="spellStart"/>
      <w:r w:rsidRPr="001A6493">
        <w:rPr>
          <w:b/>
          <w:bCs/>
        </w:rPr>
        <w:t>Patiëntenlijst</w:t>
      </w:r>
      <w:proofErr w:type="spellEnd"/>
      <w:r w:rsidRPr="001A6493">
        <w:rPr>
          <w:b/>
          <w:bCs/>
        </w:rPr>
        <w:t xml:space="preserve"> per </w:t>
      </w:r>
      <w:r>
        <w:rPr>
          <w:b/>
          <w:bCs/>
        </w:rPr>
        <w:t>MP</w:t>
      </w:r>
      <w:r w:rsidRPr="001A6493">
        <w:t>: Test ophalen van patiënten gekoppeld aan een arts</w:t>
      </w:r>
    </w:p>
    <w:p w14:paraId="6C660889" w14:textId="5163437A" w:rsidR="00607AAC" w:rsidRPr="00855BAD" w:rsidRDefault="001A6493" w:rsidP="00855BAD">
      <w:pPr>
        <w:numPr>
          <w:ilvl w:val="0"/>
          <w:numId w:val="64"/>
        </w:numPr>
      </w:pPr>
      <w:r w:rsidRPr="001A6493">
        <w:rPr>
          <w:b/>
          <w:bCs/>
        </w:rPr>
        <w:t xml:space="preserve">Lege </w:t>
      </w:r>
      <w:proofErr w:type="spellStart"/>
      <w:r w:rsidRPr="001A6493">
        <w:rPr>
          <w:b/>
          <w:bCs/>
        </w:rPr>
        <w:t>Patiëntenlijst</w:t>
      </w:r>
      <w:proofErr w:type="spellEnd"/>
      <w:r w:rsidRPr="001A6493">
        <w:t>: Test correcte afhandeling wanneer een arts geen patiënten heeft</w:t>
      </w:r>
    </w:p>
    <w:p w14:paraId="5360EF66" w14:textId="3FAF5860" w:rsidR="00607AAC" w:rsidRDefault="00855BAD" w:rsidP="001A6493">
      <w:pPr>
        <w:ind w:left="360"/>
        <w:rPr>
          <w:b/>
          <w:bCs/>
        </w:rPr>
      </w:pPr>
      <w:r w:rsidRPr="00855BAD">
        <w:rPr>
          <w:b/>
          <w:bCs/>
          <w:noProof/>
        </w:rPr>
        <w:drawing>
          <wp:inline distT="0" distB="0" distL="0" distR="0" wp14:anchorId="44DE26DA" wp14:editId="2BDD85C9">
            <wp:extent cx="3315163" cy="1552792"/>
            <wp:effectExtent l="0" t="0" r="0" b="9525"/>
            <wp:docPr id="306095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95755" name="Picture 1" descr="A screenshot of a computer program&#10;&#10;Description automatically generated"/>
                    <pic:cNvPicPr/>
                  </pic:nvPicPr>
                  <pic:blipFill>
                    <a:blip r:embed="rId24"/>
                    <a:stretch>
                      <a:fillRect/>
                    </a:stretch>
                  </pic:blipFill>
                  <pic:spPr>
                    <a:xfrm>
                      <a:off x="0" y="0"/>
                      <a:ext cx="3315163" cy="1552792"/>
                    </a:xfrm>
                    <a:prstGeom prst="rect">
                      <a:avLst/>
                    </a:prstGeom>
                  </pic:spPr>
                </pic:pic>
              </a:graphicData>
            </a:graphic>
          </wp:inline>
        </w:drawing>
      </w:r>
    </w:p>
    <w:p w14:paraId="43478F60" w14:textId="77777777" w:rsidR="00855BAD" w:rsidRDefault="00855BAD" w:rsidP="001A6493">
      <w:pPr>
        <w:ind w:left="360"/>
        <w:rPr>
          <w:b/>
          <w:bCs/>
        </w:rPr>
      </w:pPr>
    </w:p>
    <w:p w14:paraId="02D2D597" w14:textId="21624E42" w:rsidR="001A6493" w:rsidRPr="001A6493" w:rsidRDefault="001A6493" w:rsidP="001A6493">
      <w:pPr>
        <w:ind w:left="360"/>
        <w:rPr>
          <w:b/>
          <w:bCs/>
        </w:rPr>
      </w:pPr>
      <w:proofErr w:type="spellStart"/>
      <w:r w:rsidRPr="001A6493">
        <w:rPr>
          <w:b/>
          <w:bCs/>
        </w:rPr>
        <w:t>UserController</w:t>
      </w:r>
      <w:proofErr w:type="spellEnd"/>
      <w:r w:rsidRPr="001A6493">
        <w:rPr>
          <w:b/>
          <w:bCs/>
        </w:rPr>
        <w:t xml:space="preserve"> Tests (E2E/Integration)</w:t>
      </w:r>
    </w:p>
    <w:p w14:paraId="6D58A4C5" w14:textId="77777777" w:rsidR="001A6493" w:rsidRPr="001A6493" w:rsidRDefault="001A6493" w:rsidP="001A6493">
      <w:pPr>
        <w:numPr>
          <w:ilvl w:val="0"/>
          <w:numId w:val="65"/>
        </w:numPr>
      </w:pPr>
      <w:r w:rsidRPr="001A6493">
        <w:rPr>
          <w:b/>
          <w:bCs/>
        </w:rPr>
        <w:t>Gebruikersrol Ophalen</w:t>
      </w:r>
      <w:r w:rsidRPr="001A6493">
        <w:t>: Test of de juiste rol wordt teruggegeven voor een ingelogde gebruiker</w:t>
      </w:r>
    </w:p>
    <w:p w14:paraId="7CB60C21" w14:textId="77777777" w:rsidR="001A6493" w:rsidRPr="001A6493" w:rsidRDefault="001A6493" w:rsidP="001A6493">
      <w:pPr>
        <w:numPr>
          <w:ilvl w:val="0"/>
          <w:numId w:val="65"/>
        </w:numPr>
      </w:pPr>
      <w:r w:rsidRPr="001A6493">
        <w:rPr>
          <w:b/>
          <w:bCs/>
        </w:rPr>
        <w:t>Ongeldige Sessie</w:t>
      </w:r>
      <w:r w:rsidRPr="001A6493">
        <w:t>: Test foutafhandeling bij het ophalen van een rol met ongeldige sessie</w:t>
      </w:r>
    </w:p>
    <w:p w14:paraId="016300C8" w14:textId="260E3F23" w:rsidR="00607AAC" w:rsidRDefault="001A6493" w:rsidP="00855BAD">
      <w:pPr>
        <w:numPr>
          <w:ilvl w:val="0"/>
          <w:numId w:val="65"/>
        </w:numPr>
      </w:pPr>
      <w:r w:rsidRPr="001A6493">
        <w:rPr>
          <w:b/>
          <w:bCs/>
        </w:rPr>
        <w:t>Autorisatie Controle</w:t>
      </w:r>
      <w:r w:rsidRPr="001A6493">
        <w:t>: Test of toegang wordt geweigerd voor ongeautoriseerde gebruikers</w:t>
      </w:r>
    </w:p>
    <w:p w14:paraId="28FEEE33" w14:textId="1FDC0070" w:rsidR="00855BAD" w:rsidRDefault="00855BAD" w:rsidP="00607AAC">
      <w:pPr>
        <w:ind w:left="360"/>
      </w:pPr>
      <w:r w:rsidRPr="00855BAD">
        <w:rPr>
          <w:noProof/>
        </w:rPr>
        <w:drawing>
          <wp:inline distT="0" distB="0" distL="0" distR="0" wp14:anchorId="56098F7E" wp14:editId="7C3EC3A3">
            <wp:extent cx="2743583" cy="704948"/>
            <wp:effectExtent l="0" t="0" r="0" b="0"/>
            <wp:docPr id="809646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6409" name="Picture 1" descr="A screenshot of a computer&#10;&#10;Description automatically generated"/>
                    <pic:cNvPicPr/>
                  </pic:nvPicPr>
                  <pic:blipFill>
                    <a:blip r:embed="rId25"/>
                    <a:stretch>
                      <a:fillRect/>
                    </a:stretch>
                  </pic:blipFill>
                  <pic:spPr>
                    <a:xfrm>
                      <a:off x="0" y="0"/>
                      <a:ext cx="2743583" cy="704948"/>
                    </a:xfrm>
                    <a:prstGeom prst="rect">
                      <a:avLst/>
                    </a:prstGeom>
                  </pic:spPr>
                </pic:pic>
              </a:graphicData>
            </a:graphic>
          </wp:inline>
        </w:drawing>
      </w:r>
    </w:p>
    <w:p w14:paraId="060B92DE" w14:textId="77777777" w:rsidR="00855BAD" w:rsidRDefault="00855BAD" w:rsidP="00607AAC">
      <w:pPr>
        <w:ind w:left="360"/>
      </w:pPr>
    </w:p>
    <w:p w14:paraId="54412A73" w14:textId="5B918AF8" w:rsidR="00855BAD" w:rsidRDefault="00855BAD" w:rsidP="00855BAD">
      <w:pPr>
        <w:ind w:firstLine="360"/>
        <w:rPr>
          <w:b/>
          <w:bCs/>
        </w:rPr>
      </w:pPr>
      <w:proofErr w:type="spellStart"/>
      <w:r>
        <w:rPr>
          <w:b/>
          <w:bCs/>
        </w:rPr>
        <w:t>SessionController</w:t>
      </w:r>
      <w:proofErr w:type="spellEnd"/>
      <w:r>
        <w:rPr>
          <w:b/>
          <w:bCs/>
        </w:rPr>
        <w:t xml:space="preserve"> Tests </w:t>
      </w:r>
      <w:r w:rsidRPr="001A6493">
        <w:rPr>
          <w:b/>
          <w:bCs/>
        </w:rPr>
        <w:t>(E2E/Integration)</w:t>
      </w:r>
    </w:p>
    <w:p w14:paraId="1D4328E1" w14:textId="7010EC2B" w:rsidR="00855BAD" w:rsidRPr="00855BAD" w:rsidRDefault="00855BAD" w:rsidP="00855BAD">
      <w:pPr>
        <w:pStyle w:val="ListParagraph"/>
        <w:numPr>
          <w:ilvl w:val="0"/>
          <w:numId w:val="83"/>
        </w:numPr>
      </w:pPr>
      <w:r w:rsidRPr="00855BAD">
        <w:t>Succesvolle sessie verwijdering</w:t>
      </w:r>
    </w:p>
    <w:p w14:paraId="3483F790" w14:textId="77777777" w:rsidR="00855BAD" w:rsidRPr="00855BAD" w:rsidRDefault="00855BAD" w:rsidP="00855BAD">
      <w:pPr>
        <w:numPr>
          <w:ilvl w:val="0"/>
          <w:numId w:val="82"/>
        </w:numPr>
      </w:pPr>
      <w:r w:rsidRPr="00855BAD">
        <w:t>Ongeldige sessie afhandeling</w:t>
      </w:r>
    </w:p>
    <w:p w14:paraId="7419CC13" w14:textId="2F777D55" w:rsidR="00855BAD" w:rsidRPr="00855BAD" w:rsidRDefault="00855BAD" w:rsidP="00855BAD">
      <w:pPr>
        <w:pStyle w:val="ListParagraph"/>
        <w:numPr>
          <w:ilvl w:val="0"/>
          <w:numId w:val="82"/>
        </w:numPr>
      </w:pPr>
      <w:r w:rsidRPr="00855BAD">
        <w:t>Randgevallen (lege input)</w:t>
      </w:r>
    </w:p>
    <w:p w14:paraId="0D32514B" w14:textId="7DBCBD72" w:rsidR="00AD6871" w:rsidRDefault="00855BAD" w:rsidP="00AD6871">
      <w:r w:rsidRPr="00855BAD">
        <w:rPr>
          <w:noProof/>
        </w:rPr>
        <w:drawing>
          <wp:inline distT="0" distB="0" distL="0" distR="0" wp14:anchorId="4CBCA6DD" wp14:editId="7C5A4E37">
            <wp:extent cx="3029373" cy="638264"/>
            <wp:effectExtent l="0" t="0" r="0" b="9525"/>
            <wp:docPr id="205233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3955" name="Picture 1" descr="A screenshot of a computer&#10;&#10;Description automatically generated"/>
                    <pic:cNvPicPr/>
                  </pic:nvPicPr>
                  <pic:blipFill>
                    <a:blip r:embed="rId26"/>
                    <a:stretch>
                      <a:fillRect/>
                    </a:stretch>
                  </pic:blipFill>
                  <pic:spPr>
                    <a:xfrm>
                      <a:off x="0" y="0"/>
                      <a:ext cx="3029373" cy="638264"/>
                    </a:xfrm>
                    <a:prstGeom prst="rect">
                      <a:avLst/>
                    </a:prstGeom>
                  </pic:spPr>
                </pic:pic>
              </a:graphicData>
            </a:graphic>
          </wp:inline>
        </w:drawing>
      </w:r>
    </w:p>
    <w:p w14:paraId="373644CD" w14:textId="37FA426B" w:rsidR="00855BAD" w:rsidRPr="001A6493" w:rsidRDefault="00D028F1" w:rsidP="00D028F1">
      <w:pPr>
        <w:spacing w:line="240" w:lineRule="auto"/>
      </w:pPr>
      <w:r>
        <w:br w:type="page"/>
      </w:r>
    </w:p>
    <w:p w14:paraId="75FD642D" w14:textId="026DB388" w:rsidR="00D567B3" w:rsidRDefault="001A6493" w:rsidP="001A6493">
      <w:pPr>
        <w:pStyle w:val="Heading3"/>
      </w:pPr>
      <w:bookmarkStart w:id="58" w:name="_Toc187074629"/>
      <w:r>
        <w:lastRenderedPageBreak/>
        <w:t>Service testing:</w:t>
      </w:r>
      <w:bookmarkEnd w:id="58"/>
    </w:p>
    <w:p w14:paraId="7972EBDA" w14:textId="06E86E21" w:rsidR="001A6493" w:rsidRPr="001A6493" w:rsidRDefault="001A6493" w:rsidP="001A6493">
      <w:pPr>
        <w:ind w:left="360"/>
        <w:rPr>
          <w:b/>
          <w:bCs/>
        </w:rPr>
      </w:pPr>
      <w:proofErr w:type="spellStart"/>
      <w:r w:rsidRPr="001A6493">
        <w:rPr>
          <w:b/>
          <w:bCs/>
        </w:rPr>
        <w:t>LoginService</w:t>
      </w:r>
      <w:proofErr w:type="spellEnd"/>
      <w:r w:rsidRPr="001A6493">
        <w:rPr>
          <w:b/>
          <w:bCs/>
        </w:rPr>
        <w:t xml:space="preserve"> Tests (Unit)</w:t>
      </w:r>
    </w:p>
    <w:p w14:paraId="48CF0022" w14:textId="77777777" w:rsidR="001A6493" w:rsidRPr="001A6493" w:rsidRDefault="001A6493" w:rsidP="001A6493">
      <w:pPr>
        <w:numPr>
          <w:ilvl w:val="0"/>
          <w:numId w:val="66"/>
        </w:numPr>
      </w:pPr>
      <w:r w:rsidRPr="001A6493">
        <w:rPr>
          <w:b/>
          <w:bCs/>
        </w:rPr>
        <w:t>Succesvolle Login</w:t>
      </w:r>
      <w:r w:rsidRPr="001A6493">
        <w:t>: Test of een gebruiker kan inloggen met geldige logingegevens</w:t>
      </w:r>
    </w:p>
    <w:p w14:paraId="4844EE98" w14:textId="77777777" w:rsidR="001A6493" w:rsidRPr="001A6493" w:rsidRDefault="001A6493" w:rsidP="001A6493">
      <w:pPr>
        <w:numPr>
          <w:ilvl w:val="0"/>
          <w:numId w:val="66"/>
        </w:numPr>
      </w:pPr>
      <w:r w:rsidRPr="001A6493">
        <w:rPr>
          <w:b/>
          <w:bCs/>
        </w:rPr>
        <w:t>Validatie Wachtwoord</w:t>
      </w:r>
      <w:r w:rsidRPr="001A6493">
        <w:t xml:space="preserve">: Test of een wachtwoord correct wordt gevalideerd tegen de opgeslagen </w:t>
      </w:r>
      <w:proofErr w:type="spellStart"/>
      <w:r w:rsidRPr="001A6493">
        <w:t>hash</w:t>
      </w:r>
      <w:proofErr w:type="spellEnd"/>
    </w:p>
    <w:p w14:paraId="178219AF" w14:textId="77777777" w:rsidR="001A6493" w:rsidRPr="001A6493" w:rsidRDefault="001A6493" w:rsidP="001A6493">
      <w:pPr>
        <w:numPr>
          <w:ilvl w:val="0"/>
          <w:numId w:val="66"/>
        </w:numPr>
      </w:pPr>
      <w:r w:rsidRPr="001A6493">
        <w:rPr>
          <w:b/>
          <w:bCs/>
        </w:rPr>
        <w:t xml:space="preserve">Ongeldige </w:t>
      </w:r>
      <w:proofErr w:type="spellStart"/>
      <w:r w:rsidRPr="001A6493">
        <w:rPr>
          <w:b/>
          <w:bCs/>
        </w:rPr>
        <w:t>Credentials</w:t>
      </w:r>
      <w:proofErr w:type="spellEnd"/>
      <w:r w:rsidRPr="001A6493">
        <w:t>: Test foutafhandeling bij ongeldige inloggegevens</w:t>
      </w:r>
    </w:p>
    <w:p w14:paraId="75200797" w14:textId="65869776" w:rsidR="001A6493" w:rsidRPr="001A6493" w:rsidRDefault="001A6493" w:rsidP="001A6493">
      <w:pPr>
        <w:numPr>
          <w:ilvl w:val="0"/>
          <w:numId w:val="66"/>
        </w:numPr>
      </w:pPr>
      <w:r w:rsidRPr="001A6493">
        <w:rPr>
          <w:b/>
          <w:bCs/>
        </w:rPr>
        <w:t>Email/BSN Formaatvalidatie</w:t>
      </w:r>
      <w:r w:rsidRPr="001A6493">
        <w:t>: Test verschillende formaten van inloggegevens</w:t>
      </w:r>
    </w:p>
    <w:p w14:paraId="3D8246CD" w14:textId="509D8182" w:rsidR="00C02163" w:rsidRDefault="00C02163" w:rsidP="001A6493">
      <w:pPr>
        <w:ind w:left="360"/>
        <w:rPr>
          <w:b/>
          <w:bCs/>
        </w:rPr>
      </w:pPr>
      <w:r w:rsidRPr="00C02163">
        <w:rPr>
          <w:b/>
          <w:bCs/>
          <w:noProof/>
        </w:rPr>
        <w:drawing>
          <wp:inline distT="0" distB="0" distL="0" distR="0" wp14:anchorId="457E3044" wp14:editId="660BD4B8">
            <wp:extent cx="2962688" cy="2162477"/>
            <wp:effectExtent l="0" t="0" r="0" b="9525"/>
            <wp:docPr id="423390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90580" name="Picture 1" descr="A screenshot of a computer&#10;&#10;Description automatically generated"/>
                    <pic:cNvPicPr/>
                  </pic:nvPicPr>
                  <pic:blipFill>
                    <a:blip r:embed="rId27"/>
                    <a:stretch>
                      <a:fillRect/>
                    </a:stretch>
                  </pic:blipFill>
                  <pic:spPr>
                    <a:xfrm>
                      <a:off x="0" y="0"/>
                      <a:ext cx="2962688" cy="2162477"/>
                    </a:xfrm>
                    <a:prstGeom prst="rect">
                      <a:avLst/>
                    </a:prstGeom>
                  </pic:spPr>
                </pic:pic>
              </a:graphicData>
            </a:graphic>
          </wp:inline>
        </w:drawing>
      </w:r>
    </w:p>
    <w:p w14:paraId="099CF912" w14:textId="77777777" w:rsidR="00C02163" w:rsidRDefault="00C02163" w:rsidP="001A6493">
      <w:pPr>
        <w:ind w:left="360"/>
        <w:rPr>
          <w:b/>
          <w:bCs/>
        </w:rPr>
      </w:pPr>
    </w:p>
    <w:p w14:paraId="68D034D2" w14:textId="776D772F" w:rsidR="001A6493" w:rsidRPr="001A6493" w:rsidRDefault="001A6493" w:rsidP="001A6493">
      <w:pPr>
        <w:ind w:left="360"/>
        <w:rPr>
          <w:b/>
          <w:bCs/>
        </w:rPr>
      </w:pPr>
      <w:proofErr w:type="spellStart"/>
      <w:r w:rsidRPr="001A6493">
        <w:rPr>
          <w:b/>
          <w:bCs/>
        </w:rPr>
        <w:t>SessionService</w:t>
      </w:r>
      <w:proofErr w:type="spellEnd"/>
      <w:r w:rsidRPr="001A6493">
        <w:rPr>
          <w:b/>
          <w:bCs/>
        </w:rPr>
        <w:t xml:space="preserve"> Tests (Unit)</w:t>
      </w:r>
    </w:p>
    <w:p w14:paraId="16875DFE" w14:textId="77777777" w:rsidR="001A6493" w:rsidRPr="001A6493" w:rsidRDefault="001A6493" w:rsidP="001A6493">
      <w:pPr>
        <w:numPr>
          <w:ilvl w:val="0"/>
          <w:numId w:val="67"/>
        </w:numPr>
      </w:pPr>
      <w:r w:rsidRPr="001A6493">
        <w:rPr>
          <w:b/>
          <w:bCs/>
        </w:rPr>
        <w:t>Sessie Aanmaken</w:t>
      </w:r>
      <w:r w:rsidRPr="001A6493">
        <w:t>: Test of een nieuwe sessie correct wordt aangemaakt</w:t>
      </w:r>
    </w:p>
    <w:p w14:paraId="622D9CDB" w14:textId="77777777" w:rsidR="001A6493" w:rsidRPr="001A6493" w:rsidRDefault="001A6493" w:rsidP="001A6493">
      <w:pPr>
        <w:numPr>
          <w:ilvl w:val="0"/>
          <w:numId w:val="67"/>
        </w:numPr>
      </w:pPr>
      <w:r w:rsidRPr="001A6493">
        <w:rPr>
          <w:b/>
          <w:bCs/>
        </w:rPr>
        <w:t>Sessie Validatie</w:t>
      </w:r>
      <w:r w:rsidRPr="001A6493">
        <w:t>: Test of een bestaande sessie correct wordt gevalideerd</w:t>
      </w:r>
    </w:p>
    <w:p w14:paraId="0AE7779F" w14:textId="77777777" w:rsidR="001A6493" w:rsidRPr="001A6493" w:rsidRDefault="001A6493" w:rsidP="001A6493">
      <w:pPr>
        <w:numPr>
          <w:ilvl w:val="0"/>
          <w:numId w:val="67"/>
        </w:numPr>
      </w:pPr>
      <w:r w:rsidRPr="001A6493">
        <w:rPr>
          <w:b/>
          <w:bCs/>
        </w:rPr>
        <w:t>Sessie Verwijderen</w:t>
      </w:r>
      <w:r w:rsidRPr="001A6493">
        <w:t>: Test of een sessie succesvol wordt verwijderd</w:t>
      </w:r>
    </w:p>
    <w:p w14:paraId="6CE4BE1D" w14:textId="5DEF976C" w:rsidR="001A6493" w:rsidRPr="001A6493" w:rsidRDefault="001A6493" w:rsidP="001A6493">
      <w:pPr>
        <w:numPr>
          <w:ilvl w:val="0"/>
          <w:numId w:val="67"/>
        </w:numPr>
      </w:pPr>
      <w:r w:rsidRPr="001A6493">
        <w:rPr>
          <w:b/>
          <w:bCs/>
        </w:rPr>
        <w:t>Gebruikersrol Ophalen</w:t>
      </w:r>
      <w:r w:rsidRPr="001A6493">
        <w:t>: Test of de juiste gebruikersrol wordt teruggegeven</w:t>
      </w:r>
    </w:p>
    <w:p w14:paraId="02B6B834" w14:textId="1F9DA050" w:rsidR="00C02163" w:rsidRDefault="00C02163" w:rsidP="001A6493">
      <w:pPr>
        <w:ind w:left="360"/>
        <w:rPr>
          <w:b/>
          <w:bCs/>
        </w:rPr>
      </w:pPr>
      <w:r w:rsidRPr="00C02163">
        <w:rPr>
          <w:b/>
          <w:bCs/>
          <w:noProof/>
        </w:rPr>
        <w:drawing>
          <wp:inline distT="0" distB="0" distL="0" distR="0" wp14:anchorId="7D1BED3B" wp14:editId="4B90FBD3">
            <wp:extent cx="3629532" cy="3134162"/>
            <wp:effectExtent l="0" t="0" r="9525" b="0"/>
            <wp:docPr id="676689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9860" name="Picture 1" descr="A screenshot of a computer&#10;&#10;Description automatically generated"/>
                    <pic:cNvPicPr/>
                  </pic:nvPicPr>
                  <pic:blipFill>
                    <a:blip r:embed="rId28"/>
                    <a:stretch>
                      <a:fillRect/>
                    </a:stretch>
                  </pic:blipFill>
                  <pic:spPr>
                    <a:xfrm>
                      <a:off x="0" y="0"/>
                      <a:ext cx="3629532" cy="3134162"/>
                    </a:xfrm>
                    <a:prstGeom prst="rect">
                      <a:avLst/>
                    </a:prstGeom>
                  </pic:spPr>
                </pic:pic>
              </a:graphicData>
            </a:graphic>
          </wp:inline>
        </w:drawing>
      </w:r>
    </w:p>
    <w:p w14:paraId="2EA14F60" w14:textId="43C0BDE6" w:rsidR="00C02163" w:rsidRDefault="00D028F1" w:rsidP="00D028F1">
      <w:pPr>
        <w:spacing w:line="240" w:lineRule="auto"/>
        <w:rPr>
          <w:b/>
          <w:bCs/>
        </w:rPr>
      </w:pPr>
      <w:r>
        <w:rPr>
          <w:b/>
          <w:bCs/>
        </w:rPr>
        <w:br w:type="page"/>
      </w:r>
    </w:p>
    <w:p w14:paraId="1E5E56F3" w14:textId="6EEC84FC" w:rsidR="001A6493" w:rsidRPr="001A6493" w:rsidRDefault="001A6493" w:rsidP="001A6493">
      <w:pPr>
        <w:ind w:left="360"/>
        <w:rPr>
          <w:b/>
          <w:bCs/>
        </w:rPr>
      </w:pPr>
      <w:proofErr w:type="spellStart"/>
      <w:r w:rsidRPr="001A6493">
        <w:rPr>
          <w:b/>
          <w:bCs/>
        </w:rPr>
        <w:lastRenderedPageBreak/>
        <w:t>PatientService</w:t>
      </w:r>
      <w:proofErr w:type="spellEnd"/>
      <w:r w:rsidRPr="001A6493">
        <w:rPr>
          <w:b/>
          <w:bCs/>
        </w:rPr>
        <w:t xml:space="preserve"> Tests (Unit)</w:t>
      </w:r>
    </w:p>
    <w:p w14:paraId="243A57DC" w14:textId="77777777" w:rsidR="001A6493" w:rsidRPr="001A6493" w:rsidRDefault="001A6493" w:rsidP="001A6493">
      <w:pPr>
        <w:numPr>
          <w:ilvl w:val="0"/>
          <w:numId w:val="68"/>
        </w:numPr>
      </w:pPr>
      <w:proofErr w:type="spellStart"/>
      <w:r w:rsidRPr="001A6493">
        <w:rPr>
          <w:b/>
          <w:bCs/>
        </w:rPr>
        <w:t>Patient</w:t>
      </w:r>
      <w:proofErr w:type="spellEnd"/>
      <w:r w:rsidRPr="001A6493">
        <w:rPr>
          <w:b/>
          <w:bCs/>
        </w:rPr>
        <w:t xml:space="preserve"> Zoeken</w:t>
      </w:r>
      <w:r w:rsidRPr="001A6493">
        <w:t>: Test zoekfunctionaliteit op naam en BSN</w:t>
      </w:r>
    </w:p>
    <w:p w14:paraId="6D495382" w14:textId="77777777" w:rsidR="001A6493" w:rsidRPr="001A6493" w:rsidRDefault="001A6493" w:rsidP="001A6493">
      <w:pPr>
        <w:numPr>
          <w:ilvl w:val="0"/>
          <w:numId w:val="68"/>
        </w:numPr>
      </w:pPr>
      <w:r w:rsidRPr="001A6493">
        <w:rPr>
          <w:b/>
          <w:bCs/>
        </w:rPr>
        <w:t>Validatie Zoekopdracht</w:t>
      </w:r>
      <w:r w:rsidRPr="001A6493">
        <w:t>: Test validatie van zoekparameters</w:t>
      </w:r>
    </w:p>
    <w:p w14:paraId="31159219" w14:textId="77777777" w:rsidR="001A6493" w:rsidRPr="001A6493" w:rsidRDefault="001A6493" w:rsidP="001A6493">
      <w:pPr>
        <w:numPr>
          <w:ilvl w:val="0"/>
          <w:numId w:val="68"/>
        </w:numPr>
      </w:pPr>
      <w:proofErr w:type="spellStart"/>
      <w:r w:rsidRPr="001A6493">
        <w:rPr>
          <w:b/>
          <w:bCs/>
        </w:rPr>
        <w:t>Patiëntenlijst</w:t>
      </w:r>
      <w:proofErr w:type="spellEnd"/>
      <w:r w:rsidRPr="001A6493">
        <w:rPr>
          <w:b/>
          <w:bCs/>
        </w:rPr>
        <w:t xml:space="preserve"> Ophalen</w:t>
      </w:r>
      <w:r w:rsidRPr="001A6493">
        <w:t>: Test ophalen van patiënten voor een arts</w:t>
      </w:r>
    </w:p>
    <w:p w14:paraId="239283E7" w14:textId="63BEB49D" w:rsidR="001A6493" w:rsidRPr="001A6493" w:rsidRDefault="001A6493" w:rsidP="001A6493">
      <w:pPr>
        <w:numPr>
          <w:ilvl w:val="0"/>
          <w:numId w:val="68"/>
        </w:numPr>
      </w:pPr>
      <w:r w:rsidRPr="001A6493">
        <w:rPr>
          <w:b/>
          <w:bCs/>
        </w:rPr>
        <w:t>BIG Nummer Validatie</w:t>
      </w:r>
      <w:r w:rsidRPr="001A6493">
        <w:t>: Test validatie van BIG nummers</w:t>
      </w:r>
    </w:p>
    <w:p w14:paraId="50D9AF10" w14:textId="190CF73B" w:rsidR="00C02163" w:rsidRDefault="00C02163" w:rsidP="001A6493">
      <w:pPr>
        <w:ind w:left="360"/>
        <w:rPr>
          <w:b/>
          <w:bCs/>
        </w:rPr>
      </w:pPr>
      <w:r w:rsidRPr="00C02163">
        <w:rPr>
          <w:b/>
          <w:bCs/>
          <w:noProof/>
        </w:rPr>
        <w:drawing>
          <wp:inline distT="0" distB="0" distL="0" distR="0" wp14:anchorId="21754D1B" wp14:editId="3FC42B52">
            <wp:extent cx="3419952" cy="2419688"/>
            <wp:effectExtent l="0" t="0" r="0" b="0"/>
            <wp:docPr id="62857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79686" name="Picture 1" descr="A screenshot of a computer&#10;&#10;Description automatically generated"/>
                    <pic:cNvPicPr/>
                  </pic:nvPicPr>
                  <pic:blipFill>
                    <a:blip r:embed="rId29"/>
                    <a:stretch>
                      <a:fillRect/>
                    </a:stretch>
                  </pic:blipFill>
                  <pic:spPr>
                    <a:xfrm>
                      <a:off x="0" y="0"/>
                      <a:ext cx="3419952" cy="2419688"/>
                    </a:xfrm>
                    <a:prstGeom prst="rect">
                      <a:avLst/>
                    </a:prstGeom>
                  </pic:spPr>
                </pic:pic>
              </a:graphicData>
            </a:graphic>
          </wp:inline>
        </w:drawing>
      </w:r>
    </w:p>
    <w:p w14:paraId="49FBE0BB" w14:textId="77777777" w:rsidR="00C02163" w:rsidRDefault="00C02163" w:rsidP="001A6493">
      <w:pPr>
        <w:ind w:left="360"/>
        <w:rPr>
          <w:b/>
          <w:bCs/>
        </w:rPr>
      </w:pPr>
    </w:p>
    <w:p w14:paraId="46DAFEF2" w14:textId="3887E7F0" w:rsidR="001A6493" w:rsidRPr="001A6493" w:rsidRDefault="001A6493" w:rsidP="001A6493">
      <w:pPr>
        <w:ind w:left="360"/>
        <w:rPr>
          <w:b/>
          <w:bCs/>
        </w:rPr>
      </w:pPr>
      <w:proofErr w:type="spellStart"/>
      <w:r w:rsidRPr="001A6493">
        <w:rPr>
          <w:b/>
          <w:bCs/>
        </w:rPr>
        <w:t>HealthDataService</w:t>
      </w:r>
      <w:proofErr w:type="spellEnd"/>
      <w:r w:rsidRPr="001A6493">
        <w:rPr>
          <w:b/>
          <w:bCs/>
        </w:rPr>
        <w:t xml:space="preserve"> Tests (Unit)</w:t>
      </w:r>
    </w:p>
    <w:p w14:paraId="5A73756F" w14:textId="77777777" w:rsidR="001A6493" w:rsidRPr="001A6493" w:rsidRDefault="001A6493" w:rsidP="001A6493">
      <w:pPr>
        <w:numPr>
          <w:ilvl w:val="0"/>
          <w:numId w:val="69"/>
        </w:numPr>
      </w:pPr>
      <w:r w:rsidRPr="001A6493">
        <w:rPr>
          <w:b/>
          <w:bCs/>
        </w:rPr>
        <w:t>Gezondheidsdata Ophalen</w:t>
      </w:r>
      <w:r w:rsidRPr="001A6493">
        <w:t>: Test ophalen van gezondheidsdata voor een patiënt</w:t>
      </w:r>
    </w:p>
    <w:p w14:paraId="1A6D1644" w14:textId="77777777" w:rsidR="001A6493" w:rsidRPr="001A6493" w:rsidRDefault="001A6493" w:rsidP="001A6493">
      <w:pPr>
        <w:numPr>
          <w:ilvl w:val="0"/>
          <w:numId w:val="69"/>
        </w:numPr>
      </w:pPr>
      <w:r w:rsidRPr="001A6493">
        <w:rPr>
          <w:b/>
          <w:bCs/>
        </w:rPr>
        <w:t>Data Formaat</w:t>
      </w:r>
      <w:r w:rsidRPr="001A6493">
        <w:t>: Test correcte formattering van gezondheidsdata</w:t>
      </w:r>
    </w:p>
    <w:p w14:paraId="65FBFA9A" w14:textId="77777777" w:rsidR="001A6493" w:rsidRPr="001A6493" w:rsidRDefault="001A6493" w:rsidP="001A6493">
      <w:pPr>
        <w:numPr>
          <w:ilvl w:val="0"/>
          <w:numId w:val="69"/>
        </w:numPr>
      </w:pPr>
      <w:r w:rsidRPr="001A6493">
        <w:rPr>
          <w:b/>
          <w:bCs/>
        </w:rPr>
        <w:t>Lege Resultaten</w:t>
      </w:r>
      <w:r w:rsidRPr="001A6493">
        <w:t>: Test afhandeling van niet-bestaande gezondheidsdata</w:t>
      </w:r>
    </w:p>
    <w:p w14:paraId="4F0C7172" w14:textId="040A1797" w:rsidR="001A6493" w:rsidRDefault="00305D68" w:rsidP="00A9465F">
      <w:pPr>
        <w:rPr>
          <w:i/>
          <w:iCs/>
        </w:rPr>
      </w:pPr>
      <w:r w:rsidRPr="00305D68">
        <w:rPr>
          <w:i/>
          <w:iCs/>
        </w:rPr>
        <w:drawing>
          <wp:inline distT="0" distB="0" distL="0" distR="0" wp14:anchorId="1237AEF6" wp14:editId="1209E629">
            <wp:extent cx="3400900" cy="895475"/>
            <wp:effectExtent l="0" t="0" r="9525" b="0"/>
            <wp:docPr id="29702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7311" name="Picture 1" descr="A screenshot of a computer&#10;&#10;Description automatically generated"/>
                    <pic:cNvPicPr/>
                  </pic:nvPicPr>
                  <pic:blipFill>
                    <a:blip r:embed="rId30"/>
                    <a:stretch>
                      <a:fillRect/>
                    </a:stretch>
                  </pic:blipFill>
                  <pic:spPr>
                    <a:xfrm>
                      <a:off x="0" y="0"/>
                      <a:ext cx="3400900" cy="895475"/>
                    </a:xfrm>
                    <a:prstGeom prst="rect">
                      <a:avLst/>
                    </a:prstGeom>
                  </pic:spPr>
                </pic:pic>
              </a:graphicData>
            </a:graphic>
          </wp:inline>
        </w:drawing>
      </w:r>
    </w:p>
    <w:p w14:paraId="5351713F" w14:textId="77777777" w:rsidR="00305D68" w:rsidRDefault="00305D68" w:rsidP="00A9465F">
      <w:pPr>
        <w:rPr>
          <w:i/>
          <w:iCs/>
        </w:rPr>
      </w:pPr>
    </w:p>
    <w:p w14:paraId="51EACE21" w14:textId="77777777" w:rsidR="001A6493" w:rsidRDefault="001A6493" w:rsidP="001A6493">
      <w:pPr>
        <w:pStyle w:val="Heading3"/>
      </w:pPr>
      <w:bookmarkStart w:id="59" w:name="_Toc187074630"/>
      <w:r>
        <w:t>Utility</w:t>
      </w:r>
      <w:bookmarkEnd w:id="59"/>
    </w:p>
    <w:p w14:paraId="06AAAAE9" w14:textId="051D3039" w:rsidR="001A6493" w:rsidRPr="00053F3D" w:rsidRDefault="001A6493" w:rsidP="00053F3D">
      <w:pPr>
        <w:pStyle w:val="ListParagraph"/>
        <w:rPr>
          <w:b/>
          <w:bCs/>
        </w:rPr>
      </w:pPr>
      <w:r w:rsidRPr="00053F3D">
        <w:rPr>
          <w:b/>
          <w:bCs/>
        </w:rPr>
        <w:t>Data Generatie</w:t>
      </w:r>
      <w:r w:rsidR="00C02163">
        <w:rPr>
          <w:b/>
          <w:bCs/>
        </w:rPr>
        <w:t xml:space="preserve"> (hulp bij testen en niet zelf tests)</w:t>
      </w:r>
    </w:p>
    <w:p w14:paraId="5C6B54BB" w14:textId="77777777" w:rsidR="001A6493" w:rsidRPr="001A6493" w:rsidRDefault="001A6493" w:rsidP="00053F3D">
      <w:pPr>
        <w:pStyle w:val="ListParagraph"/>
      </w:pPr>
      <w:proofErr w:type="spellStart"/>
      <w:r w:rsidRPr="001A6493">
        <w:rPr>
          <w:b/>
          <w:bCs/>
        </w:rPr>
        <w:t>TestLogin</w:t>
      </w:r>
      <w:proofErr w:type="spellEnd"/>
      <w:r w:rsidRPr="001A6493">
        <w:t>: Genereert test login data</w:t>
      </w:r>
    </w:p>
    <w:p w14:paraId="1C9E6A98" w14:textId="77777777" w:rsidR="001A6493" w:rsidRPr="001A6493" w:rsidRDefault="001A6493" w:rsidP="00053F3D">
      <w:pPr>
        <w:pStyle w:val="ListParagraph"/>
        <w:numPr>
          <w:ilvl w:val="0"/>
          <w:numId w:val="72"/>
        </w:numPr>
      </w:pPr>
      <w:proofErr w:type="spellStart"/>
      <w:r w:rsidRPr="001A6493">
        <w:t>Valid</w:t>
      </w:r>
      <w:proofErr w:type="spellEnd"/>
      <w:r w:rsidRPr="001A6493">
        <w:t>/</w:t>
      </w:r>
      <w:proofErr w:type="spellStart"/>
      <w:r w:rsidRPr="001A6493">
        <w:t>invalid</w:t>
      </w:r>
      <w:proofErr w:type="spellEnd"/>
      <w:r w:rsidRPr="001A6493">
        <w:t xml:space="preserve"> login </w:t>
      </w:r>
      <w:proofErr w:type="spellStart"/>
      <w:r w:rsidRPr="001A6493">
        <w:t>credentials</w:t>
      </w:r>
      <w:proofErr w:type="spellEnd"/>
    </w:p>
    <w:p w14:paraId="046C08D6" w14:textId="77777777" w:rsidR="001A6493" w:rsidRPr="001A6493" w:rsidRDefault="001A6493" w:rsidP="00053F3D">
      <w:pPr>
        <w:pStyle w:val="ListParagraph"/>
        <w:numPr>
          <w:ilvl w:val="0"/>
          <w:numId w:val="72"/>
        </w:numPr>
      </w:pPr>
      <w:proofErr w:type="spellStart"/>
      <w:r w:rsidRPr="001A6493">
        <w:t>Gehashte</w:t>
      </w:r>
      <w:proofErr w:type="spellEnd"/>
      <w:r w:rsidRPr="001A6493">
        <w:t xml:space="preserve"> wachtwoorden voor tests</w:t>
      </w:r>
    </w:p>
    <w:p w14:paraId="3F9BB563" w14:textId="3365FB1C" w:rsidR="001A6493" w:rsidRPr="001A6493" w:rsidRDefault="001A6493" w:rsidP="00053F3D">
      <w:pPr>
        <w:pStyle w:val="ListParagraph"/>
        <w:numPr>
          <w:ilvl w:val="0"/>
          <w:numId w:val="72"/>
        </w:numPr>
      </w:pPr>
      <w:r w:rsidRPr="001A6493">
        <w:t>BSN/email combinaties</w:t>
      </w:r>
      <w:r w:rsidR="00053F3D">
        <w:br/>
      </w:r>
    </w:p>
    <w:p w14:paraId="538A60EB" w14:textId="77777777" w:rsidR="001A6493" w:rsidRPr="001A6493" w:rsidRDefault="001A6493" w:rsidP="00053F3D">
      <w:pPr>
        <w:pStyle w:val="ListParagraph"/>
      </w:pPr>
      <w:proofErr w:type="spellStart"/>
      <w:r w:rsidRPr="001A6493">
        <w:rPr>
          <w:b/>
          <w:bCs/>
        </w:rPr>
        <w:t>TestUser</w:t>
      </w:r>
      <w:proofErr w:type="spellEnd"/>
      <w:r w:rsidRPr="001A6493">
        <w:t>: Maakt test gebruikers</w:t>
      </w:r>
    </w:p>
    <w:p w14:paraId="7EB4FBEC" w14:textId="6FD4AF79" w:rsidR="001A6493" w:rsidRPr="001A6493" w:rsidRDefault="001A6493" w:rsidP="00053F3D">
      <w:pPr>
        <w:pStyle w:val="ListParagraph"/>
        <w:numPr>
          <w:ilvl w:val="0"/>
          <w:numId w:val="73"/>
        </w:numPr>
      </w:pPr>
      <w:r w:rsidRPr="001A6493">
        <w:t>Verschillende user types (</w:t>
      </w:r>
      <w:proofErr w:type="spellStart"/>
      <w:r w:rsidR="00053F3D">
        <w:t>medical</w:t>
      </w:r>
      <w:r w:rsidRPr="001A6493">
        <w:t>_</w:t>
      </w:r>
      <w:r w:rsidR="00053F3D">
        <w:t>professional</w:t>
      </w:r>
      <w:proofErr w:type="spellEnd"/>
      <w:r w:rsidRPr="001A6493">
        <w:t xml:space="preserve">, </w:t>
      </w:r>
      <w:proofErr w:type="spellStart"/>
      <w:r w:rsidR="00053F3D">
        <w:t>patient</w:t>
      </w:r>
      <w:proofErr w:type="spellEnd"/>
      <w:r w:rsidRPr="001A6493">
        <w:t>)</w:t>
      </w:r>
    </w:p>
    <w:p w14:paraId="003183CD" w14:textId="77777777" w:rsidR="001A6493" w:rsidRPr="001A6493" w:rsidRDefault="001A6493" w:rsidP="00053F3D">
      <w:pPr>
        <w:pStyle w:val="ListParagraph"/>
        <w:numPr>
          <w:ilvl w:val="0"/>
          <w:numId w:val="73"/>
        </w:numPr>
      </w:pPr>
      <w:proofErr w:type="spellStart"/>
      <w:r w:rsidRPr="001A6493">
        <w:t>Valid</w:t>
      </w:r>
      <w:proofErr w:type="spellEnd"/>
      <w:r w:rsidRPr="001A6493">
        <w:t>/</w:t>
      </w:r>
      <w:proofErr w:type="spellStart"/>
      <w:r w:rsidRPr="001A6493">
        <w:t>invalid</w:t>
      </w:r>
      <w:proofErr w:type="spellEnd"/>
      <w:r w:rsidRPr="001A6493">
        <w:t xml:space="preserve"> user data</w:t>
      </w:r>
    </w:p>
    <w:p w14:paraId="0699F4B7" w14:textId="6A5F1F5C" w:rsidR="001A6493" w:rsidRPr="001A6493" w:rsidRDefault="001A6493" w:rsidP="00053F3D">
      <w:pPr>
        <w:pStyle w:val="ListParagraph"/>
        <w:numPr>
          <w:ilvl w:val="0"/>
          <w:numId w:val="73"/>
        </w:numPr>
      </w:pPr>
      <w:r w:rsidRPr="001A6493">
        <w:t>Test gebruikers met specifieke eigenschappen</w:t>
      </w:r>
      <w:r w:rsidR="00053F3D">
        <w:br/>
      </w:r>
    </w:p>
    <w:p w14:paraId="5B4DCE85" w14:textId="77777777" w:rsidR="001A6493" w:rsidRPr="001A6493" w:rsidRDefault="001A6493" w:rsidP="00053F3D">
      <w:pPr>
        <w:pStyle w:val="ListParagraph"/>
      </w:pPr>
      <w:proofErr w:type="spellStart"/>
      <w:r w:rsidRPr="001A6493">
        <w:rPr>
          <w:b/>
          <w:bCs/>
        </w:rPr>
        <w:t>TestSession</w:t>
      </w:r>
      <w:proofErr w:type="spellEnd"/>
      <w:r w:rsidRPr="001A6493">
        <w:t>: Creëert test sessies</w:t>
      </w:r>
    </w:p>
    <w:p w14:paraId="52F8BBD0" w14:textId="77777777" w:rsidR="001A6493" w:rsidRPr="001A6493" w:rsidRDefault="001A6493" w:rsidP="00053F3D">
      <w:pPr>
        <w:pStyle w:val="ListParagraph"/>
        <w:numPr>
          <w:ilvl w:val="0"/>
          <w:numId w:val="74"/>
        </w:numPr>
      </w:pPr>
      <w:proofErr w:type="spellStart"/>
      <w:r w:rsidRPr="001A6493">
        <w:t>Valid</w:t>
      </w:r>
      <w:proofErr w:type="spellEnd"/>
      <w:r w:rsidRPr="001A6493">
        <w:t>/</w:t>
      </w:r>
      <w:proofErr w:type="spellStart"/>
      <w:r w:rsidRPr="001A6493">
        <w:t>invalid</w:t>
      </w:r>
      <w:proofErr w:type="spellEnd"/>
      <w:r w:rsidRPr="001A6493">
        <w:t xml:space="preserve"> sessie tokens</w:t>
      </w:r>
    </w:p>
    <w:p w14:paraId="2B49F90C" w14:textId="77777777" w:rsidR="001A6493" w:rsidRPr="001A6493" w:rsidRDefault="001A6493" w:rsidP="00053F3D">
      <w:pPr>
        <w:pStyle w:val="ListParagraph"/>
        <w:numPr>
          <w:ilvl w:val="0"/>
          <w:numId w:val="74"/>
        </w:numPr>
      </w:pPr>
      <w:r w:rsidRPr="001A6493">
        <w:t>Sessies met verschillende user types</w:t>
      </w:r>
    </w:p>
    <w:p w14:paraId="4FE41D12" w14:textId="5E43037B" w:rsidR="001A6493" w:rsidRPr="001A6493" w:rsidRDefault="001A6493" w:rsidP="00053F3D">
      <w:pPr>
        <w:pStyle w:val="ListParagraph"/>
        <w:numPr>
          <w:ilvl w:val="0"/>
          <w:numId w:val="74"/>
        </w:numPr>
      </w:pPr>
      <w:proofErr w:type="spellStart"/>
      <w:r w:rsidRPr="001A6493">
        <w:t>Expired</w:t>
      </w:r>
      <w:proofErr w:type="spellEnd"/>
      <w:r w:rsidRPr="001A6493">
        <w:t>/</w:t>
      </w:r>
      <w:proofErr w:type="spellStart"/>
      <w:r w:rsidRPr="001A6493">
        <w:t>active</w:t>
      </w:r>
      <w:proofErr w:type="spellEnd"/>
      <w:r w:rsidRPr="001A6493">
        <w:t xml:space="preserve"> sessies</w:t>
      </w:r>
      <w:r w:rsidR="00053F3D">
        <w:br/>
      </w:r>
    </w:p>
    <w:p w14:paraId="7D3C21F6" w14:textId="77777777" w:rsidR="001A6493" w:rsidRPr="001A6493" w:rsidRDefault="001A6493" w:rsidP="00053F3D">
      <w:pPr>
        <w:pStyle w:val="ListParagraph"/>
        <w:rPr>
          <w:b/>
          <w:bCs/>
        </w:rPr>
      </w:pPr>
      <w:r w:rsidRPr="001A6493">
        <w:rPr>
          <w:b/>
          <w:bCs/>
        </w:rPr>
        <w:t xml:space="preserve">Helper </w:t>
      </w:r>
      <w:proofErr w:type="spellStart"/>
      <w:r w:rsidRPr="001A6493">
        <w:rPr>
          <w:b/>
          <w:bCs/>
        </w:rPr>
        <w:t>Utils</w:t>
      </w:r>
      <w:proofErr w:type="spellEnd"/>
    </w:p>
    <w:p w14:paraId="06EFE630" w14:textId="0B5A6B70" w:rsidR="001A6493" w:rsidRPr="001A6493" w:rsidRDefault="004737CD" w:rsidP="00053F3D">
      <w:pPr>
        <w:pStyle w:val="ListParagraph"/>
      </w:pPr>
      <w:proofErr w:type="spellStart"/>
      <w:r>
        <w:rPr>
          <w:b/>
          <w:bCs/>
        </w:rPr>
        <w:t>TestPassword</w:t>
      </w:r>
      <w:proofErr w:type="spellEnd"/>
      <w:r w:rsidR="001A6493" w:rsidRPr="001A6493">
        <w:t xml:space="preserve">: </w:t>
      </w:r>
      <w:r>
        <w:t xml:space="preserve">Tests voor de password verificatie en </w:t>
      </w:r>
      <w:proofErr w:type="spellStart"/>
      <w:r>
        <w:t>hashing</w:t>
      </w:r>
      <w:proofErr w:type="spellEnd"/>
    </w:p>
    <w:p w14:paraId="3C5E70D1" w14:textId="77777777" w:rsidR="001A6493" w:rsidRPr="001A6493" w:rsidRDefault="001A6493" w:rsidP="00053F3D">
      <w:pPr>
        <w:pStyle w:val="ListParagraph"/>
        <w:numPr>
          <w:ilvl w:val="0"/>
          <w:numId w:val="75"/>
        </w:numPr>
      </w:pPr>
      <w:r w:rsidRPr="001A6493">
        <w:lastRenderedPageBreak/>
        <w:t>Standaard test waardes</w:t>
      </w:r>
    </w:p>
    <w:p w14:paraId="0E1AD04E" w14:textId="77777777" w:rsidR="001A6493" w:rsidRPr="001A6493" w:rsidRDefault="001A6493" w:rsidP="00053F3D">
      <w:pPr>
        <w:pStyle w:val="ListParagraph"/>
        <w:numPr>
          <w:ilvl w:val="0"/>
          <w:numId w:val="75"/>
        </w:numPr>
      </w:pPr>
      <w:r w:rsidRPr="001A6493">
        <w:t>Random data generatie</w:t>
      </w:r>
    </w:p>
    <w:p w14:paraId="35B5F3AA" w14:textId="04C56FB3" w:rsidR="001A6493" w:rsidRPr="001A6493" w:rsidRDefault="001A6493" w:rsidP="00053F3D">
      <w:pPr>
        <w:pStyle w:val="ListParagraph"/>
        <w:numPr>
          <w:ilvl w:val="0"/>
          <w:numId w:val="75"/>
        </w:numPr>
      </w:pPr>
      <w:proofErr w:type="spellStart"/>
      <w:r w:rsidRPr="001A6493">
        <w:t>Edge</w:t>
      </w:r>
      <w:proofErr w:type="spellEnd"/>
      <w:r w:rsidRPr="001A6493">
        <w:t xml:space="preserve"> case test data</w:t>
      </w:r>
    </w:p>
    <w:p w14:paraId="7DCE158C" w14:textId="0071BC1B" w:rsidR="00C02163" w:rsidRDefault="00C02163" w:rsidP="00053F3D">
      <w:pPr>
        <w:pStyle w:val="ListParagraph"/>
        <w:rPr>
          <w:b/>
          <w:bCs/>
        </w:rPr>
      </w:pPr>
      <w:r w:rsidRPr="00C02163">
        <w:rPr>
          <w:b/>
          <w:bCs/>
          <w:noProof/>
        </w:rPr>
        <w:drawing>
          <wp:inline distT="0" distB="0" distL="0" distR="0" wp14:anchorId="264A0D29" wp14:editId="7BC88D3E">
            <wp:extent cx="3286584" cy="1371791"/>
            <wp:effectExtent l="0" t="0" r="9525" b="0"/>
            <wp:docPr id="68893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33194" name="Picture 1"/>
                    <pic:cNvPicPr/>
                  </pic:nvPicPr>
                  <pic:blipFill>
                    <a:blip r:embed="rId31"/>
                    <a:stretch>
                      <a:fillRect/>
                    </a:stretch>
                  </pic:blipFill>
                  <pic:spPr>
                    <a:xfrm>
                      <a:off x="0" y="0"/>
                      <a:ext cx="3286584" cy="1371791"/>
                    </a:xfrm>
                    <a:prstGeom prst="rect">
                      <a:avLst/>
                    </a:prstGeom>
                  </pic:spPr>
                </pic:pic>
              </a:graphicData>
            </a:graphic>
          </wp:inline>
        </w:drawing>
      </w:r>
    </w:p>
    <w:p w14:paraId="29CCD63C" w14:textId="77777777" w:rsidR="00C02163" w:rsidRDefault="00C02163" w:rsidP="00053F3D">
      <w:pPr>
        <w:pStyle w:val="ListParagraph"/>
        <w:rPr>
          <w:b/>
          <w:bCs/>
        </w:rPr>
      </w:pPr>
    </w:p>
    <w:p w14:paraId="2051847F" w14:textId="7227D973" w:rsidR="001A6493" w:rsidRPr="001A6493" w:rsidRDefault="004737CD" w:rsidP="00053F3D">
      <w:pPr>
        <w:pStyle w:val="ListParagraph"/>
      </w:pPr>
      <w:proofErr w:type="spellStart"/>
      <w:r>
        <w:rPr>
          <w:b/>
          <w:bCs/>
        </w:rPr>
        <w:t>TestRoleBasedAccess</w:t>
      </w:r>
      <w:proofErr w:type="spellEnd"/>
      <w:r w:rsidR="001A6493" w:rsidRPr="001A6493">
        <w:t>: Validatie helpers</w:t>
      </w:r>
      <w:r w:rsidR="00053F3D">
        <w:t xml:space="preserve"> voor </w:t>
      </w:r>
      <w:proofErr w:type="spellStart"/>
      <w:r w:rsidR="00053F3D">
        <w:t>role</w:t>
      </w:r>
      <w:proofErr w:type="spellEnd"/>
      <w:r w:rsidR="00053F3D">
        <w:t xml:space="preserve"> access</w:t>
      </w:r>
    </w:p>
    <w:p w14:paraId="7254B767" w14:textId="77777777" w:rsidR="001A6493" w:rsidRPr="001A6493" w:rsidRDefault="001A6493" w:rsidP="00053F3D">
      <w:pPr>
        <w:pStyle w:val="ListParagraph"/>
        <w:numPr>
          <w:ilvl w:val="0"/>
          <w:numId w:val="76"/>
        </w:numPr>
      </w:pPr>
      <w:r w:rsidRPr="001A6493">
        <w:t>Input validatie checks</w:t>
      </w:r>
    </w:p>
    <w:p w14:paraId="370CDE42" w14:textId="77777777" w:rsidR="001A6493" w:rsidRPr="001A6493" w:rsidRDefault="001A6493" w:rsidP="00053F3D">
      <w:pPr>
        <w:pStyle w:val="ListParagraph"/>
        <w:numPr>
          <w:ilvl w:val="0"/>
          <w:numId w:val="76"/>
        </w:numPr>
      </w:pPr>
      <w:r w:rsidRPr="001A6493">
        <w:t>Format validatie</w:t>
      </w:r>
    </w:p>
    <w:p w14:paraId="01B52765" w14:textId="324385AD" w:rsidR="00924350" w:rsidRDefault="001A6493" w:rsidP="00924350">
      <w:pPr>
        <w:pStyle w:val="ListParagraph"/>
        <w:numPr>
          <w:ilvl w:val="0"/>
          <w:numId w:val="76"/>
        </w:numPr>
      </w:pPr>
      <w:proofErr w:type="spellStart"/>
      <w:r w:rsidRPr="001A6493">
        <w:t>Boundary</w:t>
      </w:r>
      <w:proofErr w:type="spellEnd"/>
      <w:r w:rsidRPr="001A6493">
        <w:t xml:space="preserve"> testing helpers</w:t>
      </w:r>
    </w:p>
    <w:p w14:paraId="45654625" w14:textId="51BDFB44" w:rsidR="00C02163" w:rsidRDefault="00C02163" w:rsidP="00C02163">
      <w:r w:rsidRPr="00C02163">
        <w:rPr>
          <w:noProof/>
        </w:rPr>
        <w:drawing>
          <wp:inline distT="0" distB="0" distL="0" distR="0" wp14:anchorId="005D51AC" wp14:editId="4CC88ACE">
            <wp:extent cx="2819794" cy="943107"/>
            <wp:effectExtent l="0" t="0" r="0" b="9525"/>
            <wp:docPr id="12244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27" name="Picture 1" descr="A screenshot of a computer program&#10;&#10;Description automatically generated"/>
                    <pic:cNvPicPr/>
                  </pic:nvPicPr>
                  <pic:blipFill>
                    <a:blip r:embed="rId32"/>
                    <a:stretch>
                      <a:fillRect/>
                    </a:stretch>
                  </pic:blipFill>
                  <pic:spPr>
                    <a:xfrm>
                      <a:off x="0" y="0"/>
                      <a:ext cx="2819794" cy="943107"/>
                    </a:xfrm>
                    <a:prstGeom prst="rect">
                      <a:avLst/>
                    </a:prstGeom>
                  </pic:spPr>
                </pic:pic>
              </a:graphicData>
            </a:graphic>
          </wp:inline>
        </w:drawing>
      </w:r>
    </w:p>
    <w:p w14:paraId="243FCDB6" w14:textId="77777777" w:rsidR="00053F3D" w:rsidRDefault="00053F3D" w:rsidP="00053F3D">
      <w:pPr>
        <w:pStyle w:val="Heading2"/>
      </w:pPr>
      <w:bookmarkStart w:id="60" w:name="_Toc187074631"/>
      <w:r>
        <w:t>Frontend Testing</w:t>
      </w:r>
      <w:bookmarkEnd w:id="60"/>
    </w:p>
    <w:p w14:paraId="40390843" w14:textId="306EC7D8" w:rsidR="00924350" w:rsidRDefault="00924350" w:rsidP="00924350">
      <w:r w:rsidRPr="00924350">
        <w:rPr>
          <w:noProof/>
        </w:rPr>
        <w:drawing>
          <wp:inline distT="0" distB="0" distL="0" distR="0" wp14:anchorId="24F580C3" wp14:editId="2C9F9098">
            <wp:extent cx="5939790" cy="532765"/>
            <wp:effectExtent l="0" t="0" r="3810" b="635"/>
            <wp:docPr id="148185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50471" name=""/>
                    <pic:cNvPicPr/>
                  </pic:nvPicPr>
                  <pic:blipFill>
                    <a:blip r:embed="rId33"/>
                    <a:stretch>
                      <a:fillRect/>
                    </a:stretch>
                  </pic:blipFill>
                  <pic:spPr>
                    <a:xfrm>
                      <a:off x="0" y="0"/>
                      <a:ext cx="5939790" cy="532765"/>
                    </a:xfrm>
                    <a:prstGeom prst="rect">
                      <a:avLst/>
                    </a:prstGeom>
                  </pic:spPr>
                </pic:pic>
              </a:graphicData>
            </a:graphic>
          </wp:inline>
        </w:drawing>
      </w:r>
    </w:p>
    <w:p w14:paraId="58396EE4" w14:textId="77777777" w:rsidR="00924350" w:rsidRPr="00924350" w:rsidRDefault="00924350" w:rsidP="00924350"/>
    <w:p w14:paraId="11E6280F" w14:textId="77777777" w:rsidR="00924350" w:rsidRPr="00924350" w:rsidRDefault="00924350" w:rsidP="00B00000">
      <w:pPr>
        <w:pStyle w:val="Heading3"/>
      </w:pPr>
      <w:bookmarkStart w:id="61" w:name="_Toc187074632"/>
      <w:r w:rsidRPr="00924350">
        <w:t>Component Tests (Unit/Integration)</w:t>
      </w:r>
      <w:bookmarkEnd w:id="61"/>
    </w:p>
    <w:p w14:paraId="459B70A9" w14:textId="40346527" w:rsidR="00924350" w:rsidRPr="00924350" w:rsidRDefault="00924350" w:rsidP="00924350">
      <w:pPr>
        <w:rPr>
          <w:lang w:val="en-US"/>
        </w:rPr>
      </w:pPr>
      <w:proofErr w:type="spellStart"/>
      <w:r w:rsidRPr="00924350">
        <w:rPr>
          <w:b/>
          <w:bCs/>
          <w:lang w:val="en-US"/>
        </w:rPr>
        <w:t>HeaderComponent</w:t>
      </w:r>
      <w:proofErr w:type="spellEnd"/>
      <w:r w:rsidRPr="00924350">
        <w:rPr>
          <w:lang w:val="en-US"/>
        </w:rPr>
        <w:t>:</w:t>
      </w:r>
    </w:p>
    <w:p w14:paraId="773DD97C" w14:textId="77777777" w:rsidR="00924350" w:rsidRPr="00924350" w:rsidRDefault="00924350" w:rsidP="00924350">
      <w:pPr>
        <w:numPr>
          <w:ilvl w:val="1"/>
          <w:numId w:val="77"/>
        </w:numPr>
        <w:tabs>
          <w:tab w:val="num" w:pos="1440"/>
        </w:tabs>
      </w:pPr>
      <w:r w:rsidRPr="00924350">
        <w:t>Navigatie links correct weergeven per gebruikersrol</w:t>
      </w:r>
    </w:p>
    <w:p w14:paraId="1ACD5EF0" w14:textId="77777777" w:rsidR="00924350" w:rsidRPr="00924350" w:rsidRDefault="00924350" w:rsidP="00924350">
      <w:pPr>
        <w:numPr>
          <w:ilvl w:val="1"/>
          <w:numId w:val="77"/>
        </w:numPr>
        <w:tabs>
          <w:tab w:val="num" w:pos="1440"/>
        </w:tabs>
      </w:pPr>
      <w:r w:rsidRPr="00924350">
        <w:t>Login/</w:t>
      </w:r>
      <w:proofErr w:type="spellStart"/>
      <w:r w:rsidRPr="00924350">
        <w:t>logout</w:t>
      </w:r>
      <w:proofErr w:type="spellEnd"/>
      <w:r w:rsidRPr="00924350">
        <w:t xml:space="preserve"> knoppen </w:t>
      </w:r>
      <w:proofErr w:type="spellStart"/>
      <w:r w:rsidRPr="00924350">
        <w:t>conditionale</w:t>
      </w:r>
      <w:proofErr w:type="spellEnd"/>
      <w:r w:rsidRPr="00924350">
        <w:t xml:space="preserve"> weergave</w:t>
      </w:r>
    </w:p>
    <w:p w14:paraId="53BFDE73" w14:textId="082AFF36" w:rsidR="00924350" w:rsidRPr="00924350" w:rsidRDefault="00924350" w:rsidP="00924350">
      <w:pPr>
        <w:numPr>
          <w:ilvl w:val="1"/>
          <w:numId w:val="77"/>
        </w:numPr>
        <w:tabs>
          <w:tab w:val="num" w:pos="1440"/>
        </w:tabs>
      </w:pPr>
      <w:proofErr w:type="spellStart"/>
      <w:r w:rsidRPr="00924350">
        <w:t>Patient</w:t>
      </w:r>
      <w:proofErr w:type="spellEnd"/>
      <w:r w:rsidRPr="00924350">
        <w:t xml:space="preserve"> naam weergave validatie</w:t>
      </w:r>
    </w:p>
    <w:p w14:paraId="02C5C3A3" w14:textId="379EB014" w:rsidR="00924350" w:rsidRPr="00924350" w:rsidRDefault="00924350" w:rsidP="00924350">
      <w:r w:rsidRPr="00924350">
        <w:rPr>
          <w:noProof/>
        </w:rPr>
        <w:drawing>
          <wp:inline distT="0" distB="0" distL="0" distR="0" wp14:anchorId="5DD5BBFE" wp14:editId="6B99D91C">
            <wp:extent cx="5449060" cy="695422"/>
            <wp:effectExtent l="0" t="0" r="0" b="9525"/>
            <wp:docPr id="11897270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7004" name="Picture 1" descr="A white background with black text&#10;&#10;Description automatically generated"/>
                    <pic:cNvPicPr/>
                  </pic:nvPicPr>
                  <pic:blipFill>
                    <a:blip r:embed="rId34"/>
                    <a:stretch>
                      <a:fillRect/>
                    </a:stretch>
                  </pic:blipFill>
                  <pic:spPr>
                    <a:xfrm>
                      <a:off x="0" y="0"/>
                      <a:ext cx="5449060" cy="695422"/>
                    </a:xfrm>
                    <a:prstGeom prst="rect">
                      <a:avLst/>
                    </a:prstGeom>
                  </pic:spPr>
                </pic:pic>
              </a:graphicData>
            </a:graphic>
          </wp:inline>
        </w:drawing>
      </w:r>
      <w:proofErr w:type="spellStart"/>
      <w:r w:rsidRPr="00924350">
        <w:rPr>
          <w:b/>
          <w:bCs/>
        </w:rPr>
        <w:t>LoginComponent</w:t>
      </w:r>
      <w:proofErr w:type="spellEnd"/>
      <w:r w:rsidRPr="00924350">
        <w:t>:</w:t>
      </w:r>
    </w:p>
    <w:p w14:paraId="77EF003B" w14:textId="77777777" w:rsidR="00924350" w:rsidRPr="00924350" w:rsidRDefault="00924350" w:rsidP="00924350">
      <w:pPr>
        <w:numPr>
          <w:ilvl w:val="1"/>
          <w:numId w:val="77"/>
        </w:numPr>
        <w:tabs>
          <w:tab w:val="num" w:pos="1440"/>
        </w:tabs>
      </w:pPr>
      <w:r w:rsidRPr="00924350">
        <w:t>Validatie van inlogformulier</w:t>
      </w:r>
    </w:p>
    <w:p w14:paraId="26E8C43C" w14:textId="77777777" w:rsidR="00924350" w:rsidRPr="00924350" w:rsidRDefault="00924350" w:rsidP="00924350">
      <w:pPr>
        <w:numPr>
          <w:ilvl w:val="1"/>
          <w:numId w:val="77"/>
        </w:numPr>
        <w:tabs>
          <w:tab w:val="num" w:pos="1440"/>
        </w:tabs>
      </w:pPr>
      <w:r w:rsidRPr="00924350">
        <w:t xml:space="preserve">Error handling bij ongeldige </w:t>
      </w:r>
      <w:proofErr w:type="spellStart"/>
      <w:r w:rsidRPr="00924350">
        <w:t>credentials</w:t>
      </w:r>
      <w:proofErr w:type="spellEnd"/>
    </w:p>
    <w:p w14:paraId="4ABCF276" w14:textId="0B667F7B" w:rsidR="00924350" w:rsidRPr="00924350" w:rsidRDefault="00924350" w:rsidP="00924350">
      <w:pPr>
        <w:numPr>
          <w:ilvl w:val="1"/>
          <w:numId w:val="77"/>
        </w:numPr>
        <w:tabs>
          <w:tab w:val="num" w:pos="1440"/>
        </w:tabs>
      </w:pPr>
      <w:proofErr w:type="spellStart"/>
      <w:r w:rsidRPr="00924350">
        <w:t>Redirect</w:t>
      </w:r>
      <w:proofErr w:type="spellEnd"/>
      <w:r w:rsidRPr="00924350">
        <w:t xml:space="preserve"> na succesvolle login</w:t>
      </w:r>
    </w:p>
    <w:p w14:paraId="47B165CF" w14:textId="07ABD3A6" w:rsidR="003E2415" w:rsidRDefault="003E2415" w:rsidP="00924350">
      <w:pPr>
        <w:rPr>
          <w:b/>
          <w:bCs/>
        </w:rPr>
      </w:pPr>
      <w:r w:rsidRPr="003E2415">
        <w:rPr>
          <w:b/>
          <w:bCs/>
          <w:noProof/>
        </w:rPr>
        <w:drawing>
          <wp:inline distT="0" distB="0" distL="0" distR="0" wp14:anchorId="65E33A07" wp14:editId="0C1B3900">
            <wp:extent cx="3829584" cy="685896"/>
            <wp:effectExtent l="0" t="0" r="0" b="0"/>
            <wp:docPr id="94369313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3137" name="Picture 1" descr="A close up of text&#10;&#10;Description automatically generated"/>
                    <pic:cNvPicPr/>
                  </pic:nvPicPr>
                  <pic:blipFill>
                    <a:blip r:embed="rId35"/>
                    <a:stretch>
                      <a:fillRect/>
                    </a:stretch>
                  </pic:blipFill>
                  <pic:spPr>
                    <a:xfrm>
                      <a:off x="0" y="0"/>
                      <a:ext cx="3829584" cy="685896"/>
                    </a:xfrm>
                    <a:prstGeom prst="rect">
                      <a:avLst/>
                    </a:prstGeom>
                  </pic:spPr>
                </pic:pic>
              </a:graphicData>
            </a:graphic>
          </wp:inline>
        </w:drawing>
      </w:r>
    </w:p>
    <w:p w14:paraId="287D9E58" w14:textId="77777777" w:rsidR="00924350" w:rsidRPr="00924350" w:rsidRDefault="00924350" w:rsidP="00924350">
      <w:proofErr w:type="spellStart"/>
      <w:r w:rsidRPr="00924350">
        <w:rPr>
          <w:b/>
          <w:bCs/>
        </w:rPr>
        <w:t>AnalyticsComponent</w:t>
      </w:r>
      <w:proofErr w:type="spellEnd"/>
      <w:r w:rsidRPr="00924350">
        <w:t>:</w:t>
      </w:r>
    </w:p>
    <w:p w14:paraId="76306743" w14:textId="77777777" w:rsidR="00924350" w:rsidRPr="00924350" w:rsidRDefault="00924350" w:rsidP="00924350">
      <w:pPr>
        <w:numPr>
          <w:ilvl w:val="1"/>
          <w:numId w:val="77"/>
        </w:numPr>
        <w:tabs>
          <w:tab w:val="num" w:pos="1440"/>
        </w:tabs>
      </w:pPr>
      <w:r w:rsidRPr="00924350">
        <w:t>Gezondheidsdata selectie</w:t>
      </w:r>
    </w:p>
    <w:p w14:paraId="39F6789D" w14:textId="77777777" w:rsidR="00924350" w:rsidRPr="00924350" w:rsidRDefault="00924350" w:rsidP="00924350">
      <w:pPr>
        <w:numPr>
          <w:ilvl w:val="1"/>
          <w:numId w:val="77"/>
        </w:numPr>
        <w:tabs>
          <w:tab w:val="num" w:pos="1440"/>
        </w:tabs>
      </w:pPr>
      <w:r w:rsidRPr="00924350">
        <w:t xml:space="preserve">Grafiek </w:t>
      </w:r>
      <w:proofErr w:type="spellStart"/>
      <w:r w:rsidRPr="00924350">
        <w:t>rendering</w:t>
      </w:r>
      <w:proofErr w:type="spellEnd"/>
    </w:p>
    <w:p w14:paraId="3F7E01DE" w14:textId="77777777" w:rsidR="00924350" w:rsidRDefault="00924350" w:rsidP="00924350">
      <w:pPr>
        <w:numPr>
          <w:ilvl w:val="1"/>
          <w:numId w:val="77"/>
        </w:numPr>
        <w:tabs>
          <w:tab w:val="num" w:pos="1440"/>
        </w:tabs>
      </w:pPr>
      <w:r w:rsidRPr="00924350">
        <w:t>Data transformatie validatie</w:t>
      </w:r>
    </w:p>
    <w:p w14:paraId="3BED271A" w14:textId="77777777" w:rsidR="003E2415" w:rsidRDefault="003E2415" w:rsidP="00924350">
      <w:pPr>
        <w:rPr>
          <w:b/>
          <w:bCs/>
        </w:rPr>
      </w:pPr>
      <w:r w:rsidRPr="003E2415">
        <w:rPr>
          <w:b/>
          <w:bCs/>
          <w:noProof/>
        </w:rPr>
        <w:lastRenderedPageBreak/>
        <w:drawing>
          <wp:inline distT="0" distB="0" distL="0" distR="0" wp14:anchorId="412EB013" wp14:editId="3AA49BE7">
            <wp:extent cx="5801535" cy="1476581"/>
            <wp:effectExtent l="0" t="0" r="8890" b="9525"/>
            <wp:docPr id="925660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0217" name="Picture 1" descr="A screenshot of a computer&#10;&#10;Description automatically generated"/>
                    <pic:cNvPicPr/>
                  </pic:nvPicPr>
                  <pic:blipFill>
                    <a:blip r:embed="rId36"/>
                    <a:stretch>
                      <a:fillRect/>
                    </a:stretch>
                  </pic:blipFill>
                  <pic:spPr>
                    <a:xfrm>
                      <a:off x="0" y="0"/>
                      <a:ext cx="5801535" cy="1476581"/>
                    </a:xfrm>
                    <a:prstGeom prst="rect">
                      <a:avLst/>
                    </a:prstGeom>
                  </pic:spPr>
                </pic:pic>
              </a:graphicData>
            </a:graphic>
          </wp:inline>
        </w:drawing>
      </w:r>
    </w:p>
    <w:p w14:paraId="2504EC8B" w14:textId="77777777" w:rsidR="003E2415" w:rsidRDefault="003E2415" w:rsidP="00924350">
      <w:pPr>
        <w:rPr>
          <w:b/>
          <w:bCs/>
        </w:rPr>
      </w:pPr>
    </w:p>
    <w:p w14:paraId="60748181" w14:textId="77777777" w:rsidR="003E2415" w:rsidRDefault="003E2415" w:rsidP="00924350">
      <w:pPr>
        <w:rPr>
          <w:b/>
          <w:bCs/>
          <w:lang w:val="en-US"/>
        </w:rPr>
      </w:pPr>
      <w:proofErr w:type="spellStart"/>
      <w:r w:rsidRPr="003E2415">
        <w:rPr>
          <w:b/>
          <w:bCs/>
          <w:lang w:val="en-US"/>
        </w:rPr>
        <w:t>HealthD</w:t>
      </w:r>
      <w:r>
        <w:rPr>
          <w:b/>
          <w:bCs/>
          <w:lang w:val="en-US"/>
        </w:rPr>
        <w:t>ataListComponent</w:t>
      </w:r>
      <w:proofErr w:type="spellEnd"/>
      <w:r>
        <w:rPr>
          <w:b/>
          <w:bCs/>
          <w:lang w:val="en-US"/>
        </w:rPr>
        <w:t>:</w:t>
      </w:r>
    </w:p>
    <w:p w14:paraId="4D35EB86" w14:textId="48D8242F" w:rsidR="003E2415" w:rsidRDefault="003E2415" w:rsidP="003E2415">
      <w:pPr>
        <w:pStyle w:val="ListParagraph"/>
        <w:numPr>
          <w:ilvl w:val="0"/>
          <w:numId w:val="80"/>
        </w:numPr>
        <w:rPr>
          <w:lang w:val="en-US"/>
        </w:rPr>
      </w:pPr>
      <w:r>
        <w:rPr>
          <w:lang w:val="en-US"/>
        </w:rPr>
        <w:t xml:space="preserve">Patient </w:t>
      </w:r>
      <w:proofErr w:type="spellStart"/>
      <w:r>
        <w:rPr>
          <w:lang w:val="en-US"/>
        </w:rPr>
        <w:t>informatie</w:t>
      </w:r>
      <w:proofErr w:type="spellEnd"/>
      <w:r>
        <w:rPr>
          <w:lang w:val="en-US"/>
        </w:rPr>
        <w:t xml:space="preserve"> </w:t>
      </w:r>
      <w:proofErr w:type="spellStart"/>
      <w:r>
        <w:rPr>
          <w:lang w:val="en-US"/>
        </w:rPr>
        <w:t>selectie</w:t>
      </w:r>
      <w:proofErr w:type="spellEnd"/>
    </w:p>
    <w:p w14:paraId="0473273A" w14:textId="3E2BB1EE" w:rsidR="003E2415" w:rsidRPr="003E2415" w:rsidRDefault="003E2415" w:rsidP="003E2415">
      <w:pPr>
        <w:pStyle w:val="ListParagraph"/>
        <w:numPr>
          <w:ilvl w:val="0"/>
          <w:numId w:val="80"/>
        </w:numPr>
        <w:rPr>
          <w:lang w:val="en-US"/>
        </w:rPr>
      </w:pPr>
      <w:proofErr w:type="spellStart"/>
      <w:r>
        <w:rPr>
          <w:lang w:val="en-US"/>
        </w:rPr>
        <w:t>Inladen</w:t>
      </w:r>
      <w:proofErr w:type="spellEnd"/>
      <w:r>
        <w:rPr>
          <w:lang w:val="en-US"/>
        </w:rPr>
        <w:t xml:space="preserve"> van </w:t>
      </w:r>
      <w:proofErr w:type="spellStart"/>
      <w:r>
        <w:rPr>
          <w:lang w:val="en-US"/>
        </w:rPr>
        <w:t>gezondheidsdata</w:t>
      </w:r>
      <w:proofErr w:type="spellEnd"/>
    </w:p>
    <w:p w14:paraId="644B8003" w14:textId="77777777" w:rsidR="003E2415" w:rsidRDefault="003E2415" w:rsidP="00924350">
      <w:pPr>
        <w:rPr>
          <w:b/>
          <w:bCs/>
          <w:lang w:val="en-US"/>
        </w:rPr>
      </w:pPr>
      <w:r w:rsidRPr="003E2415">
        <w:rPr>
          <w:b/>
          <w:bCs/>
          <w:noProof/>
          <w:lang w:val="en-US"/>
        </w:rPr>
        <w:drawing>
          <wp:inline distT="0" distB="0" distL="0" distR="0" wp14:anchorId="362BB510" wp14:editId="0B3DF55E">
            <wp:extent cx="4677428" cy="581106"/>
            <wp:effectExtent l="0" t="0" r="8890" b="9525"/>
            <wp:docPr id="14424921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2197" name="Picture 1" descr="A white background with black text&#10;&#10;Description automatically generated"/>
                    <pic:cNvPicPr/>
                  </pic:nvPicPr>
                  <pic:blipFill>
                    <a:blip r:embed="rId37"/>
                    <a:stretch>
                      <a:fillRect/>
                    </a:stretch>
                  </pic:blipFill>
                  <pic:spPr>
                    <a:xfrm>
                      <a:off x="0" y="0"/>
                      <a:ext cx="4677428" cy="581106"/>
                    </a:xfrm>
                    <a:prstGeom prst="rect">
                      <a:avLst/>
                    </a:prstGeom>
                  </pic:spPr>
                </pic:pic>
              </a:graphicData>
            </a:graphic>
          </wp:inline>
        </w:drawing>
      </w:r>
      <w:r w:rsidR="00924350" w:rsidRPr="003E2415">
        <w:rPr>
          <w:b/>
          <w:bCs/>
          <w:lang w:val="en-US"/>
        </w:rPr>
        <w:br/>
      </w:r>
    </w:p>
    <w:p w14:paraId="06709BF8" w14:textId="5B764BEC" w:rsidR="00924350" w:rsidRPr="00924350" w:rsidRDefault="00924350" w:rsidP="00B00000">
      <w:pPr>
        <w:pStyle w:val="Heading3"/>
      </w:pPr>
      <w:bookmarkStart w:id="62" w:name="_Toc187074633"/>
      <w:r w:rsidRPr="00924350">
        <w:t>Service Tests (Unit)</w:t>
      </w:r>
      <w:bookmarkEnd w:id="62"/>
    </w:p>
    <w:p w14:paraId="2FB609F2" w14:textId="77777777" w:rsidR="00924350" w:rsidRPr="00924350" w:rsidRDefault="00924350" w:rsidP="00924350">
      <w:pPr>
        <w:rPr>
          <w:lang w:val="en-US"/>
        </w:rPr>
      </w:pPr>
      <w:proofErr w:type="spellStart"/>
      <w:r w:rsidRPr="00924350">
        <w:rPr>
          <w:b/>
          <w:bCs/>
          <w:lang w:val="en-US"/>
        </w:rPr>
        <w:t>PatientService</w:t>
      </w:r>
      <w:proofErr w:type="spellEnd"/>
      <w:r w:rsidRPr="00924350">
        <w:rPr>
          <w:lang w:val="en-US"/>
        </w:rPr>
        <w:t>:</w:t>
      </w:r>
    </w:p>
    <w:p w14:paraId="75A864C6" w14:textId="77777777" w:rsidR="00924350" w:rsidRPr="00924350" w:rsidRDefault="00924350" w:rsidP="00924350">
      <w:pPr>
        <w:numPr>
          <w:ilvl w:val="1"/>
          <w:numId w:val="78"/>
        </w:numPr>
        <w:tabs>
          <w:tab w:val="num" w:pos="1440"/>
        </w:tabs>
      </w:pPr>
      <w:r w:rsidRPr="00924350">
        <w:t>Patiëntdata ophalen</w:t>
      </w:r>
    </w:p>
    <w:p w14:paraId="582EF44B" w14:textId="77777777" w:rsidR="00924350" w:rsidRPr="00924350" w:rsidRDefault="00924350" w:rsidP="00924350">
      <w:pPr>
        <w:numPr>
          <w:ilvl w:val="1"/>
          <w:numId w:val="78"/>
        </w:numPr>
        <w:tabs>
          <w:tab w:val="num" w:pos="1440"/>
        </w:tabs>
      </w:pPr>
      <w:r w:rsidRPr="00924350">
        <w:t>Zoekfunctionaliteit</w:t>
      </w:r>
    </w:p>
    <w:p w14:paraId="1C5EBE89" w14:textId="77777777" w:rsidR="00924350" w:rsidRPr="00924350" w:rsidRDefault="00924350" w:rsidP="00924350">
      <w:pPr>
        <w:numPr>
          <w:ilvl w:val="1"/>
          <w:numId w:val="78"/>
        </w:numPr>
        <w:tabs>
          <w:tab w:val="num" w:pos="1440"/>
        </w:tabs>
      </w:pPr>
      <w:r w:rsidRPr="00924350">
        <w:t>Error handling</w:t>
      </w:r>
    </w:p>
    <w:p w14:paraId="075B7A7A" w14:textId="77777777" w:rsidR="003E2415" w:rsidRDefault="003E2415" w:rsidP="00924350">
      <w:pPr>
        <w:rPr>
          <w:b/>
          <w:bCs/>
        </w:rPr>
      </w:pPr>
      <w:r w:rsidRPr="003E2415">
        <w:rPr>
          <w:b/>
          <w:bCs/>
          <w:noProof/>
        </w:rPr>
        <w:drawing>
          <wp:inline distT="0" distB="0" distL="0" distR="0" wp14:anchorId="41CD152C" wp14:editId="3EE72F5C">
            <wp:extent cx="3486637" cy="1867161"/>
            <wp:effectExtent l="0" t="0" r="0" b="0"/>
            <wp:docPr id="1825475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5716" name="Picture 1" descr="A screenshot of a computer&#10;&#10;Description automatically generated"/>
                    <pic:cNvPicPr/>
                  </pic:nvPicPr>
                  <pic:blipFill>
                    <a:blip r:embed="rId38"/>
                    <a:stretch>
                      <a:fillRect/>
                    </a:stretch>
                  </pic:blipFill>
                  <pic:spPr>
                    <a:xfrm>
                      <a:off x="0" y="0"/>
                      <a:ext cx="3486637" cy="1867161"/>
                    </a:xfrm>
                    <a:prstGeom prst="rect">
                      <a:avLst/>
                    </a:prstGeom>
                  </pic:spPr>
                </pic:pic>
              </a:graphicData>
            </a:graphic>
          </wp:inline>
        </w:drawing>
      </w:r>
      <w:r w:rsidRPr="003E2415">
        <w:rPr>
          <w:b/>
          <w:bCs/>
        </w:rPr>
        <w:t xml:space="preserve"> </w:t>
      </w:r>
    </w:p>
    <w:p w14:paraId="79C046B6" w14:textId="4610A374" w:rsidR="00924350" w:rsidRPr="00924350" w:rsidRDefault="00924350" w:rsidP="00924350">
      <w:proofErr w:type="spellStart"/>
      <w:r w:rsidRPr="00924350">
        <w:rPr>
          <w:b/>
          <w:bCs/>
        </w:rPr>
        <w:t>RoleService</w:t>
      </w:r>
      <w:proofErr w:type="spellEnd"/>
      <w:r w:rsidRPr="00924350">
        <w:t>:</w:t>
      </w:r>
    </w:p>
    <w:p w14:paraId="6065B61E" w14:textId="77777777" w:rsidR="00924350" w:rsidRPr="00924350" w:rsidRDefault="00924350" w:rsidP="00924350">
      <w:pPr>
        <w:numPr>
          <w:ilvl w:val="1"/>
          <w:numId w:val="78"/>
        </w:numPr>
        <w:tabs>
          <w:tab w:val="num" w:pos="1440"/>
        </w:tabs>
      </w:pPr>
      <w:r w:rsidRPr="00924350">
        <w:t>Gebruikersrol ophalen</w:t>
      </w:r>
    </w:p>
    <w:p w14:paraId="39087C6F" w14:textId="77777777" w:rsidR="00924350" w:rsidRPr="00924350" w:rsidRDefault="00924350" w:rsidP="00924350">
      <w:pPr>
        <w:numPr>
          <w:ilvl w:val="1"/>
          <w:numId w:val="78"/>
        </w:numPr>
        <w:tabs>
          <w:tab w:val="num" w:pos="1440"/>
        </w:tabs>
      </w:pPr>
      <w:r w:rsidRPr="00924350">
        <w:t>Authenticatie status updates</w:t>
      </w:r>
    </w:p>
    <w:p w14:paraId="159A7882" w14:textId="77777777" w:rsidR="00924350" w:rsidRPr="00924350" w:rsidRDefault="00924350" w:rsidP="00924350">
      <w:pPr>
        <w:numPr>
          <w:ilvl w:val="1"/>
          <w:numId w:val="78"/>
        </w:numPr>
        <w:tabs>
          <w:tab w:val="num" w:pos="1440"/>
        </w:tabs>
      </w:pPr>
      <w:r w:rsidRPr="00924350">
        <w:t>Error handling bij netwerk problemen</w:t>
      </w:r>
    </w:p>
    <w:p w14:paraId="151EF5BB" w14:textId="791329B8" w:rsidR="003E2415" w:rsidRDefault="003E2415" w:rsidP="00924350">
      <w:r w:rsidRPr="003E2415">
        <w:rPr>
          <w:noProof/>
        </w:rPr>
        <w:drawing>
          <wp:inline distT="0" distB="0" distL="0" distR="0" wp14:anchorId="34ACC99B" wp14:editId="5FC5BF21">
            <wp:extent cx="4382112" cy="685896"/>
            <wp:effectExtent l="0" t="0" r="0" b="0"/>
            <wp:docPr id="7323391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9175" name="Picture 1" descr="A white background with black text&#10;&#10;Description automatically generated"/>
                    <pic:cNvPicPr/>
                  </pic:nvPicPr>
                  <pic:blipFill>
                    <a:blip r:embed="rId39"/>
                    <a:stretch>
                      <a:fillRect/>
                    </a:stretch>
                  </pic:blipFill>
                  <pic:spPr>
                    <a:xfrm>
                      <a:off x="0" y="0"/>
                      <a:ext cx="4382112" cy="685896"/>
                    </a:xfrm>
                    <a:prstGeom prst="rect">
                      <a:avLst/>
                    </a:prstGeom>
                  </pic:spPr>
                </pic:pic>
              </a:graphicData>
            </a:graphic>
          </wp:inline>
        </w:drawing>
      </w:r>
    </w:p>
    <w:p w14:paraId="4731013F" w14:textId="352F7664" w:rsidR="003E2415" w:rsidRDefault="003E2415" w:rsidP="00924350">
      <w:pPr>
        <w:rPr>
          <w:b/>
          <w:bCs/>
        </w:rPr>
      </w:pPr>
      <w:proofErr w:type="spellStart"/>
      <w:r>
        <w:rPr>
          <w:b/>
          <w:bCs/>
        </w:rPr>
        <w:t>HealthDataService</w:t>
      </w:r>
      <w:proofErr w:type="spellEnd"/>
      <w:r>
        <w:rPr>
          <w:b/>
          <w:bCs/>
        </w:rPr>
        <w:t>:</w:t>
      </w:r>
    </w:p>
    <w:p w14:paraId="5609A6B4" w14:textId="533A44E1" w:rsidR="003E2415" w:rsidRDefault="003E2415" w:rsidP="003E2415">
      <w:pPr>
        <w:pStyle w:val="ListParagraph"/>
        <w:numPr>
          <w:ilvl w:val="0"/>
          <w:numId w:val="81"/>
        </w:numPr>
      </w:pPr>
      <w:r>
        <w:t>Gezondheidsdata ophalen</w:t>
      </w:r>
    </w:p>
    <w:p w14:paraId="7EE000EA" w14:textId="0D30BD5C" w:rsidR="003E2415" w:rsidRDefault="003E2415" w:rsidP="003E2415">
      <w:pPr>
        <w:pStyle w:val="ListParagraph"/>
        <w:numPr>
          <w:ilvl w:val="0"/>
          <w:numId w:val="81"/>
        </w:numPr>
      </w:pPr>
      <w:r>
        <w:t>Gezondheidsdata formatteren</w:t>
      </w:r>
    </w:p>
    <w:p w14:paraId="3F0337B2" w14:textId="0E466CD7" w:rsidR="003E2415" w:rsidRPr="003E2415" w:rsidRDefault="003E2415" w:rsidP="003E2415">
      <w:pPr>
        <w:pStyle w:val="ListParagraph"/>
        <w:numPr>
          <w:ilvl w:val="0"/>
          <w:numId w:val="81"/>
        </w:numPr>
      </w:pPr>
      <w:r>
        <w:t>Error handling bij verschillende returns.</w:t>
      </w:r>
    </w:p>
    <w:p w14:paraId="6A4A7ED4" w14:textId="0767DC36" w:rsidR="003E2415" w:rsidRPr="00924350" w:rsidRDefault="003E2415" w:rsidP="00924350">
      <w:pPr>
        <w:rPr>
          <w:b/>
          <w:bCs/>
        </w:rPr>
      </w:pPr>
      <w:r w:rsidRPr="003E2415">
        <w:rPr>
          <w:b/>
          <w:bCs/>
          <w:noProof/>
        </w:rPr>
        <w:lastRenderedPageBreak/>
        <w:drawing>
          <wp:inline distT="0" distB="0" distL="0" distR="0" wp14:anchorId="3677C0E9" wp14:editId="7CF03664">
            <wp:extent cx="4953691" cy="2476846"/>
            <wp:effectExtent l="0" t="0" r="0" b="0"/>
            <wp:docPr id="46520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09829" name="Picture 1" descr="A screenshot of a computer&#10;&#10;Description automatically generated"/>
                    <pic:cNvPicPr/>
                  </pic:nvPicPr>
                  <pic:blipFill>
                    <a:blip r:embed="rId40"/>
                    <a:stretch>
                      <a:fillRect/>
                    </a:stretch>
                  </pic:blipFill>
                  <pic:spPr>
                    <a:xfrm>
                      <a:off x="0" y="0"/>
                      <a:ext cx="4953691" cy="2476846"/>
                    </a:xfrm>
                    <a:prstGeom prst="rect">
                      <a:avLst/>
                    </a:prstGeom>
                  </pic:spPr>
                </pic:pic>
              </a:graphicData>
            </a:graphic>
          </wp:inline>
        </w:drawing>
      </w:r>
    </w:p>
    <w:p w14:paraId="718AA2DC" w14:textId="77777777" w:rsidR="00924350" w:rsidRPr="000D02EA" w:rsidRDefault="00924350" w:rsidP="00B00000">
      <w:pPr>
        <w:pStyle w:val="Heading3"/>
      </w:pPr>
      <w:bookmarkStart w:id="63" w:name="_Toc187074634"/>
      <w:r w:rsidRPr="000D02EA">
        <w:t>E2E Tests (Cypress)</w:t>
      </w:r>
      <w:bookmarkEnd w:id="63"/>
      <w:r w:rsidRPr="000D02EA">
        <w:t xml:space="preserve"> </w:t>
      </w:r>
    </w:p>
    <w:p w14:paraId="0427A842" w14:textId="28B2DB36" w:rsidR="00924350" w:rsidRPr="000D02EA" w:rsidRDefault="00924350" w:rsidP="00924350">
      <w:pPr>
        <w:rPr>
          <w:b/>
          <w:bCs/>
          <w:lang w:val="en-US"/>
        </w:rPr>
      </w:pPr>
      <w:r w:rsidRPr="000D02EA">
        <w:rPr>
          <w:b/>
          <w:bCs/>
          <w:lang w:val="en-US"/>
        </w:rPr>
        <w:t>Patient Analytics Flow:</w:t>
      </w:r>
    </w:p>
    <w:p w14:paraId="006E9DF5" w14:textId="77777777" w:rsidR="00924350" w:rsidRPr="00924350" w:rsidRDefault="00924350" w:rsidP="00924350">
      <w:pPr>
        <w:numPr>
          <w:ilvl w:val="0"/>
          <w:numId w:val="79"/>
        </w:numPr>
        <w:tabs>
          <w:tab w:val="num" w:pos="720"/>
        </w:tabs>
      </w:pPr>
      <w:r w:rsidRPr="00924350">
        <w:t xml:space="preserve">Navigatie naar </w:t>
      </w:r>
      <w:proofErr w:type="spellStart"/>
      <w:r w:rsidRPr="00924350">
        <w:t>analytics</w:t>
      </w:r>
      <w:proofErr w:type="spellEnd"/>
    </w:p>
    <w:p w14:paraId="2EAE7966" w14:textId="77777777" w:rsidR="00924350" w:rsidRPr="00924350" w:rsidRDefault="00924350" w:rsidP="00924350">
      <w:pPr>
        <w:numPr>
          <w:ilvl w:val="0"/>
          <w:numId w:val="79"/>
        </w:numPr>
        <w:tabs>
          <w:tab w:val="num" w:pos="720"/>
        </w:tabs>
      </w:pPr>
      <w:r w:rsidRPr="00924350">
        <w:t>Data visualisatie</w:t>
      </w:r>
    </w:p>
    <w:p w14:paraId="76741D23" w14:textId="3F1227DA" w:rsidR="00924350" w:rsidRPr="00924350" w:rsidRDefault="00924350" w:rsidP="00924350">
      <w:pPr>
        <w:numPr>
          <w:ilvl w:val="0"/>
          <w:numId w:val="79"/>
        </w:numPr>
        <w:tabs>
          <w:tab w:val="num" w:pos="720"/>
        </w:tabs>
      </w:pPr>
      <w:r w:rsidRPr="00924350">
        <w:t xml:space="preserve">Interactie met </w:t>
      </w:r>
      <w:proofErr w:type="spellStart"/>
      <w:r>
        <w:t>tablen</w:t>
      </w:r>
      <w:proofErr w:type="spellEnd"/>
      <w:r>
        <w:t xml:space="preserve"> en grafiek </w:t>
      </w:r>
      <w:proofErr w:type="spellStart"/>
      <w:r>
        <w:t>visualizatie</w:t>
      </w:r>
      <w:proofErr w:type="spellEnd"/>
    </w:p>
    <w:p w14:paraId="3101CBB7" w14:textId="4C0DAF94" w:rsidR="00D567B3" w:rsidRPr="00924350" w:rsidRDefault="003E2415" w:rsidP="00053F3D">
      <w:pPr>
        <w:rPr>
          <w:b/>
          <w:bCs/>
        </w:rPr>
      </w:pPr>
      <w:r w:rsidRPr="003E2415">
        <w:rPr>
          <w:b/>
          <w:bCs/>
          <w:noProof/>
        </w:rPr>
        <w:lastRenderedPageBreak/>
        <w:drawing>
          <wp:inline distT="0" distB="0" distL="0" distR="0" wp14:anchorId="6E2B53EA" wp14:editId="113203BF">
            <wp:extent cx="4267796" cy="2953162"/>
            <wp:effectExtent l="0" t="0" r="0" b="0"/>
            <wp:docPr id="1481009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09045" name="Picture 1" descr="A screenshot of a computer&#10;&#10;Description automatically generated"/>
                    <pic:cNvPicPr/>
                  </pic:nvPicPr>
                  <pic:blipFill>
                    <a:blip r:embed="rId41"/>
                    <a:stretch>
                      <a:fillRect/>
                    </a:stretch>
                  </pic:blipFill>
                  <pic:spPr>
                    <a:xfrm>
                      <a:off x="0" y="0"/>
                      <a:ext cx="4267796" cy="2953162"/>
                    </a:xfrm>
                    <a:prstGeom prst="rect">
                      <a:avLst/>
                    </a:prstGeom>
                  </pic:spPr>
                </pic:pic>
              </a:graphicData>
            </a:graphic>
          </wp:inline>
        </w:drawing>
      </w:r>
      <w:r w:rsidRPr="003E2415">
        <w:rPr>
          <w:b/>
          <w:bCs/>
        </w:rPr>
        <w:t xml:space="preserve"> </w:t>
      </w:r>
      <w:r w:rsidR="000358CF" w:rsidRPr="000358CF">
        <w:rPr>
          <w:b/>
          <w:bCs/>
          <w:noProof/>
        </w:rPr>
        <w:drawing>
          <wp:inline distT="0" distB="0" distL="0" distR="0" wp14:anchorId="0E62B10C" wp14:editId="4415AAA4">
            <wp:extent cx="3696216" cy="3305636"/>
            <wp:effectExtent l="0" t="0" r="0" b="9525"/>
            <wp:docPr id="11036081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8155" name="Picture 1" descr="A screenshot of a computer program&#10;&#10;Description automatically generated"/>
                    <pic:cNvPicPr/>
                  </pic:nvPicPr>
                  <pic:blipFill>
                    <a:blip r:embed="rId42"/>
                    <a:stretch>
                      <a:fillRect/>
                    </a:stretch>
                  </pic:blipFill>
                  <pic:spPr>
                    <a:xfrm>
                      <a:off x="0" y="0"/>
                      <a:ext cx="3696216" cy="3305636"/>
                    </a:xfrm>
                    <a:prstGeom prst="rect">
                      <a:avLst/>
                    </a:prstGeom>
                  </pic:spPr>
                </pic:pic>
              </a:graphicData>
            </a:graphic>
          </wp:inline>
        </w:drawing>
      </w:r>
      <w:r w:rsidR="000358CF" w:rsidRPr="000358CF">
        <w:rPr>
          <w:b/>
          <w:bCs/>
        </w:rPr>
        <w:t xml:space="preserve"> </w:t>
      </w:r>
      <w:r w:rsidR="00D567B3" w:rsidRPr="00924350">
        <w:rPr>
          <w:b/>
          <w:bCs/>
        </w:rPr>
        <w:br w:type="page"/>
      </w:r>
    </w:p>
    <w:p w14:paraId="0FA21951" w14:textId="77777777" w:rsidR="00D567B3" w:rsidRDefault="00D567B3" w:rsidP="00A9465F">
      <w:pPr>
        <w:rPr>
          <w:i/>
          <w:iCs/>
        </w:rPr>
      </w:pPr>
    </w:p>
    <w:p w14:paraId="0A829AEA" w14:textId="5A5421DC" w:rsidR="00A9465F" w:rsidRPr="000D7DA6" w:rsidRDefault="00A9465F" w:rsidP="00A9465F">
      <w:pPr>
        <w:pStyle w:val="Heading1"/>
      </w:pPr>
      <w:bookmarkStart w:id="64" w:name="_Toc187074635"/>
      <w:r w:rsidRPr="00E34EFB">
        <w:t>Technische reflectie</w:t>
      </w:r>
      <w:bookmarkEnd w:id="64"/>
    </w:p>
    <w:p w14:paraId="4F7DACD1" w14:textId="77777777" w:rsidR="00A9465F" w:rsidRPr="001F2145" w:rsidRDefault="00A9465F" w:rsidP="00A9465F">
      <w:pPr>
        <w:pStyle w:val="Heading2"/>
      </w:pPr>
      <w:bookmarkStart w:id="65" w:name="_Toc187074636"/>
      <w:r w:rsidRPr="001F2145">
        <w:t>Dit ging goed</w:t>
      </w:r>
      <w:bookmarkEnd w:id="65"/>
    </w:p>
    <w:p w14:paraId="1FAB5C46" w14:textId="3C32F481" w:rsidR="00416AA7" w:rsidRPr="00416AA7" w:rsidRDefault="00416AA7" w:rsidP="00416AA7">
      <w:r w:rsidRPr="00416AA7">
        <w:t>Tijdens mijn afstudeerproject zijn er verschillende aspecten goed verlopen. Een van de</w:t>
      </w:r>
      <w:r w:rsidRPr="00416AA7">
        <w:rPr>
          <w:i/>
          <w:iCs/>
        </w:rPr>
        <w:t xml:space="preserve"> </w:t>
      </w:r>
      <w:r w:rsidRPr="00416AA7">
        <w:t xml:space="preserve">belangrijkste successen was de implementatie van de login functionaliteit. Dit blijkt uit de </w:t>
      </w:r>
      <w:proofErr w:type="spellStart"/>
      <w:r w:rsidRPr="00416AA7">
        <w:t>commits</w:t>
      </w:r>
      <w:proofErr w:type="spellEnd"/>
      <w:r w:rsidRPr="00416AA7">
        <w:t xml:space="preserve"> waarin ik de login route heb opgezet, getest en uiteindelijk </w:t>
      </w:r>
      <w:proofErr w:type="spellStart"/>
      <w:r w:rsidRPr="00416AA7">
        <w:t>gemerged</w:t>
      </w:r>
      <w:proofErr w:type="spellEnd"/>
      <w:r w:rsidRPr="00416AA7">
        <w:t xml:space="preserve"> naar de </w:t>
      </w:r>
      <w:proofErr w:type="spellStart"/>
      <w:r w:rsidRPr="00416AA7">
        <w:t>main</w:t>
      </w:r>
      <w:proofErr w:type="spellEnd"/>
      <w:r w:rsidRPr="00416AA7">
        <w:t xml:space="preserve"> branch. De samenwerking met het team verliep ook soepel, zoals blijkt uit de vele code reviews en </w:t>
      </w:r>
      <w:proofErr w:type="spellStart"/>
      <w:r w:rsidRPr="00416AA7">
        <w:t>merge</w:t>
      </w:r>
      <w:proofErr w:type="spellEnd"/>
      <w:r w:rsidRPr="00416AA7">
        <w:t xml:space="preserve"> </w:t>
      </w:r>
      <w:proofErr w:type="spellStart"/>
      <w:r w:rsidRPr="00416AA7">
        <w:t>requests</w:t>
      </w:r>
      <w:proofErr w:type="spellEnd"/>
      <w:r w:rsidRPr="00416AA7">
        <w:t xml:space="preserve"> die ik heb goedgekeurd en waar ik feedback op heb gegeven. Daarnaast heb ik een gestructureerde aanpak gehanteerd voor het opzetten van de backend infrastructuur, wat heeft geleid tot een robuuste en onderhoudbare codebase.</w:t>
      </w:r>
    </w:p>
    <w:p w14:paraId="0BFFA1B4" w14:textId="77777777" w:rsidR="00416AA7" w:rsidRPr="00416AA7" w:rsidRDefault="00416AA7" w:rsidP="00416AA7">
      <w:r w:rsidRPr="00416AA7">
        <w:rPr>
          <w:b/>
          <w:bCs/>
        </w:rPr>
        <w:t>Bewijzen:</w:t>
      </w:r>
    </w:p>
    <w:p w14:paraId="68EB39AD" w14:textId="2E22B21D" w:rsidR="00416AA7" w:rsidRPr="00416AA7" w:rsidRDefault="00416AA7" w:rsidP="00416AA7">
      <w:pPr>
        <w:numPr>
          <w:ilvl w:val="0"/>
          <w:numId w:val="97"/>
        </w:numPr>
      </w:pPr>
      <w:proofErr w:type="spellStart"/>
      <w:r w:rsidRPr="00416AA7">
        <w:rPr>
          <w:lang w:val="en-US"/>
        </w:rPr>
        <w:t>Commentaar</w:t>
      </w:r>
      <w:proofErr w:type="spellEnd"/>
      <w:r w:rsidRPr="00416AA7">
        <w:rPr>
          <w:lang w:val="en-US"/>
        </w:rPr>
        <w:t xml:space="preserve"> van Marcus </w:t>
      </w:r>
      <w:proofErr w:type="spellStart"/>
      <w:r w:rsidRPr="00416AA7">
        <w:rPr>
          <w:lang w:val="en-US"/>
        </w:rPr>
        <w:t>Kaagman</w:t>
      </w:r>
      <w:proofErr w:type="spellEnd"/>
      <w:r w:rsidRPr="00416AA7">
        <w:rPr>
          <w:lang w:val="en-US"/>
        </w:rPr>
        <w:t xml:space="preserve">: "Very cool, I'd say it's all presto" </w:t>
      </w:r>
      <w:proofErr w:type="spellStart"/>
      <w:r w:rsidRPr="00416AA7">
        <w:rPr>
          <w:lang w:val="en-US"/>
        </w:rPr>
        <w:t>en</w:t>
      </w:r>
      <w:proofErr w:type="spellEnd"/>
      <w:r w:rsidRPr="00416AA7">
        <w:rPr>
          <w:lang w:val="en-US"/>
        </w:rPr>
        <w:t xml:space="preserve"> "Really just hitting all rubric required tests in this file huh? </w:t>
      </w:r>
      <w:r w:rsidRPr="00416AA7">
        <w:t xml:space="preserve">Nice </w:t>
      </w:r>
      <w:proofErr w:type="spellStart"/>
      <w:r w:rsidRPr="00416AA7">
        <w:t>bwahaha</w:t>
      </w:r>
      <w:proofErr w:type="spellEnd"/>
      <w:r w:rsidRPr="00416AA7">
        <w:t>"</w:t>
      </w:r>
      <w:r>
        <w:rPr>
          <w:rStyle w:val="EndnoteReference"/>
        </w:rPr>
        <w:endnoteReference w:id="7"/>
      </w:r>
    </w:p>
    <w:p w14:paraId="23108009" w14:textId="0D2D233F" w:rsidR="00416AA7" w:rsidRPr="00416AA7" w:rsidRDefault="00416AA7" w:rsidP="00416AA7">
      <w:pPr>
        <w:numPr>
          <w:ilvl w:val="0"/>
          <w:numId w:val="97"/>
        </w:numPr>
      </w:pPr>
      <w:proofErr w:type="spellStart"/>
      <w:r w:rsidRPr="00416AA7">
        <w:rPr>
          <w:lang w:val="en-US"/>
        </w:rPr>
        <w:t>Commentaar</w:t>
      </w:r>
      <w:proofErr w:type="spellEnd"/>
      <w:r w:rsidRPr="00416AA7">
        <w:rPr>
          <w:lang w:val="en-US"/>
        </w:rPr>
        <w:t xml:space="preserve"> van Milosz Nawrocki: "The code looks awesome. It looks like some guy with 30 years of experience in his 20 has build it. </w:t>
      </w:r>
      <w:proofErr w:type="spellStart"/>
      <w:r w:rsidRPr="00416AA7">
        <w:t>Approved</w:t>
      </w:r>
      <w:proofErr w:type="spellEnd"/>
      <w:r w:rsidRPr="00416AA7">
        <w:t>..."</w:t>
      </w:r>
      <w:r>
        <w:rPr>
          <w:rStyle w:val="EndnoteReference"/>
        </w:rPr>
        <w:endnoteReference w:id="8"/>
      </w:r>
    </w:p>
    <w:p w14:paraId="4B0C991C" w14:textId="773F5373" w:rsidR="00416AA7" w:rsidRPr="00416AA7" w:rsidRDefault="00416AA7" w:rsidP="00416AA7">
      <w:pPr>
        <w:numPr>
          <w:ilvl w:val="0"/>
          <w:numId w:val="97"/>
        </w:numPr>
      </w:pPr>
      <w:proofErr w:type="spellStart"/>
      <w:r w:rsidRPr="00416AA7">
        <w:rPr>
          <w:lang w:val="en-US"/>
        </w:rPr>
        <w:t>Commentaar</w:t>
      </w:r>
      <w:proofErr w:type="spellEnd"/>
      <w:r w:rsidRPr="00416AA7">
        <w:rPr>
          <w:lang w:val="en-US"/>
        </w:rPr>
        <w:t xml:space="preserve"> van Rowin Schoon: "Your code looks very well structured, even if Java is not my language I can tell what is going on. </w:t>
      </w:r>
      <w:proofErr w:type="spellStart"/>
      <w:r w:rsidRPr="00416AA7">
        <w:t>Good</w:t>
      </w:r>
      <w:proofErr w:type="spellEnd"/>
      <w:r w:rsidRPr="00416AA7">
        <w:t xml:space="preserve"> </w:t>
      </w:r>
      <w:proofErr w:type="spellStart"/>
      <w:r w:rsidRPr="00416AA7">
        <w:t>use</w:t>
      </w:r>
      <w:proofErr w:type="spellEnd"/>
      <w:r w:rsidRPr="00416AA7">
        <w:t xml:space="preserve"> of </w:t>
      </w:r>
      <w:proofErr w:type="spellStart"/>
      <w:r w:rsidRPr="00416AA7">
        <w:t>Jsdocs</w:t>
      </w:r>
      <w:proofErr w:type="spellEnd"/>
      <w:r w:rsidRPr="00416AA7">
        <w:t xml:space="preserve">. No </w:t>
      </w:r>
      <w:proofErr w:type="spellStart"/>
      <w:r w:rsidRPr="00416AA7">
        <w:t>further</w:t>
      </w:r>
      <w:proofErr w:type="spellEnd"/>
      <w:r w:rsidRPr="00416AA7">
        <w:t xml:space="preserve"> </w:t>
      </w:r>
      <w:proofErr w:type="spellStart"/>
      <w:r w:rsidRPr="00416AA7">
        <w:t>comments</w:t>
      </w:r>
      <w:proofErr w:type="spellEnd"/>
      <w:r w:rsidRPr="00416AA7">
        <w:t>."</w:t>
      </w:r>
      <w:r w:rsidR="0001574A">
        <w:rPr>
          <w:rStyle w:val="EndnoteReference"/>
        </w:rPr>
        <w:endnoteReference w:id="9"/>
      </w:r>
    </w:p>
    <w:p w14:paraId="3D5A97B8" w14:textId="09E89F46" w:rsidR="00416AA7" w:rsidRPr="00416AA7" w:rsidRDefault="00416AA7" w:rsidP="00416AA7">
      <w:pPr>
        <w:numPr>
          <w:ilvl w:val="0"/>
          <w:numId w:val="97"/>
        </w:numPr>
        <w:rPr>
          <w:lang w:val="en-US"/>
        </w:rPr>
      </w:pPr>
      <w:proofErr w:type="spellStart"/>
      <w:r w:rsidRPr="00416AA7">
        <w:rPr>
          <w:lang w:val="en-US"/>
        </w:rPr>
        <w:t>Commentaar</w:t>
      </w:r>
      <w:proofErr w:type="spellEnd"/>
      <w:r w:rsidRPr="00416AA7">
        <w:rPr>
          <w:lang w:val="en-US"/>
        </w:rPr>
        <w:t xml:space="preserve"> van Latricha Seym: "The </w:t>
      </w:r>
      <w:proofErr w:type="spellStart"/>
      <w:r w:rsidRPr="00416AA7">
        <w:rPr>
          <w:lang w:val="en-US"/>
        </w:rPr>
        <w:t>JSdoc</w:t>
      </w:r>
      <w:proofErr w:type="spellEnd"/>
      <w:r w:rsidRPr="00416AA7">
        <w:rPr>
          <w:lang w:val="en-US"/>
        </w:rPr>
        <w:t xml:space="preserve"> describes really well what each function does and what it returns, props to that! Great use of constants as well. The rest of the code looks clean to me!"</w:t>
      </w:r>
      <w:r w:rsidR="0001574A">
        <w:rPr>
          <w:rStyle w:val="EndnoteReference"/>
          <w:lang w:val="en-US"/>
        </w:rPr>
        <w:endnoteReference w:id="10"/>
      </w:r>
      <w:r w:rsidR="0001574A">
        <w:rPr>
          <w:lang w:val="en-US"/>
        </w:rPr>
        <w:br/>
      </w:r>
    </w:p>
    <w:p w14:paraId="577B51CC" w14:textId="77777777" w:rsidR="00416AA7" w:rsidRPr="00416AA7" w:rsidRDefault="00416AA7" w:rsidP="00416AA7">
      <w:r w:rsidRPr="00416AA7">
        <w:t>Deze positieve feedback van mijn teamleden bevestigt dat mijn code goed gestructureerd en begrijpelijk was, zelfs voor teamleden die minder bekend zijn met Java. Dit heeft bijgedragen aan een efficiënte samenwerking en een succesvolle implementatie van de functionaliteiten.</w:t>
      </w:r>
    </w:p>
    <w:p w14:paraId="104B0457" w14:textId="77777777" w:rsidR="00A9465F" w:rsidRPr="008E7436" w:rsidRDefault="00A9465F" w:rsidP="00A9465F">
      <w:pPr>
        <w:rPr>
          <w:i/>
          <w:iCs/>
        </w:rPr>
      </w:pPr>
    </w:p>
    <w:p w14:paraId="28F241DE" w14:textId="77777777" w:rsidR="00A9465F" w:rsidRPr="001F2145" w:rsidRDefault="00A9465F" w:rsidP="00A9465F">
      <w:pPr>
        <w:pStyle w:val="Heading2"/>
      </w:pPr>
      <w:bookmarkStart w:id="66" w:name="_Toc187074637"/>
      <w:r w:rsidRPr="001F2145">
        <w:t>Dit kon beter</w:t>
      </w:r>
      <w:bookmarkEnd w:id="66"/>
    </w:p>
    <w:p w14:paraId="2C33A528" w14:textId="77777777" w:rsidR="0001574A" w:rsidRDefault="0001574A" w:rsidP="00A9465F"/>
    <w:p w14:paraId="291B772E" w14:textId="789B6DF0" w:rsidR="00930ADF" w:rsidRDefault="00930ADF" w:rsidP="00A9465F">
      <w:r w:rsidRPr="00930ADF">
        <w:t>Bij de start van het project heb ik niet voldoende onderzoek gedaan naar de versies van de verschillende dependencies die ik wilde gebruiken. Hierdoor liep ik tegen problemen aan met de Spring Boot versie en de bijbehorende security implementaties. Dit heeft geleid tot extra werk omdat ik de project setup opnieuw moest doen met de juiste versies.</w:t>
      </w:r>
    </w:p>
    <w:p w14:paraId="157AE89C" w14:textId="77777777" w:rsidR="00930ADF" w:rsidRDefault="00930ADF" w:rsidP="00A9465F"/>
    <w:p w14:paraId="04BD11AE" w14:textId="39B0F1AD" w:rsidR="00930ADF" w:rsidRDefault="00930ADF" w:rsidP="00A9465F">
      <w:r w:rsidRPr="00930ADF">
        <w:t xml:space="preserve">Een ander punt van verbetering was de implementatie van de sessiemanagement. In eerste instantie probeerde ik een eigen token-gebaseerd systeem te implementeren, wat eigenlijk een hybride werd tussen een </w:t>
      </w:r>
      <w:proofErr w:type="spellStart"/>
      <w:r w:rsidRPr="00930ADF">
        <w:t>session</w:t>
      </w:r>
      <w:proofErr w:type="spellEnd"/>
      <w:r w:rsidRPr="00930ADF">
        <w:t xml:space="preserve"> en een JWT token. Dit was niet de juiste aanpak en zorgde voor onnodige complexiteit. Na feedback van </w:t>
      </w:r>
      <w:r>
        <w:t xml:space="preserve">Gerbrand, andere studenten </w:t>
      </w:r>
      <w:r w:rsidRPr="00930ADF">
        <w:t>en verder onderzoek bleek dat een eenvoudige cookie-</w:t>
      </w:r>
      <w:proofErr w:type="spellStart"/>
      <w:r w:rsidRPr="00930ADF">
        <w:t>based</w:t>
      </w:r>
      <w:proofErr w:type="spellEnd"/>
      <w:r w:rsidRPr="00930ADF">
        <w:t xml:space="preserve"> </w:t>
      </w:r>
      <w:proofErr w:type="spellStart"/>
      <w:r w:rsidRPr="00930ADF">
        <w:t>session</w:t>
      </w:r>
      <w:proofErr w:type="spellEnd"/>
      <w:r w:rsidRPr="00930ADF">
        <w:t xml:space="preserve"> met </w:t>
      </w:r>
      <w:proofErr w:type="spellStart"/>
      <w:r w:rsidRPr="00930ADF">
        <w:t>Spring's</w:t>
      </w:r>
      <w:proofErr w:type="spellEnd"/>
      <w:r w:rsidRPr="00930ADF">
        <w:t xml:space="preserve"> ingebouwde functionaliteit veel efficiënter en veiliger zou zijn.</w:t>
      </w:r>
    </w:p>
    <w:p w14:paraId="662A0047" w14:textId="77777777" w:rsidR="00930ADF" w:rsidRDefault="00930ADF" w:rsidP="00A9465F"/>
    <w:p w14:paraId="43BE6AD2" w14:textId="7408B60C" w:rsidR="0002069B" w:rsidRPr="0002069B" w:rsidRDefault="0002069B" w:rsidP="00A9465F">
      <w:pPr>
        <w:rPr>
          <w:b/>
          <w:bCs/>
        </w:rPr>
      </w:pPr>
      <w:r w:rsidRPr="0002069B">
        <w:rPr>
          <w:b/>
          <w:bCs/>
        </w:rPr>
        <w:t>Bewijzen:</w:t>
      </w:r>
    </w:p>
    <w:p w14:paraId="1508AFCB" w14:textId="3725AB72" w:rsidR="0002069B" w:rsidRPr="0002069B" w:rsidRDefault="0002069B" w:rsidP="0002069B">
      <w:pPr>
        <w:pStyle w:val="ListParagraph"/>
        <w:numPr>
          <w:ilvl w:val="0"/>
          <w:numId w:val="98"/>
        </w:numPr>
        <w:rPr>
          <w:b/>
          <w:bCs/>
          <w:lang w:val="en-US"/>
        </w:rPr>
      </w:pPr>
      <w:r w:rsidRPr="0002069B">
        <w:rPr>
          <w:lang w:val="en-US"/>
        </w:rPr>
        <w:t xml:space="preserve">Commit: </w:t>
      </w:r>
      <w:r w:rsidRPr="0002069B">
        <w:rPr>
          <w:lang w:val="en-US"/>
        </w:rPr>
        <w:t>fixed connection with frontend</w:t>
      </w:r>
      <w:r>
        <w:rPr>
          <w:lang w:val="en-US"/>
        </w:rPr>
        <w:t>..</w:t>
      </w:r>
      <w:r w:rsidRPr="0002069B">
        <w:rPr>
          <w:lang w:val="en-US"/>
        </w:rPr>
        <w:t>.</w:t>
      </w:r>
      <w:r>
        <w:rPr>
          <w:rStyle w:val="EndnoteReference"/>
          <w:lang w:val="en-US"/>
        </w:rPr>
        <w:endnoteReference w:id="11"/>
      </w:r>
      <w:r>
        <w:rPr>
          <w:lang w:val="en-US"/>
        </w:rPr>
        <w:t xml:space="preserve"> file: </w:t>
      </w:r>
      <w:r w:rsidRPr="0002069B">
        <w:rPr>
          <w:lang w:val="en-US"/>
        </w:rPr>
        <w:t>src/main/java/com/project/health_analytics/controller/LoginController.java</w:t>
      </w:r>
    </w:p>
    <w:p w14:paraId="0E180F4C" w14:textId="21285A91" w:rsidR="0002069B" w:rsidRPr="0002069B" w:rsidRDefault="0002069B" w:rsidP="0002069B">
      <w:pPr>
        <w:pStyle w:val="ListParagraph"/>
        <w:numPr>
          <w:ilvl w:val="0"/>
          <w:numId w:val="98"/>
        </w:numPr>
        <w:rPr>
          <w:b/>
          <w:bCs/>
        </w:rPr>
      </w:pPr>
      <w:r w:rsidRPr="0002069B">
        <w:t xml:space="preserve">Starr 1.5 - </w:t>
      </w:r>
      <w:r>
        <w:t>Bij het opzetten van mijn backend de verkeerde versie van Java gebruikt waardoor de pipeline en andere features niet bruikbaar waren.</w:t>
      </w:r>
    </w:p>
    <w:p w14:paraId="4F813EDF" w14:textId="77777777" w:rsidR="00A9465F" w:rsidRPr="0002069B" w:rsidRDefault="00A9465F" w:rsidP="00A9465F">
      <w:pPr>
        <w:rPr>
          <w:i/>
          <w:iCs/>
        </w:rPr>
      </w:pPr>
    </w:p>
    <w:p w14:paraId="2C55C682" w14:textId="21C7B299" w:rsidR="00A9465F" w:rsidRPr="001F2145" w:rsidRDefault="00A9465F" w:rsidP="00A9465F">
      <w:pPr>
        <w:pStyle w:val="Heading2"/>
      </w:pPr>
      <w:bookmarkStart w:id="67" w:name="_Toc187074638"/>
      <w:r w:rsidRPr="001F2145">
        <w:lastRenderedPageBreak/>
        <w:t>Hier moet ik aan</w:t>
      </w:r>
      <w:r w:rsidR="004453A5">
        <w:t xml:space="preserve"> </w:t>
      </w:r>
      <w:r w:rsidRPr="001F2145">
        <w:t>werken</w:t>
      </w:r>
      <w:bookmarkEnd w:id="67"/>
    </w:p>
    <w:p w14:paraId="12E10ADF" w14:textId="77777777" w:rsidR="0085558A" w:rsidRDefault="0085558A" w:rsidP="00A9465F">
      <w:pPr>
        <w:rPr>
          <w:i/>
          <w:iCs/>
        </w:rPr>
      </w:pPr>
    </w:p>
    <w:p w14:paraId="5DCA36C6" w14:textId="77777777" w:rsidR="0085558A" w:rsidRDefault="0085558A" w:rsidP="0085558A">
      <w:r>
        <w:t xml:space="preserve">Tijdens mijn project heb ik ervaring opgedaan met het ontwikkelen van </w:t>
      </w:r>
      <w:proofErr w:type="spellStart"/>
      <w:r>
        <w:t>custom</w:t>
      </w:r>
      <w:proofErr w:type="spellEnd"/>
      <w:r>
        <w:t xml:space="preserve"> oplossingen voor authenticatie en autorisatie, maar ik wil mij verder specialiseren in het Spring Boot framework. Specifiek wil ik mij richten op twee hoofdgebieden:</w:t>
      </w:r>
    </w:p>
    <w:p w14:paraId="31A42AE3" w14:textId="77777777" w:rsidR="0085558A" w:rsidRDefault="0085558A" w:rsidP="0085558A"/>
    <w:p w14:paraId="020E21F5" w14:textId="63FD0113" w:rsidR="0085558A" w:rsidRDefault="0085558A" w:rsidP="0085558A">
      <w:r>
        <w:t xml:space="preserve">Ten eerste ga ik via LinkedIn Learning en zelfstudie Spring Boot cursussen volgen. Spring Boot biedt veel ingebouwde functionaliteiten die ik nog niet volledig benut, zoals de security filters en </w:t>
      </w:r>
      <w:proofErr w:type="spellStart"/>
      <w:r>
        <w:t>role-based</w:t>
      </w:r>
      <w:proofErr w:type="spellEnd"/>
      <w:r>
        <w:t xml:space="preserve"> access control via annotaties. Door deze kennis </w:t>
      </w:r>
      <w:r>
        <w:t xml:space="preserve">op te doen </w:t>
      </w:r>
      <w:r>
        <w:t>kan ik in toekomstige projecten efficiënter werken en de volledige kracht van het framework benutten.</w:t>
      </w:r>
    </w:p>
    <w:p w14:paraId="73395F29" w14:textId="77777777" w:rsidR="0085558A" w:rsidRDefault="0085558A" w:rsidP="0085558A"/>
    <w:p w14:paraId="1AA5C662" w14:textId="7B0499B6" w:rsidR="00A9465F" w:rsidRPr="008E7436" w:rsidRDefault="0085558A" w:rsidP="0085558A">
      <w:pPr>
        <w:rPr>
          <w:i/>
          <w:iCs/>
        </w:rPr>
      </w:pPr>
      <w:r>
        <w:t xml:space="preserve">Ten tweede wil ik mij verdiepen in JWT (JSON Web Tokens) implementatie. Hoewel ik nu een </w:t>
      </w:r>
      <w:proofErr w:type="spellStart"/>
      <w:r>
        <w:t>custom</w:t>
      </w:r>
      <w:proofErr w:type="spellEnd"/>
      <w:r>
        <w:t xml:space="preserve"> </w:t>
      </w:r>
      <w:proofErr w:type="spellStart"/>
      <w:r>
        <w:t>session</w:t>
      </w:r>
      <w:proofErr w:type="spellEnd"/>
      <w:r>
        <w:t xml:space="preserve"> management systeem heb gebouwd, biedt JWT een modernere en schaalbaardere oplossing voor authenticatie. Door praktische ervaring op te doen met JWT kan ik toekomstige projecten beter beveiligen volgens de laatste </w:t>
      </w:r>
      <w:proofErr w:type="spellStart"/>
      <w:r>
        <w:t>industry</w:t>
      </w:r>
      <w:proofErr w:type="spellEnd"/>
      <w:r>
        <w:t xml:space="preserve"> </w:t>
      </w:r>
      <w:proofErr w:type="spellStart"/>
      <w:r>
        <w:t>standards</w:t>
      </w:r>
      <w:proofErr w:type="spellEnd"/>
      <w:r>
        <w:t>.</w:t>
      </w:r>
    </w:p>
    <w:p w14:paraId="64B8562C" w14:textId="77777777" w:rsidR="00A9465F" w:rsidRDefault="00A9465F" w:rsidP="00A9465F">
      <w:pPr>
        <w:pStyle w:val="Heading2"/>
      </w:pPr>
      <w:bookmarkStart w:id="68" w:name="_Toc187074639"/>
      <w:r w:rsidRPr="001F2145">
        <w:t>Zo zou een student zich moeten voorbereiden</w:t>
      </w:r>
      <w:bookmarkEnd w:id="68"/>
    </w:p>
    <w:p w14:paraId="480BF90A" w14:textId="10A1E410" w:rsidR="000D7DA6" w:rsidRDefault="000D7DA6" w:rsidP="00A9465F">
      <w:r>
        <w:t>Voor studenten:</w:t>
      </w:r>
    </w:p>
    <w:p w14:paraId="5D3B873E" w14:textId="0A311893" w:rsidR="000D7DA6" w:rsidRDefault="000D7DA6" w:rsidP="00A9465F">
      <w:r>
        <w:t xml:space="preserve">Bij het maken van functionaliteiten zorg eerst dat je een kleine basis hebt waarvan je weet dat het werkt, waarna je dat opbouwt. Als je begint met het beeld van een volledige implementatie en je gaat ergens de fout in kan het gebeuren dat je niet weet waar het fout gaat en dan is je gehele implementatie ‘fout’, het scheelt enorm veel tijd om dit dus stapsgewijs op te </w:t>
      </w:r>
      <w:proofErr w:type="spellStart"/>
      <w:r>
        <w:t>bouwn</w:t>
      </w:r>
      <w:proofErr w:type="spellEnd"/>
      <w:r>
        <w:t>.</w:t>
      </w:r>
    </w:p>
    <w:p w14:paraId="46BFE6FF" w14:textId="77777777" w:rsidR="000D7DA6" w:rsidRDefault="000D7DA6" w:rsidP="00A9465F"/>
    <w:p w14:paraId="62A85575" w14:textId="7C3B6C7F" w:rsidR="000D7DA6" w:rsidRDefault="000D7DA6" w:rsidP="00A9465F">
      <w:r>
        <w:t>Voor docenten:</w:t>
      </w:r>
    </w:p>
    <w:p w14:paraId="310EF4DC" w14:textId="0EFAD082" w:rsidR="000D7DA6" w:rsidRPr="000D7DA6" w:rsidRDefault="000D7DA6" w:rsidP="00A9465F">
      <w:r>
        <w:t>Het zou fijn zijn om een Product Owner te hebben die geen verstand heeft van technische zaken, zelfs al moeten we bijvoorbeeld backend functionaliteiten beschrijven voor goedkeuring. Dit is omdat we ons op deze manier beter kunnen voorbereiden op managers of dergelijke waaraan wij onze bezigheden moeten uitleggen. Door veel technische kennis toe te staan in de sprint reviews, en ook technische vragen te laten stellen heb ik naar mijn beeld minder ervaring om met niet-technische leidinggevende uitleg te geven dan gewenst.</w:t>
      </w:r>
    </w:p>
    <w:p w14:paraId="2B081A25" w14:textId="77777777" w:rsidR="00A9465F" w:rsidRDefault="00A9465F" w:rsidP="00A9465F">
      <w:r>
        <w:br w:type="page"/>
      </w:r>
    </w:p>
    <w:p w14:paraId="70DFBEC7" w14:textId="6BD7F515" w:rsidR="00A9465F" w:rsidRPr="006041F3" w:rsidRDefault="00A9465F" w:rsidP="00A9465F">
      <w:pPr>
        <w:pStyle w:val="Heading1"/>
      </w:pPr>
      <w:bookmarkStart w:id="69" w:name="_Toc187074640"/>
      <w:r w:rsidRPr="006041F3">
        <w:lastRenderedPageBreak/>
        <w:t>Appendices</w:t>
      </w:r>
      <w:r w:rsidR="006041F3" w:rsidRPr="006041F3">
        <w:t>(FORMAT, EN POP LEERDOELEN</w:t>
      </w:r>
      <w:r w:rsidR="006041F3">
        <w:t>)</w:t>
      </w:r>
      <w:bookmarkEnd w:id="69"/>
    </w:p>
    <w:p w14:paraId="295AF416" w14:textId="77777777" w:rsidR="00D12A61" w:rsidRPr="00D12A61" w:rsidRDefault="00D12A61" w:rsidP="00D12A61">
      <w:r w:rsidRPr="00D12A61">
        <w:t>Bewijs uit Semester 3:</w:t>
      </w:r>
    </w:p>
    <w:p w14:paraId="2152AEDC" w14:textId="4263815C" w:rsidR="00D12A61" w:rsidRPr="00D12A61" w:rsidRDefault="00D12A61" w:rsidP="00D12A61">
      <w:pPr>
        <w:numPr>
          <w:ilvl w:val="0"/>
          <w:numId w:val="99"/>
        </w:numPr>
        <w:tabs>
          <w:tab w:val="num" w:pos="720"/>
        </w:tabs>
      </w:pPr>
      <w:r w:rsidRPr="00D12A61">
        <w:rPr>
          <w:b/>
          <w:bCs/>
        </w:rPr>
        <w:t xml:space="preserve">Security </w:t>
      </w:r>
      <w:r w:rsidRPr="00D12A61">
        <w:rPr>
          <w:b/>
          <w:bCs/>
        </w:rPr>
        <w:t>implementatie</w:t>
      </w:r>
    </w:p>
    <w:p w14:paraId="7C0AF09B" w14:textId="77777777" w:rsidR="00D12A61" w:rsidRPr="00D12A61" w:rsidRDefault="00D12A61" w:rsidP="00D12A61">
      <w:pPr>
        <w:numPr>
          <w:ilvl w:val="0"/>
          <w:numId w:val="100"/>
        </w:numPr>
      </w:pPr>
      <w:r w:rsidRPr="00D12A61">
        <w:t>Security samenvatting + presentatie (7/10/24 - 9/10/24)</w:t>
      </w:r>
    </w:p>
    <w:p w14:paraId="4ABD5D79" w14:textId="77777777" w:rsidR="00D12A61" w:rsidRPr="00D12A61" w:rsidRDefault="00D12A61" w:rsidP="00D12A61">
      <w:pPr>
        <w:numPr>
          <w:ilvl w:val="0"/>
          <w:numId w:val="100"/>
        </w:numPr>
      </w:pPr>
      <w:r w:rsidRPr="00D12A61">
        <w:t>XSS-aanvallen onderzoek en prototype</w:t>
      </w:r>
    </w:p>
    <w:p w14:paraId="5DB7CBD6" w14:textId="77777777" w:rsidR="00D12A61" w:rsidRPr="00D12A61" w:rsidRDefault="00D12A61" w:rsidP="00D12A61">
      <w:pPr>
        <w:numPr>
          <w:ilvl w:val="0"/>
          <w:numId w:val="100"/>
        </w:numPr>
      </w:pPr>
      <w:r w:rsidRPr="00D12A61">
        <w:t>Implementatie van beveiligingsmaatregelen in de backend</w:t>
      </w:r>
    </w:p>
    <w:p w14:paraId="6F13CB9F" w14:textId="77777777" w:rsidR="00D12A61" w:rsidRPr="00D12A61" w:rsidRDefault="00D12A61" w:rsidP="00D12A61">
      <w:pPr>
        <w:numPr>
          <w:ilvl w:val="0"/>
          <w:numId w:val="101"/>
        </w:numPr>
        <w:tabs>
          <w:tab w:val="num" w:pos="720"/>
        </w:tabs>
      </w:pPr>
      <w:r w:rsidRPr="00D12A61">
        <w:rPr>
          <w:b/>
          <w:bCs/>
        </w:rPr>
        <w:t xml:space="preserve">Testing </w:t>
      </w:r>
      <w:proofErr w:type="spellStart"/>
      <w:r w:rsidRPr="00D12A61">
        <w:rPr>
          <w:b/>
          <w:bCs/>
        </w:rPr>
        <w:t>Methodologies</w:t>
      </w:r>
      <w:proofErr w:type="spellEnd"/>
    </w:p>
    <w:p w14:paraId="65778EC4" w14:textId="77777777" w:rsidR="00D12A61" w:rsidRPr="00D12A61" w:rsidRDefault="00D12A61" w:rsidP="00D12A61">
      <w:pPr>
        <w:numPr>
          <w:ilvl w:val="0"/>
          <w:numId w:val="102"/>
        </w:numPr>
      </w:pPr>
      <w:r w:rsidRPr="00D12A61">
        <w:t>Productvergelijking tussen JUnit 5 en TestNG</w:t>
      </w:r>
    </w:p>
    <w:p w14:paraId="36ACE6B8" w14:textId="77777777" w:rsidR="00D12A61" w:rsidRPr="00D12A61" w:rsidRDefault="00D12A61" w:rsidP="00D12A61">
      <w:pPr>
        <w:numPr>
          <w:ilvl w:val="0"/>
          <w:numId w:val="102"/>
        </w:numPr>
      </w:pPr>
      <w:r w:rsidRPr="00D12A61">
        <w:t>Implementatie van verschillende testmethodologieën</w:t>
      </w:r>
    </w:p>
    <w:p w14:paraId="221C01CE" w14:textId="77777777" w:rsidR="00D12A61" w:rsidRPr="00D12A61" w:rsidRDefault="00D12A61" w:rsidP="00D12A61">
      <w:pPr>
        <w:numPr>
          <w:ilvl w:val="0"/>
          <w:numId w:val="102"/>
        </w:numPr>
      </w:pPr>
      <w:r w:rsidRPr="00D12A61">
        <w:t>Documentatie van testresultaten en vergelijkingen</w:t>
      </w:r>
    </w:p>
    <w:p w14:paraId="277DF0F6" w14:textId="77777777" w:rsidR="00D12A61" w:rsidRPr="00D12A61" w:rsidRDefault="00D12A61" w:rsidP="00D12A61">
      <w:pPr>
        <w:numPr>
          <w:ilvl w:val="0"/>
          <w:numId w:val="101"/>
        </w:numPr>
        <w:rPr>
          <w:b/>
          <w:bCs/>
        </w:rPr>
      </w:pPr>
      <w:r w:rsidRPr="00D12A61">
        <w:rPr>
          <w:b/>
          <w:bCs/>
        </w:rPr>
        <w:t>Aanvullende Vaardigheden:</w:t>
      </w:r>
    </w:p>
    <w:p w14:paraId="2591DEE4" w14:textId="77777777" w:rsidR="00D12A61" w:rsidRPr="00D12A61" w:rsidRDefault="00D12A61" w:rsidP="00D12A61">
      <w:pPr>
        <w:numPr>
          <w:ilvl w:val="0"/>
          <w:numId w:val="103"/>
        </w:numPr>
      </w:pPr>
      <w:r w:rsidRPr="00D12A61">
        <w:t>Scrum Master rol in Sprint 1 (23/09/24 - 4/10/24)</w:t>
      </w:r>
    </w:p>
    <w:p w14:paraId="68209C47" w14:textId="77777777" w:rsidR="00D12A61" w:rsidRPr="00D12A61" w:rsidRDefault="00D12A61" w:rsidP="00D12A61">
      <w:pPr>
        <w:numPr>
          <w:ilvl w:val="0"/>
          <w:numId w:val="103"/>
        </w:numPr>
      </w:pPr>
      <w:proofErr w:type="spellStart"/>
      <w:r w:rsidRPr="00D12A61">
        <w:t>GitLab</w:t>
      </w:r>
      <w:proofErr w:type="spellEnd"/>
      <w:r w:rsidRPr="00D12A61">
        <w:t xml:space="preserve"> repository management</w:t>
      </w:r>
    </w:p>
    <w:p w14:paraId="46184CA0" w14:textId="77777777" w:rsidR="00D12A61" w:rsidRPr="00D12A61" w:rsidRDefault="00D12A61" w:rsidP="00D12A61">
      <w:pPr>
        <w:numPr>
          <w:ilvl w:val="0"/>
          <w:numId w:val="103"/>
        </w:numPr>
      </w:pPr>
      <w:r w:rsidRPr="00D12A61">
        <w:t>Team communicatie en coördinatie</w:t>
      </w:r>
    </w:p>
    <w:p w14:paraId="2D406121" w14:textId="77777777" w:rsidR="00D12A61" w:rsidRPr="00D12A61" w:rsidRDefault="00D12A61" w:rsidP="00D12A61">
      <w:pPr>
        <w:numPr>
          <w:ilvl w:val="0"/>
          <w:numId w:val="103"/>
        </w:numPr>
      </w:pPr>
      <w:r w:rsidRPr="00D12A61">
        <w:t>Code review processen</w:t>
      </w:r>
    </w:p>
    <w:p w14:paraId="049D1D94" w14:textId="05735FE8" w:rsidR="00A9465F" w:rsidRPr="00D12A61" w:rsidRDefault="00D12A61" w:rsidP="00A9465F">
      <w:proofErr w:type="spellStart"/>
      <w:r w:rsidRPr="00D12A61">
        <w:t>Note</w:t>
      </w:r>
      <w:proofErr w:type="spellEnd"/>
      <w:r w:rsidRPr="00D12A61">
        <w:t xml:space="preserve">: Alle aanvullende bewijsstukken zijn gedocumenteerd in </w:t>
      </w:r>
      <w:r w:rsidRPr="00D12A61">
        <w:t>de rubric in deze folder</w:t>
      </w:r>
      <w:r w:rsidRPr="00D12A61">
        <w:t xml:space="preserve"> en kunnen worden ondersteund door </w:t>
      </w:r>
      <w:proofErr w:type="spellStart"/>
      <w:r w:rsidRPr="00D12A61">
        <w:t>commit</w:t>
      </w:r>
      <w:proofErr w:type="spellEnd"/>
      <w:r w:rsidRPr="00D12A61">
        <w:t xml:space="preserve"> </w:t>
      </w:r>
      <w:proofErr w:type="spellStart"/>
      <w:r w:rsidRPr="00D12A61">
        <w:t>history</w:t>
      </w:r>
      <w:proofErr w:type="spellEnd"/>
      <w:r w:rsidRPr="00D12A61">
        <w:t xml:space="preserve"> en </w:t>
      </w:r>
      <w:proofErr w:type="spellStart"/>
      <w:r w:rsidRPr="00D12A61">
        <w:t>merge</w:t>
      </w:r>
      <w:proofErr w:type="spellEnd"/>
      <w:r w:rsidRPr="00D12A61">
        <w:t xml:space="preserve"> request feedback.</w:t>
      </w:r>
    </w:p>
    <w:p w14:paraId="417E746F" w14:textId="1A8458B6" w:rsidR="00397648" w:rsidRPr="00D12A61" w:rsidRDefault="008232E9" w:rsidP="008232E9">
      <w:r w:rsidRPr="00D12A61">
        <w:t xml:space="preserve"> </w:t>
      </w:r>
    </w:p>
    <w:sectPr w:rsidR="00397648" w:rsidRPr="00D12A61" w:rsidSect="00397648">
      <w:headerReference w:type="default" r:id="rId43"/>
      <w:headerReference w:type="first" r:id="rId44"/>
      <w:footerReference w:type="first" r:id="rId45"/>
      <w:endnotePr>
        <w:numFmt w:val="decimal"/>
      </w:endnotePr>
      <w:pgSz w:w="11906" w:h="16838" w:code="9"/>
      <w:pgMar w:top="1542" w:right="1276" w:bottom="1542" w:left="1276" w:header="709" w:footer="624"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AE26B" w14:textId="77777777" w:rsidR="00183147" w:rsidRDefault="00183147" w:rsidP="00107404">
      <w:r>
        <w:separator/>
      </w:r>
    </w:p>
    <w:p w14:paraId="517D0E64" w14:textId="77777777" w:rsidR="00183147" w:rsidRDefault="00183147"/>
    <w:p w14:paraId="459E0545" w14:textId="77777777" w:rsidR="00183147" w:rsidRDefault="00183147"/>
  </w:endnote>
  <w:endnote w:type="continuationSeparator" w:id="0">
    <w:p w14:paraId="6F684B01" w14:textId="77777777" w:rsidR="00183147" w:rsidRDefault="00183147" w:rsidP="00107404">
      <w:r>
        <w:continuationSeparator/>
      </w:r>
    </w:p>
    <w:p w14:paraId="0F12645F" w14:textId="77777777" w:rsidR="00183147" w:rsidRDefault="00183147"/>
    <w:p w14:paraId="4FA13F7E" w14:textId="77777777" w:rsidR="00183147" w:rsidRDefault="00183147"/>
  </w:endnote>
  <w:endnote w:id="1">
    <w:p w14:paraId="40763341" w14:textId="7F1B9AE3" w:rsidR="00F26610" w:rsidRDefault="00F26610">
      <w:pPr>
        <w:pStyle w:val="EndnoteText"/>
        <w:rPr>
          <w:lang w:val="en-US"/>
        </w:rPr>
      </w:pPr>
      <w:r>
        <w:rPr>
          <w:rStyle w:val="EndnoteReference"/>
        </w:rPr>
        <w:endnoteRef/>
      </w:r>
      <w:r w:rsidRPr="00AA099A">
        <w:rPr>
          <w:lang w:val="en-US"/>
        </w:rPr>
        <w:t xml:space="preserve"> </w:t>
      </w:r>
      <w:r w:rsidR="00AA099A" w:rsidRPr="00AA099A">
        <w:rPr>
          <w:i/>
          <w:iCs/>
          <w:lang w:val="en-US"/>
        </w:rPr>
        <w:t>GitLab</w:t>
      </w:r>
      <w:r w:rsidR="00AA099A">
        <w:rPr>
          <w:i/>
          <w:iCs/>
          <w:lang w:val="en-US"/>
        </w:rPr>
        <w:t xml:space="preserve"> van Team </w:t>
      </w:r>
      <w:proofErr w:type="spellStart"/>
      <w:r w:rsidR="00AA099A">
        <w:rPr>
          <w:i/>
          <w:iCs/>
          <w:lang w:val="en-US"/>
        </w:rPr>
        <w:t>Wealthcare</w:t>
      </w:r>
      <w:proofErr w:type="spellEnd"/>
      <w:r w:rsidR="00AA099A" w:rsidRPr="00AA099A">
        <w:rPr>
          <w:lang w:val="en-US"/>
        </w:rPr>
        <w:t xml:space="preserve">. (n.d.). </w:t>
      </w:r>
      <w:hyperlink r:id="rId1" w:history="1">
        <w:r w:rsidR="00AA099A" w:rsidRPr="00493A09">
          <w:rPr>
            <w:rStyle w:val="Hyperlink"/>
            <w:lang w:val="en-US"/>
          </w:rPr>
          <w:t>https://gitlab.fdmci.hva.nl/groups/ad-software-development-2425/201/team-6/-/wikis/home</w:t>
        </w:r>
      </w:hyperlink>
    </w:p>
    <w:p w14:paraId="0E0CF817" w14:textId="77777777" w:rsidR="00AA099A" w:rsidRPr="00AA099A" w:rsidRDefault="00AA099A">
      <w:pPr>
        <w:pStyle w:val="EndnoteText"/>
        <w:rPr>
          <w:lang w:val="en-US"/>
        </w:rPr>
      </w:pPr>
    </w:p>
  </w:endnote>
  <w:endnote w:id="2">
    <w:p w14:paraId="1FDA90CB" w14:textId="2F68ED55" w:rsidR="00AA099A" w:rsidRPr="00AA099A" w:rsidRDefault="00F26610" w:rsidP="00AA099A">
      <w:pPr>
        <w:pStyle w:val="EndnoteText"/>
        <w:rPr>
          <w:lang w:val="en-US"/>
        </w:rPr>
      </w:pPr>
      <w:r>
        <w:rPr>
          <w:rStyle w:val="EndnoteReference"/>
        </w:rPr>
        <w:endnoteRef/>
      </w:r>
      <w:r w:rsidRPr="00F26610">
        <w:rPr>
          <w:lang w:val="en-US"/>
        </w:rPr>
        <w:t xml:space="preserve"> </w:t>
      </w:r>
      <w:r w:rsidR="00AA099A" w:rsidRPr="00AA099A">
        <w:rPr>
          <w:i/>
          <w:iCs/>
          <w:lang w:val="en-US"/>
        </w:rPr>
        <w:t>Issue Template frontend</w:t>
      </w:r>
      <w:r w:rsidR="00AA099A" w:rsidRPr="00AA099A">
        <w:rPr>
          <w:i/>
          <w:iCs/>
          <w:lang w:val="en-US"/>
        </w:rPr>
        <w:t xml:space="preserve"> · GitLab</w:t>
      </w:r>
      <w:r w:rsidR="00AA099A" w:rsidRPr="00AA099A">
        <w:rPr>
          <w:lang w:val="en-US"/>
        </w:rPr>
        <w:t>. (n.d.). https://gitlab.fdmci.hva.nl/ad-software-development-2425/201/team-6/wealthcare-front-end/-/tree/main/.gitlab/issue_templates</w:t>
      </w:r>
    </w:p>
    <w:p w14:paraId="6F260D81" w14:textId="77777777" w:rsidR="00F26610" w:rsidRPr="00F26610" w:rsidRDefault="00F26610">
      <w:pPr>
        <w:pStyle w:val="EndnoteText"/>
        <w:rPr>
          <w:lang w:val="en-US"/>
        </w:rPr>
      </w:pPr>
    </w:p>
  </w:endnote>
  <w:endnote w:id="3">
    <w:p w14:paraId="23F36064" w14:textId="414CCBF3" w:rsidR="00AA099A" w:rsidRPr="00AA099A" w:rsidRDefault="00F26610" w:rsidP="00AA099A">
      <w:pPr>
        <w:pStyle w:val="EndnoteText"/>
        <w:rPr>
          <w:lang w:val="en-US"/>
        </w:rPr>
      </w:pPr>
      <w:r>
        <w:rPr>
          <w:rStyle w:val="EndnoteReference"/>
        </w:rPr>
        <w:endnoteRef/>
      </w:r>
      <w:r w:rsidRPr="00F26610">
        <w:rPr>
          <w:lang w:val="en-US"/>
        </w:rPr>
        <w:t xml:space="preserve"> </w:t>
      </w:r>
      <w:r w:rsidR="00AA099A" w:rsidRPr="00AA099A">
        <w:rPr>
          <w:i/>
          <w:iCs/>
          <w:lang w:val="en-US"/>
        </w:rPr>
        <w:t>Issue Template backend</w:t>
      </w:r>
      <w:r w:rsidR="00AA099A" w:rsidRPr="00AA099A">
        <w:rPr>
          <w:i/>
          <w:iCs/>
          <w:lang w:val="en-US"/>
        </w:rPr>
        <w:t xml:space="preserve"> · GitLab</w:t>
      </w:r>
      <w:r w:rsidR="00AA099A" w:rsidRPr="00AA099A">
        <w:rPr>
          <w:lang w:val="en-US"/>
        </w:rPr>
        <w:t>. (n.d.). https://gitlab.fdmci.hva.nl/ad-software-development-2425/201/team-6/wealthcare-back-end/dannique/-/tree/main/.gitlab/issue_templates</w:t>
      </w:r>
    </w:p>
    <w:p w14:paraId="5FE6298C" w14:textId="4AC59726" w:rsidR="00F26610" w:rsidRPr="00F26610" w:rsidRDefault="00F26610">
      <w:pPr>
        <w:pStyle w:val="EndnoteText"/>
        <w:rPr>
          <w:lang w:val="en-US"/>
        </w:rPr>
      </w:pPr>
    </w:p>
  </w:endnote>
  <w:endnote w:id="4">
    <w:p w14:paraId="2EC3EF6A" w14:textId="7E931301" w:rsidR="00986871" w:rsidRPr="00AA099A" w:rsidRDefault="00986871">
      <w:pPr>
        <w:pStyle w:val="EndnoteText"/>
      </w:pPr>
      <w:r>
        <w:rPr>
          <w:rStyle w:val="EndnoteReference"/>
        </w:rPr>
        <w:endnoteRef/>
      </w:r>
      <w:r w:rsidRPr="00986871">
        <w:rPr>
          <w:lang w:val="en-US"/>
        </w:rPr>
        <w:t xml:space="preserve"> </w:t>
      </w:r>
      <w:r w:rsidR="00AA099A">
        <w:rPr>
          <w:i/>
          <w:iCs/>
          <w:lang w:val="en-US"/>
        </w:rPr>
        <w:t xml:space="preserve">Team </w:t>
      </w:r>
      <w:proofErr w:type="spellStart"/>
      <w:r w:rsidR="00AA099A">
        <w:rPr>
          <w:i/>
          <w:iCs/>
          <w:lang w:val="en-US"/>
        </w:rPr>
        <w:t>Wealthcare</w:t>
      </w:r>
      <w:proofErr w:type="spellEnd"/>
      <w:r w:rsidR="00AA099A" w:rsidRPr="00AA099A">
        <w:rPr>
          <w:i/>
          <w:iCs/>
          <w:lang w:val="en-US"/>
        </w:rPr>
        <w:t xml:space="preserve"> </w:t>
      </w:r>
      <w:r w:rsidR="00AA099A">
        <w:rPr>
          <w:i/>
          <w:iCs/>
          <w:lang w:val="en-US"/>
        </w:rPr>
        <w:t>coding standards</w:t>
      </w:r>
      <w:r w:rsidR="00AA099A" w:rsidRPr="00AA099A">
        <w:rPr>
          <w:i/>
          <w:iCs/>
          <w:lang w:val="en-US"/>
        </w:rPr>
        <w:t xml:space="preserve"> · GitLab</w:t>
      </w:r>
      <w:r w:rsidR="00AA099A" w:rsidRPr="00AA099A">
        <w:rPr>
          <w:lang w:val="en-US"/>
        </w:rPr>
        <w:t xml:space="preserve">. (n.d.). </w:t>
      </w:r>
      <w:hyperlink r:id="rId2" w:history="1">
        <w:r w:rsidRPr="00AA099A">
          <w:rPr>
            <w:rStyle w:val="Hyperlink"/>
          </w:rPr>
          <w:t>https://gitlab.fdmci.hva.nl/groups/ad-software-development-2425/201/team-6/-/wikis/coding-standards</w:t>
        </w:r>
      </w:hyperlink>
    </w:p>
    <w:p w14:paraId="0B3A4C57" w14:textId="77777777" w:rsidR="00986871" w:rsidRPr="00AA099A" w:rsidRDefault="00986871">
      <w:pPr>
        <w:pStyle w:val="EndnoteText"/>
      </w:pPr>
    </w:p>
  </w:endnote>
  <w:endnote w:id="5">
    <w:p w14:paraId="6AA24F23" w14:textId="4B6CF795" w:rsidR="00986871" w:rsidRPr="00AA099A" w:rsidRDefault="00986871">
      <w:pPr>
        <w:pStyle w:val="EndnoteText"/>
      </w:pPr>
      <w:r>
        <w:rPr>
          <w:rStyle w:val="EndnoteReference"/>
        </w:rPr>
        <w:endnoteRef/>
      </w:r>
      <w:r w:rsidRPr="00986871">
        <w:rPr>
          <w:lang w:val="en-US"/>
        </w:rPr>
        <w:t xml:space="preserve"> </w:t>
      </w:r>
      <w:r w:rsidR="00AA099A">
        <w:rPr>
          <w:i/>
          <w:iCs/>
          <w:lang w:val="en-US"/>
        </w:rPr>
        <w:t xml:space="preserve">Team </w:t>
      </w:r>
      <w:proofErr w:type="spellStart"/>
      <w:r w:rsidR="00AA099A">
        <w:rPr>
          <w:i/>
          <w:iCs/>
          <w:lang w:val="en-US"/>
        </w:rPr>
        <w:t>Wealthcare</w:t>
      </w:r>
      <w:proofErr w:type="spellEnd"/>
      <w:r w:rsidR="00AA099A">
        <w:rPr>
          <w:i/>
          <w:iCs/>
          <w:lang w:val="en-US"/>
        </w:rPr>
        <w:t xml:space="preserve"> DoD</w:t>
      </w:r>
      <w:r w:rsidR="00AA099A" w:rsidRPr="00AA099A">
        <w:rPr>
          <w:i/>
          <w:iCs/>
          <w:lang w:val="en-US"/>
        </w:rPr>
        <w:t>· GitLab</w:t>
      </w:r>
      <w:r w:rsidR="00AA099A" w:rsidRPr="00AA099A">
        <w:rPr>
          <w:lang w:val="en-US"/>
        </w:rPr>
        <w:t xml:space="preserve">. (n.d.). </w:t>
      </w:r>
      <w:hyperlink r:id="rId3" w:history="1">
        <w:r w:rsidRPr="00AA099A">
          <w:rPr>
            <w:rStyle w:val="Hyperlink"/>
          </w:rPr>
          <w:t>https://gitlab.fdmci.hva.nl/groups/ad-software-development-2425/201/team-6/-/wikis/definition-of-done</w:t>
        </w:r>
      </w:hyperlink>
    </w:p>
    <w:p w14:paraId="773AEB23" w14:textId="77777777" w:rsidR="00986871" w:rsidRPr="00AA099A" w:rsidRDefault="00986871">
      <w:pPr>
        <w:pStyle w:val="EndnoteText"/>
      </w:pPr>
    </w:p>
  </w:endnote>
  <w:endnote w:id="6">
    <w:p w14:paraId="72A365AE" w14:textId="40DDFEAF" w:rsidR="003723BB" w:rsidRPr="00AA099A" w:rsidRDefault="003723BB">
      <w:pPr>
        <w:pStyle w:val="EndnoteText"/>
      </w:pPr>
      <w:r>
        <w:rPr>
          <w:rStyle w:val="EndnoteReference"/>
        </w:rPr>
        <w:endnoteRef/>
      </w:r>
      <w:r w:rsidRPr="00AA099A">
        <w:rPr>
          <w:lang w:val="en-US"/>
        </w:rPr>
        <w:t xml:space="preserve"> </w:t>
      </w:r>
      <w:r w:rsidR="00AA099A" w:rsidRPr="00AA099A">
        <w:rPr>
          <w:i/>
          <w:iCs/>
          <w:lang w:val="en-US"/>
        </w:rPr>
        <w:t>A quote by Plato</w:t>
      </w:r>
      <w:r w:rsidR="00AA099A" w:rsidRPr="00AA099A">
        <w:rPr>
          <w:lang w:val="en-US"/>
        </w:rPr>
        <w:t xml:space="preserve">. (n.d.). </w:t>
      </w:r>
      <w:hyperlink r:id="rId4" w:history="1">
        <w:r w:rsidR="00AA099A" w:rsidRPr="00493A09">
          <w:rPr>
            <w:rStyle w:val="Hyperlink"/>
          </w:rPr>
          <w:t>https://www.goodreads.com/quotes/10158279-only-those-who-do-not-seek-power-are-qualified-to</w:t>
        </w:r>
      </w:hyperlink>
    </w:p>
    <w:p w14:paraId="6F726E93" w14:textId="77777777" w:rsidR="003723BB" w:rsidRPr="00AA099A" w:rsidRDefault="003723BB">
      <w:pPr>
        <w:pStyle w:val="EndnoteText"/>
      </w:pPr>
    </w:p>
  </w:endnote>
  <w:endnote w:id="7">
    <w:p w14:paraId="0417C513" w14:textId="15F43C79" w:rsidR="00416AA7" w:rsidRDefault="00416AA7">
      <w:pPr>
        <w:pStyle w:val="EndnoteText"/>
        <w:rPr>
          <w:lang w:val="en-US"/>
        </w:rPr>
      </w:pPr>
      <w:r>
        <w:rPr>
          <w:rStyle w:val="EndnoteReference"/>
        </w:rPr>
        <w:endnoteRef/>
      </w:r>
      <w:r w:rsidRPr="00416AA7">
        <w:rPr>
          <w:lang w:val="en-US"/>
        </w:rPr>
        <w:t xml:space="preserve"> </w:t>
      </w:r>
      <w:r w:rsidR="00AA099A">
        <w:rPr>
          <w:i/>
          <w:iCs/>
          <w:lang w:val="en-US"/>
        </w:rPr>
        <w:t xml:space="preserve">Team </w:t>
      </w:r>
      <w:proofErr w:type="spellStart"/>
      <w:r w:rsidR="00AA099A">
        <w:rPr>
          <w:i/>
          <w:iCs/>
          <w:lang w:val="en-US"/>
        </w:rPr>
        <w:t>Wealthcare</w:t>
      </w:r>
      <w:proofErr w:type="spellEnd"/>
      <w:r w:rsidR="00AA099A">
        <w:rPr>
          <w:i/>
          <w:iCs/>
          <w:lang w:val="en-US"/>
        </w:rPr>
        <w:t xml:space="preserve"> </w:t>
      </w:r>
      <w:r w:rsidR="00AA099A">
        <w:rPr>
          <w:i/>
          <w:iCs/>
          <w:lang w:val="en-US"/>
        </w:rPr>
        <w:t>backend Dannique Merge request</w:t>
      </w:r>
      <w:r w:rsidR="008F52F8">
        <w:rPr>
          <w:i/>
          <w:iCs/>
          <w:lang w:val="en-US"/>
        </w:rPr>
        <w:t xml:space="preserve"> 6 comment</w:t>
      </w:r>
      <w:r w:rsidR="00AA099A" w:rsidRPr="00AA099A">
        <w:rPr>
          <w:i/>
          <w:iCs/>
          <w:lang w:val="en-US"/>
        </w:rPr>
        <w:t>· GitLab</w:t>
      </w:r>
      <w:r w:rsidR="00AA099A" w:rsidRPr="00AA099A">
        <w:rPr>
          <w:lang w:val="en-US"/>
        </w:rPr>
        <w:t xml:space="preserve">. (n.d.). </w:t>
      </w:r>
      <w:hyperlink r:id="rId5" w:history="1">
        <w:r w:rsidRPr="00493A09">
          <w:rPr>
            <w:rStyle w:val="Hyperlink"/>
            <w:lang w:val="en-US"/>
          </w:rPr>
          <w:t>https://gitlab.fdmci.hva.nl/ad-software-development-2425/201/team-6/wealthcare-back-end/dannique/-/merge_requests/6#note_1078886</w:t>
        </w:r>
      </w:hyperlink>
    </w:p>
    <w:p w14:paraId="5B268779" w14:textId="77777777" w:rsidR="00416AA7" w:rsidRPr="00416AA7" w:rsidRDefault="00416AA7">
      <w:pPr>
        <w:pStyle w:val="EndnoteText"/>
        <w:rPr>
          <w:lang w:val="en-US"/>
        </w:rPr>
      </w:pPr>
    </w:p>
  </w:endnote>
  <w:endnote w:id="8">
    <w:p w14:paraId="17ADCE54" w14:textId="31B6FFD1" w:rsidR="00416AA7" w:rsidRDefault="00416AA7">
      <w:pPr>
        <w:pStyle w:val="EndnoteText"/>
        <w:rPr>
          <w:lang w:val="en-US"/>
        </w:rPr>
      </w:pPr>
      <w:r>
        <w:rPr>
          <w:rStyle w:val="EndnoteReference"/>
        </w:rPr>
        <w:endnoteRef/>
      </w:r>
      <w:r w:rsidRPr="00416AA7">
        <w:rPr>
          <w:lang w:val="en-US"/>
        </w:rPr>
        <w:t xml:space="preserve"> </w:t>
      </w:r>
      <w:r w:rsidR="008F52F8">
        <w:rPr>
          <w:i/>
          <w:iCs/>
          <w:lang w:val="en-US"/>
        </w:rPr>
        <w:t xml:space="preserve">Team </w:t>
      </w:r>
      <w:proofErr w:type="spellStart"/>
      <w:r w:rsidR="008F52F8">
        <w:rPr>
          <w:i/>
          <w:iCs/>
          <w:lang w:val="en-US"/>
        </w:rPr>
        <w:t>Wealthcare</w:t>
      </w:r>
      <w:proofErr w:type="spellEnd"/>
      <w:r w:rsidR="008F52F8">
        <w:rPr>
          <w:i/>
          <w:iCs/>
          <w:lang w:val="en-US"/>
        </w:rPr>
        <w:t xml:space="preserve"> backend Dannique Merge reques</w:t>
      </w:r>
      <w:r w:rsidR="008F52F8">
        <w:rPr>
          <w:i/>
          <w:iCs/>
          <w:lang w:val="en-US"/>
        </w:rPr>
        <w:t>t 6 commen</w:t>
      </w:r>
      <w:r w:rsidR="008F52F8">
        <w:rPr>
          <w:i/>
          <w:iCs/>
          <w:lang w:val="en-US"/>
        </w:rPr>
        <w:t>t</w:t>
      </w:r>
      <w:r w:rsidR="008F52F8" w:rsidRPr="00AA099A">
        <w:rPr>
          <w:i/>
          <w:iCs/>
          <w:lang w:val="en-US"/>
        </w:rPr>
        <w:t>· GitLab</w:t>
      </w:r>
      <w:r w:rsidR="008F52F8" w:rsidRPr="00AA099A">
        <w:rPr>
          <w:lang w:val="en-US"/>
        </w:rPr>
        <w:t xml:space="preserve">. (n.d.). </w:t>
      </w:r>
      <w:hyperlink r:id="rId6" w:history="1">
        <w:r w:rsidRPr="00493A09">
          <w:rPr>
            <w:rStyle w:val="Hyperlink"/>
            <w:lang w:val="en-US"/>
          </w:rPr>
          <w:t>https://gitlab.fdmci.hva.nl/ad-software-development-2425/201/team-6/wealthcare-back-end/dannique/-/merge_requests/6#note_1078814</w:t>
        </w:r>
      </w:hyperlink>
    </w:p>
    <w:p w14:paraId="2EAABA12" w14:textId="77777777" w:rsidR="00416AA7" w:rsidRPr="00416AA7" w:rsidRDefault="00416AA7">
      <w:pPr>
        <w:pStyle w:val="EndnoteText"/>
        <w:rPr>
          <w:lang w:val="en-US"/>
        </w:rPr>
      </w:pPr>
    </w:p>
  </w:endnote>
  <w:endnote w:id="9">
    <w:p w14:paraId="537151AC" w14:textId="7211C55B" w:rsidR="0001574A" w:rsidRDefault="0001574A">
      <w:pPr>
        <w:pStyle w:val="EndnoteText"/>
        <w:rPr>
          <w:lang w:val="en-US"/>
        </w:rPr>
      </w:pPr>
      <w:r>
        <w:rPr>
          <w:rStyle w:val="EndnoteReference"/>
        </w:rPr>
        <w:endnoteRef/>
      </w:r>
      <w:r w:rsidRPr="0001574A">
        <w:rPr>
          <w:lang w:val="en-US"/>
        </w:rPr>
        <w:t xml:space="preserve"> </w:t>
      </w:r>
      <w:r w:rsidR="008F52F8">
        <w:rPr>
          <w:i/>
          <w:iCs/>
          <w:lang w:val="en-US"/>
        </w:rPr>
        <w:t xml:space="preserve">Team </w:t>
      </w:r>
      <w:proofErr w:type="spellStart"/>
      <w:r w:rsidR="008F52F8">
        <w:rPr>
          <w:i/>
          <w:iCs/>
          <w:lang w:val="en-US"/>
        </w:rPr>
        <w:t>Wealthcare</w:t>
      </w:r>
      <w:proofErr w:type="spellEnd"/>
      <w:r w:rsidR="008F52F8">
        <w:rPr>
          <w:i/>
          <w:iCs/>
          <w:lang w:val="en-US"/>
        </w:rPr>
        <w:t xml:space="preserve"> backend Dannique Merge request</w:t>
      </w:r>
      <w:r w:rsidR="008F52F8">
        <w:rPr>
          <w:i/>
          <w:iCs/>
          <w:lang w:val="en-US"/>
        </w:rPr>
        <w:t xml:space="preserve"> 4 comment</w:t>
      </w:r>
      <w:r w:rsidR="008F52F8" w:rsidRPr="00AA099A">
        <w:rPr>
          <w:i/>
          <w:iCs/>
          <w:lang w:val="en-US"/>
        </w:rPr>
        <w:t>· GitLab</w:t>
      </w:r>
      <w:r w:rsidR="008F52F8" w:rsidRPr="00AA099A">
        <w:rPr>
          <w:lang w:val="en-US"/>
        </w:rPr>
        <w:t xml:space="preserve">. (n.d.). </w:t>
      </w:r>
      <w:hyperlink r:id="rId7" w:history="1">
        <w:r w:rsidRPr="00493A09">
          <w:rPr>
            <w:rStyle w:val="Hyperlink"/>
            <w:lang w:val="en-US"/>
          </w:rPr>
          <w:t>https://gitlab.fdmci.hva.nl/ad-software-development-2425/201/team-6/wealthcare-back-end/dannique/-/merge_requests/4#note_996994</w:t>
        </w:r>
      </w:hyperlink>
    </w:p>
    <w:p w14:paraId="2523B7C3" w14:textId="77777777" w:rsidR="0001574A" w:rsidRPr="0001574A" w:rsidRDefault="0001574A">
      <w:pPr>
        <w:pStyle w:val="EndnoteText"/>
        <w:rPr>
          <w:lang w:val="en-US"/>
        </w:rPr>
      </w:pPr>
    </w:p>
  </w:endnote>
  <w:endnote w:id="10">
    <w:p w14:paraId="18D8EEFD" w14:textId="6B45A403" w:rsidR="0001574A" w:rsidRDefault="0001574A">
      <w:pPr>
        <w:pStyle w:val="EndnoteText"/>
        <w:rPr>
          <w:lang w:val="en-US"/>
        </w:rPr>
      </w:pPr>
      <w:r>
        <w:rPr>
          <w:rStyle w:val="EndnoteReference"/>
        </w:rPr>
        <w:endnoteRef/>
      </w:r>
      <w:r w:rsidRPr="0001574A">
        <w:rPr>
          <w:lang w:val="en-US"/>
        </w:rPr>
        <w:t xml:space="preserve"> </w:t>
      </w:r>
      <w:r w:rsidR="008F52F8">
        <w:rPr>
          <w:i/>
          <w:iCs/>
          <w:lang w:val="en-US"/>
        </w:rPr>
        <w:t xml:space="preserve">Team </w:t>
      </w:r>
      <w:proofErr w:type="spellStart"/>
      <w:r w:rsidR="008F52F8">
        <w:rPr>
          <w:i/>
          <w:iCs/>
          <w:lang w:val="en-US"/>
        </w:rPr>
        <w:t>Wealthcare</w:t>
      </w:r>
      <w:proofErr w:type="spellEnd"/>
      <w:r w:rsidR="008F52F8">
        <w:rPr>
          <w:i/>
          <w:iCs/>
          <w:lang w:val="en-US"/>
        </w:rPr>
        <w:t xml:space="preserve"> backend Dannique Merge request</w:t>
      </w:r>
      <w:r w:rsidR="008F52F8">
        <w:rPr>
          <w:i/>
          <w:iCs/>
          <w:lang w:val="en-US"/>
        </w:rPr>
        <w:t xml:space="preserve"> 4 comment</w:t>
      </w:r>
      <w:r w:rsidR="008F52F8" w:rsidRPr="00AA099A">
        <w:rPr>
          <w:i/>
          <w:iCs/>
          <w:lang w:val="en-US"/>
        </w:rPr>
        <w:t>· GitLab</w:t>
      </w:r>
      <w:r w:rsidR="008F52F8" w:rsidRPr="00AA099A">
        <w:rPr>
          <w:lang w:val="en-US"/>
        </w:rPr>
        <w:t xml:space="preserve">. (n.d.). </w:t>
      </w:r>
      <w:hyperlink r:id="rId8" w:history="1">
        <w:r w:rsidRPr="00493A09">
          <w:rPr>
            <w:rStyle w:val="Hyperlink"/>
            <w:lang w:val="en-US"/>
          </w:rPr>
          <w:t>https://gitlab.fdmci.hva.nl/ad-software-development-2425/201/team-6/wealthcare-back-end/dannique/-/merge_requests/4#note_</w:t>
        </w:r>
        <w:r w:rsidRPr="00493A09">
          <w:rPr>
            <w:rStyle w:val="Hyperlink"/>
            <w:lang w:val="en-US"/>
          </w:rPr>
          <w:t>9</w:t>
        </w:r>
        <w:r w:rsidRPr="00493A09">
          <w:rPr>
            <w:rStyle w:val="Hyperlink"/>
            <w:lang w:val="en-US"/>
          </w:rPr>
          <w:t>97101</w:t>
        </w:r>
      </w:hyperlink>
    </w:p>
    <w:p w14:paraId="30733039" w14:textId="77777777" w:rsidR="0001574A" w:rsidRPr="0001574A" w:rsidRDefault="0001574A">
      <w:pPr>
        <w:pStyle w:val="EndnoteText"/>
        <w:rPr>
          <w:lang w:val="en-US"/>
        </w:rPr>
      </w:pPr>
    </w:p>
  </w:endnote>
  <w:endnote w:id="11">
    <w:p w14:paraId="711F5798" w14:textId="3F8C9F65" w:rsidR="0002069B" w:rsidRPr="008F52F8" w:rsidRDefault="0002069B" w:rsidP="0002069B">
      <w:pPr>
        <w:rPr>
          <w:sz w:val="20"/>
          <w:szCs w:val="20"/>
          <w:lang w:val="en-US"/>
        </w:rPr>
      </w:pPr>
      <w:r w:rsidRPr="008F52F8">
        <w:rPr>
          <w:rStyle w:val="EndnoteReference"/>
          <w:sz w:val="20"/>
          <w:szCs w:val="20"/>
        </w:rPr>
        <w:endnoteRef/>
      </w:r>
      <w:r w:rsidRPr="008F52F8">
        <w:rPr>
          <w:sz w:val="20"/>
          <w:szCs w:val="20"/>
          <w:lang w:val="en-US"/>
        </w:rPr>
        <w:t xml:space="preserve"> </w:t>
      </w:r>
      <w:r w:rsidR="008F52F8" w:rsidRPr="008F52F8">
        <w:rPr>
          <w:i/>
          <w:iCs/>
          <w:sz w:val="20"/>
          <w:szCs w:val="20"/>
          <w:lang w:val="en-US"/>
        </w:rPr>
        <w:t xml:space="preserve">Team </w:t>
      </w:r>
      <w:proofErr w:type="spellStart"/>
      <w:r w:rsidR="008F52F8" w:rsidRPr="008F52F8">
        <w:rPr>
          <w:i/>
          <w:iCs/>
          <w:sz w:val="20"/>
          <w:szCs w:val="20"/>
          <w:lang w:val="en-US"/>
        </w:rPr>
        <w:t>Wealthcare</w:t>
      </w:r>
      <w:proofErr w:type="spellEnd"/>
      <w:r w:rsidR="008F52F8" w:rsidRPr="008F52F8">
        <w:rPr>
          <w:i/>
          <w:iCs/>
          <w:sz w:val="20"/>
          <w:szCs w:val="20"/>
          <w:lang w:val="en-US"/>
        </w:rPr>
        <w:t xml:space="preserve"> backend Dannique </w:t>
      </w:r>
      <w:r w:rsidR="008F52F8">
        <w:rPr>
          <w:i/>
          <w:iCs/>
          <w:sz w:val="20"/>
          <w:szCs w:val="20"/>
          <w:lang w:val="en-US"/>
        </w:rPr>
        <w:t>Commit</w:t>
      </w:r>
      <w:r w:rsidR="008F52F8" w:rsidRPr="008F52F8">
        <w:rPr>
          <w:i/>
          <w:iCs/>
          <w:sz w:val="20"/>
          <w:szCs w:val="20"/>
          <w:lang w:val="en-US"/>
        </w:rPr>
        <w:t>·</w:t>
      </w:r>
      <w:r w:rsidR="008F52F8" w:rsidRPr="008F52F8">
        <w:rPr>
          <w:bCs/>
          <w:i/>
          <w:iCs/>
          <w:sz w:val="20"/>
          <w:szCs w:val="20"/>
          <w:lang w:val="en-US"/>
        </w:rPr>
        <w:t xml:space="preserve"> GitLab</w:t>
      </w:r>
      <w:r w:rsidR="008F52F8" w:rsidRPr="008F52F8">
        <w:rPr>
          <w:bCs/>
          <w:sz w:val="20"/>
          <w:szCs w:val="20"/>
          <w:lang w:val="en-US"/>
        </w:rPr>
        <w:t xml:space="preserve">. (n.d.). </w:t>
      </w:r>
      <w:hyperlink r:id="rId9" w:history="1">
        <w:r w:rsidRPr="008F52F8">
          <w:rPr>
            <w:rStyle w:val="Hyperlink"/>
            <w:sz w:val="20"/>
            <w:szCs w:val="20"/>
            <w:lang w:val="en-US"/>
          </w:rPr>
          <w:t>https://gitlab.fdmci.hva.nl/ad-software-development-2425/201/team-6/wealthcare-back-end/dannique/-/commit/2528cc07cec170d377e2ff8f64c516808f4a1247</w:t>
        </w:r>
      </w:hyperlink>
    </w:p>
    <w:p w14:paraId="5DA976E4" w14:textId="77777777" w:rsidR="0002069B" w:rsidRPr="0002069B" w:rsidRDefault="0002069B" w:rsidP="0002069B">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71AA8" w14:textId="77777777" w:rsidR="00397648" w:rsidRDefault="00397648">
    <w:pPr>
      <w:pStyle w:val="Footer"/>
    </w:pPr>
    <w:r>
      <w:rPr>
        <w:noProof/>
      </w:rPr>
      <w:drawing>
        <wp:anchor distT="0" distB="0" distL="114300" distR="114300" simplePos="0" relativeHeight="251669504" behindDoc="1" locked="0" layoutInCell="1" allowOverlap="0" wp14:anchorId="033AA570" wp14:editId="7BE961EC">
          <wp:simplePos x="0" y="0"/>
          <wp:positionH relativeFrom="page">
            <wp:align>right</wp:align>
          </wp:positionH>
          <wp:positionV relativeFrom="page">
            <wp:align>bottom</wp:align>
          </wp:positionV>
          <wp:extent cx="2462400" cy="813600"/>
          <wp:effectExtent l="0" t="0" r="0" b="0"/>
          <wp:wrapNone/>
          <wp:docPr id="3" name="Afbeelding 7" descr="Creating Tom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7" descr="Creating Tomorrow"/>
                  <pic:cNvPicPr/>
                </pic:nvPicPr>
                <pic:blipFill>
                  <a:blip r:embed="rId1">
                    <a:extLst>
                      <a:ext uri="{28A0092B-C50C-407E-A947-70E740481C1C}">
                        <a14:useLocalDpi xmlns:a14="http://schemas.microsoft.com/office/drawing/2010/main" val="0"/>
                      </a:ext>
                    </a:extLst>
                  </a:blip>
                  <a:stretch>
                    <a:fillRect/>
                  </a:stretch>
                </pic:blipFill>
                <pic:spPr>
                  <a:xfrm>
                    <a:off x="0" y="0"/>
                    <a:ext cx="2462400" cy="813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1D2198" w14:textId="77777777" w:rsidR="00183147" w:rsidRDefault="00183147" w:rsidP="00107404">
      <w:r>
        <w:separator/>
      </w:r>
    </w:p>
    <w:p w14:paraId="5D9E80E9" w14:textId="77777777" w:rsidR="00183147" w:rsidRDefault="00183147"/>
    <w:p w14:paraId="24C4496E" w14:textId="77777777" w:rsidR="00183147" w:rsidRDefault="00183147"/>
  </w:footnote>
  <w:footnote w:type="continuationSeparator" w:id="0">
    <w:p w14:paraId="0D292B05" w14:textId="77777777" w:rsidR="00183147" w:rsidRDefault="00183147" w:rsidP="00107404">
      <w:r>
        <w:continuationSeparator/>
      </w:r>
    </w:p>
    <w:p w14:paraId="7F641F67" w14:textId="77777777" w:rsidR="00183147" w:rsidRDefault="00183147"/>
    <w:p w14:paraId="3F15A249" w14:textId="77777777" w:rsidR="00183147" w:rsidRDefault="001831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C31BB" w14:textId="77777777" w:rsidR="00E615D6" w:rsidRDefault="00E615D6" w:rsidP="00107404">
    <w:pPr>
      <w:pStyle w:val="Header"/>
    </w:pPr>
  </w:p>
  <w:p w14:paraId="238CB5FE" w14:textId="77777777" w:rsidR="00955367" w:rsidRDefault="00955367"/>
  <w:p w14:paraId="682E89B1" w14:textId="77777777" w:rsidR="00955367" w:rsidRDefault="009553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3D469" w14:textId="77777777" w:rsidR="00316577" w:rsidRDefault="00397648">
    <w:pPr>
      <w:pStyle w:val="Header"/>
    </w:pPr>
    <w:r>
      <w:rPr>
        <w:noProof/>
      </w:rPr>
      <w:drawing>
        <wp:anchor distT="0" distB="0" distL="114300" distR="114300" simplePos="0" relativeHeight="251658239" behindDoc="1" locked="0" layoutInCell="1" allowOverlap="1" wp14:anchorId="654DD008" wp14:editId="7532B52B">
          <wp:simplePos x="0" y="0"/>
          <wp:positionH relativeFrom="page">
            <wp:align>center</wp:align>
          </wp:positionH>
          <wp:positionV relativeFrom="page">
            <wp:align>center</wp:align>
          </wp:positionV>
          <wp:extent cx="7552800" cy="10684800"/>
          <wp:effectExtent l="0" t="0" r="381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52800" cy="1068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0" wp14:anchorId="355D32E6" wp14:editId="53767A32">
          <wp:simplePos x="0" y="0"/>
          <wp:positionH relativeFrom="page">
            <wp:align>right</wp:align>
          </wp:positionH>
          <wp:positionV relativeFrom="page">
            <wp:align>top</wp:align>
          </wp:positionV>
          <wp:extent cx="3780000" cy="813600"/>
          <wp:effectExtent l="0" t="0" r="0" b="0"/>
          <wp:wrapNone/>
          <wp:docPr id="1" name="Afbeelding 6" descr="Logo Hogeschool van Amster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6" descr="Logo Hogeschool van Amsterdam"/>
                  <pic:cNvPicPr/>
                </pic:nvPicPr>
                <pic:blipFill>
                  <a:blip r:embed="rId2">
                    <a:extLst>
                      <a:ext uri="{28A0092B-C50C-407E-A947-70E740481C1C}">
                        <a14:useLocalDpi xmlns:a14="http://schemas.microsoft.com/office/drawing/2010/main" val="0"/>
                      </a:ext>
                    </a:extLst>
                  </a:blip>
                  <a:stretch>
                    <a:fillRect/>
                  </a:stretch>
                </pic:blipFill>
                <pic:spPr>
                  <a:xfrm>
                    <a:off x="0" y="0"/>
                    <a:ext cx="3780000" cy="813600"/>
                  </a:xfrm>
                  <a:prstGeom prst="rect">
                    <a:avLst/>
                  </a:prstGeom>
                </pic:spPr>
              </pic:pic>
            </a:graphicData>
          </a:graphic>
          <wp14:sizeRelH relativeFrom="margin">
            <wp14:pctWidth>0</wp14:pctWidth>
          </wp14:sizeRelH>
          <wp14:sizeRelV relativeFrom="margin">
            <wp14:pctHeight>0</wp14:pctHeight>
          </wp14:sizeRelV>
        </wp:anchor>
      </w:drawing>
    </w:r>
  </w:p>
  <w:p w14:paraId="7AB880BB" w14:textId="77777777" w:rsidR="00316577" w:rsidRDefault="00316577" w:rsidP="001074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D70"/>
    <w:multiLevelType w:val="multilevel"/>
    <w:tmpl w:val="1F30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D30CC"/>
    <w:multiLevelType w:val="hybridMultilevel"/>
    <w:tmpl w:val="DA64DC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BC036D"/>
    <w:multiLevelType w:val="multilevel"/>
    <w:tmpl w:val="18C6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16077"/>
    <w:multiLevelType w:val="multilevel"/>
    <w:tmpl w:val="E348E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220BB"/>
    <w:multiLevelType w:val="multilevel"/>
    <w:tmpl w:val="DB38AC8C"/>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5" w15:restartNumberingAfterBreak="0">
    <w:nsid w:val="04D10881"/>
    <w:multiLevelType w:val="multilevel"/>
    <w:tmpl w:val="BD261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4828D5"/>
    <w:multiLevelType w:val="hybridMultilevel"/>
    <w:tmpl w:val="3DBCBC5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6482C9F"/>
    <w:multiLevelType w:val="multilevel"/>
    <w:tmpl w:val="30D00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82FDD"/>
    <w:multiLevelType w:val="multilevel"/>
    <w:tmpl w:val="F176C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D35432"/>
    <w:multiLevelType w:val="multilevel"/>
    <w:tmpl w:val="949A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60BCC"/>
    <w:multiLevelType w:val="multilevel"/>
    <w:tmpl w:val="A1AC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9576A2"/>
    <w:multiLevelType w:val="multilevel"/>
    <w:tmpl w:val="1A684EAE"/>
    <w:lvl w:ilvl="0">
      <w:start w:val="1"/>
      <w:numFmt w:val="decimal"/>
      <w:pStyle w:val="Heading1"/>
      <w:lvlText w:val="%1."/>
      <w:lvlJc w:val="left"/>
      <w:pPr>
        <w:ind w:left="510" w:hanging="510"/>
      </w:pPr>
      <w:rPr>
        <w:rFonts w:hint="default"/>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680" w:hanging="68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BD2379F"/>
    <w:multiLevelType w:val="multilevel"/>
    <w:tmpl w:val="23BA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C53D70"/>
    <w:multiLevelType w:val="multilevel"/>
    <w:tmpl w:val="6A8C0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9F5F05"/>
    <w:multiLevelType w:val="multilevel"/>
    <w:tmpl w:val="1B8C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48122F"/>
    <w:multiLevelType w:val="hybridMultilevel"/>
    <w:tmpl w:val="C7A4824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15:restartNumberingAfterBreak="0">
    <w:nsid w:val="12C6774E"/>
    <w:multiLevelType w:val="multilevel"/>
    <w:tmpl w:val="567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F84C6C"/>
    <w:multiLevelType w:val="multilevel"/>
    <w:tmpl w:val="14F0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16F90"/>
    <w:multiLevelType w:val="multilevel"/>
    <w:tmpl w:val="7AB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74F0C"/>
    <w:multiLevelType w:val="multilevel"/>
    <w:tmpl w:val="87FA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FB3FF4"/>
    <w:multiLevelType w:val="multilevel"/>
    <w:tmpl w:val="534A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D716D"/>
    <w:multiLevelType w:val="multilevel"/>
    <w:tmpl w:val="5EA8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650B5"/>
    <w:multiLevelType w:val="multilevel"/>
    <w:tmpl w:val="0058B2DC"/>
    <w:lvl w:ilvl="0">
      <w:start w:val="2"/>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23" w15:restartNumberingAfterBreak="0">
    <w:nsid w:val="1DAC1047"/>
    <w:multiLevelType w:val="multilevel"/>
    <w:tmpl w:val="6E648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247875"/>
    <w:multiLevelType w:val="multilevel"/>
    <w:tmpl w:val="E79A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537782"/>
    <w:multiLevelType w:val="multilevel"/>
    <w:tmpl w:val="F110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7215E2"/>
    <w:multiLevelType w:val="hybridMultilevel"/>
    <w:tmpl w:val="E05007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0767B62"/>
    <w:multiLevelType w:val="hybridMultilevel"/>
    <w:tmpl w:val="5CBE59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23FE6F60"/>
    <w:multiLevelType w:val="multilevel"/>
    <w:tmpl w:val="0A34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144AD9"/>
    <w:multiLevelType w:val="multilevel"/>
    <w:tmpl w:val="3396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8B0FCE"/>
    <w:multiLevelType w:val="multilevel"/>
    <w:tmpl w:val="0B64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8A6A2B"/>
    <w:multiLevelType w:val="multilevel"/>
    <w:tmpl w:val="49B8AD06"/>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26181672"/>
    <w:multiLevelType w:val="multilevel"/>
    <w:tmpl w:val="7BCC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C21EFE"/>
    <w:multiLevelType w:val="multilevel"/>
    <w:tmpl w:val="5702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7C3FE9"/>
    <w:multiLevelType w:val="multilevel"/>
    <w:tmpl w:val="1F0E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AF31E6"/>
    <w:multiLevelType w:val="multilevel"/>
    <w:tmpl w:val="E1E6C2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936A52"/>
    <w:multiLevelType w:val="multilevel"/>
    <w:tmpl w:val="29C83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D95F30"/>
    <w:multiLevelType w:val="multilevel"/>
    <w:tmpl w:val="21E81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5A5466"/>
    <w:multiLevelType w:val="multilevel"/>
    <w:tmpl w:val="12FE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012D6C"/>
    <w:multiLevelType w:val="multilevel"/>
    <w:tmpl w:val="99501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2A4026"/>
    <w:multiLevelType w:val="multilevel"/>
    <w:tmpl w:val="62D8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832100"/>
    <w:multiLevelType w:val="multilevel"/>
    <w:tmpl w:val="8558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FC74E4"/>
    <w:multiLevelType w:val="multilevel"/>
    <w:tmpl w:val="465A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FB4617"/>
    <w:multiLevelType w:val="hybridMultilevel"/>
    <w:tmpl w:val="4A60C5AE"/>
    <w:lvl w:ilvl="0" w:tplc="5F1647CE">
      <w:start w:val="1"/>
      <w:numFmt w:val="decimal"/>
      <w:lvlText w:val="%1."/>
      <w:lvlJc w:val="left"/>
      <w:pPr>
        <w:ind w:left="720" w:hanging="360"/>
      </w:pPr>
      <w:rPr>
        <w:rFonts w:hint="default"/>
        <w:b/>
      </w:rPr>
    </w:lvl>
    <w:lvl w:ilvl="1" w:tplc="04130003">
      <w:start w:val="1"/>
      <w:numFmt w:val="bullet"/>
      <w:lvlText w:val="o"/>
      <w:lvlJc w:val="left"/>
      <w:pPr>
        <w:ind w:left="1440" w:hanging="360"/>
      </w:pPr>
      <w:rPr>
        <w:rFonts w:ascii="Courier New" w:hAnsi="Courier New" w:cs="Courier New"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39B524BA"/>
    <w:multiLevelType w:val="multilevel"/>
    <w:tmpl w:val="3498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A05DAA"/>
    <w:multiLevelType w:val="multilevel"/>
    <w:tmpl w:val="1B16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7E1F19"/>
    <w:multiLevelType w:val="multilevel"/>
    <w:tmpl w:val="5BBC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A7205"/>
    <w:multiLevelType w:val="multilevel"/>
    <w:tmpl w:val="CF64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AE221B"/>
    <w:multiLevelType w:val="multilevel"/>
    <w:tmpl w:val="2856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A75C7"/>
    <w:multiLevelType w:val="multilevel"/>
    <w:tmpl w:val="402A0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F859FF"/>
    <w:multiLevelType w:val="multilevel"/>
    <w:tmpl w:val="C28A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902AD0"/>
    <w:multiLevelType w:val="multilevel"/>
    <w:tmpl w:val="6CB8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EC5D2D"/>
    <w:multiLevelType w:val="multilevel"/>
    <w:tmpl w:val="90243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A22E72"/>
    <w:multiLevelType w:val="multilevel"/>
    <w:tmpl w:val="081C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56713D"/>
    <w:multiLevelType w:val="multilevel"/>
    <w:tmpl w:val="76261CD4"/>
    <w:lvl w:ilvl="0">
      <w:start w:val="1"/>
      <w:numFmt w:val="bullet"/>
      <w:lvlText w:val="o"/>
      <w:lvlJc w:val="left"/>
      <w:pPr>
        <w:tabs>
          <w:tab w:val="num" w:pos="785"/>
        </w:tabs>
        <w:ind w:left="785"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EB3EE6"/>
    <w:multiLevelType w:val="multilevel"/>
    <w:tmpl w:val="9CDE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FB0F4C"/>
    <w:multiLevelType w:val="multilevel"/>
    <w:tmpl w:val="FC3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65522A"/>
    <w:multiLevelType w:val="multilevel"/>
    <w:tmpl w:val="D8386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6F2EC6"/>
    <w:multiLevelType w:val="multilevel"/>
    <w:tmpl w:val="6B0066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966BD6"/>
    <w:multiLevelType w:val="multilevel"/>
    <w:tmpl w:val="7F0C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B806FC"/>
    <w:multiLevelType w:val="multilevel"/>
    <w:tmpl w:val="76261CD4"/>
    <w:lvl w:ilvl="0">
      <w:start w:val="1"/>
      <w:numFmt w:val="bullet"/>
      <w:lvlText w:val="o"/>
      <w:lvlJc w:val="left"/>
      <w:pPr>
        <w:tabs>
          <w:tab w:val="num" w:pos="785"/>
        </w:tabs>
        <w:ind w:left="785"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137D95"/>
    <w:multiLevelType w:val="multilevel"/>
    <w:tmpl w:val="26504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892759"/>
    <w:multiLevelType w:val="hybridMultilevel"/>
    <w:tmpl w:val="6BE82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52BA6713"/>
    <w:multiLevelType w:val="multilevel"/>
    <w:tmpl w:val="4754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653AF7"/>
    <w:multiLevelType w:val="multilevel"/>
    <w:tmpl w:val="B022A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FC6DE5"/>
    <w:multiLevelType w:val="hybridMultilevel"/>
    <w:tmpl w:val="62E0AE6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577E4B4E"/>
    <w:multiLevelType w:val="multilevel"/>
    <w:tmpl w:val="4602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871CDD"/>
    <w:multiLevelType w:val="multilevel"/>
    <w:tmpl w:val="E042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F34856"/>
    <w:multiLevelType w:val="multilevel"/>
    <w:tmpl w:val="A69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FA4F4C"/>
    <w:multiLevelType w:val="multilevel"/>
    <w:tmpl w:val="680C0082"/>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70" w15:restartNumberingAfterBreak="0">
    <w:nsid w:val="5A7629DB"/>
    <w:multiLevelType w:val="multilevel"/>
    <w:tmpl w:val="D6AC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C16A8C"/>
    <w:multiLevelType w:val="multilevel"/>
    <w:tmpl w:val="9882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2C50B5"/>
    <w:multiLevelType w:val="multilevel"/>
    <w:tmpl w:val="E4D8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DF7C1E"/>
    <w:multiLevelType w:val="multilevel"/>
    <w:tmpl w:val="ABC4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E0943F5"/>
    <w:multiLevelType w:val="multilevel"/>
    <w:tmpl w:val="B79EC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162CD1"/>
    <w:multiLevelType w:val="multilevel"/>
    <w:tmpl w:val="2568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E40B46"/>
    <w:multiLevelType w:val="multilevel"/>
    <w:tmpl w:val="50A2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A045D0"/>
    <w:multiLevelType w:val="multilevel"/>
    <w:tmpl w:val="036E0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0F2D3C"/>
    <w:multiLevelType w:val="hybridMultilevel"/>
    <w:tmpl w:val="0C649F0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9" w15:restartNumberingAfterBreak="0">
    <w:nsid w:val="63515901"/>
    <w:multiLevelType w:val="multilevel"/>
    <w:tmpl w:val="8356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6C63A0"/>
    <w:multiLevelType w:val="multilevel"/>
    <w:tmpl w:val="5972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E34E04"/>
    <w:multiLevelType w:val="multilevel"/>
    <w:tmpl w:val="14F0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607152"/>
    <w:multiLevelType w:val="hybridMultilevel"/>
    <w:tmpl w:val="6E2AD3B2"/>
    <w:lvl w:ilvl="0" w:tplc="5EEACCFE">
      <w:start w:val="1"/>
      <w:numFmt w:val="decimal"/>
      <w:lvlText w:val="%1."/>
      <w:lvlJc w:val="left"/>
      <w:pPr>
        <w:ind w:left="720" w:hanging="360"/>
      </w:pPr>
      <w:rPr>
        <w:rFonts w:hint="default"/>
        <w:b/>
      </w:rPr>
    </w:lvl>
    <w:lvl w:ilvl="1" w:tplc="04130003">
      <w:start w:val="1"/>
      <w:numFmt w:val="bullet"/>
      <w:lvlText w:val="o"/>
      <w:lvlJc w:val="left"/>
      <w:pPr>
        <w:ind w:left="1440" w:hanging="360"/>
      </w:pPr>
      <w:rPr>
        <w:rFonts w:ascii="Courier New" w:hAnsi="Courier New" w:cs="Courier New"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3" w15:restartNumberingAfterBreak="0">
    <w:nsid w:val="6D982268"/>
    <w:multiLevelType w:val="hybridMultilevel"/>
    <w:tmpl w:val="2D4E4F78"/>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4" w15:restartNumberingAfterBreak="0">
    <w:nsid w:val="6DF34644"/>
    <w:multiLevelType w:val="multilevel"/>
    <w:tmpl w:val="C598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640F8E"/>
    <w:multiLevelType w:val="multilevel"/>
    <w:tmpl w:val="D74E6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07F1431"/>
    <w:multiLevelType w:val="multilevel"/>
    <w:tmpl w:val="76261CD4"/>
    <w:lvl w:ilvl="0">
      <w:start w:val="1"/>
      <w:numFmt w:val="bullet"/>
      <w:lvlText w:val="o"/>
      <w:lvlJc w:val="left"/>
      <w:pPr>
        <w:tabs>
          <w:tab w:val="num" w:pos="785"/>
        </w:tabs>
        <w:ind w:left="785"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1334FA"/>
    <w:multiLevelType w:val="multilevel"/>
    <w:tmpl w:val="57AC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8A0A1E"/>
    <w:multiLevelType w:val="multilevel"/>
    <w:tmpl w:val="357A1428"/>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9" w15:restartNumberingAfterBreak="0">
    <w:nsid w:val="736D74AA"/>
    <w:multiLevelType w:val="multilevel"/>
    <w:tmpl w:val="4928F806"/>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8"/>
      <w:numFmt w:val="bullet"/>
      <w:lvlText w:val="-"/>
      <w:lvlJc w:val="left"/>
      <w:pPr>
        <w:ind w:left="1635" w:hanging="360"/>
      </w:pPr>
      <w:rPr>
        <w:rFonts w:ascii="Arial" w:eastAsiaTheme="minorHAnsi" w:hAnsi="Arial" w:cs="Arial"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0" w15:restartNumberingAfterBreak="0">
    <w:nsid w:val="737927B6"/>
    <w:multiLevelType w:val="multilevel"/>
    <w:tmpl w:val="5510C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00411B"/>
    <w:multiLevelType w:val="multilevel"/>
    <w:tmpl w:val="9BE8A90A"/>
    <w:lvl w:ilvl="0">
      <w:start w:val="1"/>
      <w:numFmt w:val="bullet"/>
      <w:pStyle w:val="Opsomming1"/>
      <w:lvlText w:val=""/>
      <w:lvlJc w:val="left"/>
      <w:pPr>
        <w:ind w:left="2324" w:hanging="340"/>
      </w:pPr>
      <w:rPr>
        <w:rFonts w:ascii="Symbol" w:hAnsi="Symbol" w:hint="default"/>
      </w:rPr>
    </w:lvl>
    <w:lvl w:ilvl="1">
      <w:start w:val="1"/>
      <w:numFmt w:val="bullet"/>
      <w:pStyle w:val="Opsomming2"/>
      <w:lvlText w:val=""/>
      <w:lvlJc w:val="left"/>
      <w:pPr>
        <w:ind w:left="2664" w:hanging="340"/>
      </w:pPr>
      <w:rPr>
        <w:rFonts w:ascii="Symbol" w:hAnsi="Symbol" w:hint="default"/>
      </w:rPr>
    </w:lvl>
    <w:lvl w:ilvl="2">
      <w:start w:val="1"/>
      <w:numFmt w:val="bullet"/>
      <w:lvlText w:val=""/>
      <w:lvlJc w:val="left"/>
      <w:pPr>
        <w:ind w:left="2552" w:firstLine="284"/>
      </w:pPr>
      <w:rPr>
        <w:rFonts w:ascii="Wingdings" w:hAnsi="Wingdings" w:hint="default"/>
      </w:rPr>
    </w:lvl>
    <w:lvl w:ilvl="3">
      <w:start w:val="1"/>
      <w:numFmt w:val="bullet"/>
      <w:lvlText w:val=""/>
      <w:lvlJc w:val="left"/>
      <w:pPr>
        <w:ind w:left="2836" w:firstLine="284"/>
      </w:pPr>
      <w:rPr>
        <w:rFonts w:ascii="Symbol" w:hAnsi="Symbol" w:hint="default"/>
      </w:rPr>
    </w:lvl>
    <w:lvl w:ilvl="4">
      <w:start w:val="1"/>
      <w:numFmt w:val="bullet"/>
      <w:lvlText w:val="o"/>
      <w:lvlJc w:val="left"/>
      <w:pPr>
        <w:ind w:left="3120" w:firstLine="284"/>
      </w:pPr>
      <w:rPr>
        <w:rFonts w:ascii="Courier New" w:hAnsi="Courier New" w:cs="Courier New" w:hint="default"/>
      </w:rPr>
    </w:lvl>
    <w:lvl w:ilvl="5">
      <w:start w:val="1"/>
      <w:numFmt w:val="bullet"/>
      <w:lvlText w:val=""/>
      <w:lvlJc w:val="left"/>
      <w:pPr>
        <w:ind w:left="3404" w:firstLine="284"/>
      </w:pPr>
      <w:rPr>
        <w:rFonts w:ascii="Wingdings" w:hAnsi="Wingdings" w:hint="default"/>
      </w:rPr>
    </w:lvl>
    <w:lvl w:ilvl="6">
      <w:start w:val="1"/>
      <w:numFmt w:val="bullet"/>
      <w:lvlText w:val=""/>
      <w:lvlJc w:val="left"/>
      <w:pPr>
        <w:ind w:left="3688" w:firstLine="284"/>
      </w:pPr>
      <w:rPr>
        <w:rFonts w:ascii="Symbol" w:hAnsi="Symbol" w:hint="default"/>
      </w:rPr>
    </w:lvl>
    <w:lvl w:ilvl="7">
      <w:start w:val="1"/>
      <w:numFmt w:val="bullet"/>
      <w:lvlText w:val="o"/>
      <w:lvlJc w:val="left"/>
      <w:pPr>
        <w:ind w:left="3972" w:firstLine="284"/>
      </w:pPr>
      <w:rPr>
        <w:rFonts w:ascii="Courier New" w:hAnsi="Courier New" w:cs="Courier New" w:hint="default"/>
      </w:rPr>
    </w:lvl>
    <w:lvl w:ilvl="8">
      <w:start w:val="1"/>
      <w:numFmt w:val="bullet"/>
      <w:lvlText w:val=""/>
      <w:lvlJc w:val="left"/>
      <w:pPr>
        <w:ind w:left="4256" w:firstLine="284"/>
      </w:pPr>
      <w:rPr>
        <w:rFonts w:ascii="Wingdings" w:hAnsi="Wingdings" w:hint="default"/>
      </w:rPr>
    </w:lvl>
  </w:abstractNum>
  <w:abstractNum w:abstractNumId="92" w15:restartNumberingAfterBreak="0">
    <w:nsid w:val="77391985"/>
    <w:multiLevelType w:val="multilevel"/>
    <w:tmpl w:val="9482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3C0426"/>
    <w:multiLevelType w:val="multilevel"/>
    <w:tmpl w:val="C30A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F9606C"/>
    <w:multiLevelType w:val="hybridMultilevel"/>
    <w:tmpl w:val="CBAC0E3C"/>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5" w15:restartNumberingAfterBreak="0">
    <w:nsid w:val="78105CAF"/>
    <w:multiLevelType w:val="multilevel"/>
    <w:tmpl w:val="D4A8B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3820CC"/>
    <w:multiLevelType w:val="multilevel"/>
    <w:tmpl w:val="2FE0033E"/>
    <w:lvl w:ilvl="0">
      <w:start w:val="1"/>
      <w:numFmt w:val="decimal"/>
      <w:pStyle w:val="Nummering123"/>
      <w:lvlText w:val="%1."/>
      <w:lvlJc w:val="left"/>
      <w:pPr>
        <w:ind w:left="340" w:hanging="340"/>
      </w:pPr>
      <w:rPr>
        <w:rFonts w:hint="default"/>
      </w:rPr>
    </w:lvl>
    <w:lvl w:ilvl="1">
      <w:start w:val="1"/>
      <w:numFmt w:val="lowerLetter"/>
      <w:pStyle w:val="Nummeringabc"/>
      <w:lvlText w:val="%2."/>
      <w:lvlJc w:val="left"/>
      <w:pPr>
        <w:ind w:left="68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7" w15:restartNumberingAfterBreak="0">
    <w:nsid w:val="7A2B27EA"/>
    <w:multiLevelType w:val="multilevel"/>
    <w:tmpl w:val="E7BC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F60A59"/>
    <w:multiLevelType w:val="multilevel"/>
    <w:tmpl w:val="1B46B328"/>
    <w:lvl w:ilvl="0">
      <w:start w:val="1"/>
      <w:numFmt w:val="upperLetter"/>
      <w:pStyle w:val="Bijlage"/>
      <w:suff w:val="space"/>
      <w:lvlText w:val="Appendix %1:"/>
      <w:lvlJc w:val="left"/>
      <w:pPr>
        <w:ind w:left="-32767" w:firstLine="327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7B7634B2"/>
    <w:multiLevelType w:val="multilevel"/>
    <w:tmpl w:val="77D8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840630"/>
    <w:multiLevelType w:val="multilevel"/>
    <w:tmpl w:val="975E6C14"/>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1" w15:restartNumberingAfterBreak="0">
    <w:nsid w:val="7E2F19B0"/>
    <w:multiLevelType w:val="multilevel"/>
    <w:tmpl w:val="562AF9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9E1858"/>
    <w:multiLevelType w:val="multilevel"/>
    <w:tmpl w:val="14F0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6528578">
    <w:abstractNumId w:val="91"/>
  </w:num>
  <w:num w:numId="2" w16cid:durableId="45496262">
    <w:abstractNumId w:val="96"/>
  </w:num>
  <w:num w:numId="3" w16cid:durableId="595209202">
    <w:abstractNumId w:val="11"/>
  </w:num>
  <w:num w:numId="4" w16cid:durableId="282618000">
    <w:abstractNumId w:val="98"/>
  </w:num>
  <w:num w:numId="5" w16cid:durableId="1606769272">
    <w:abstractNumId w:val="72"/>
  </w:num>
  <w:num w:numId="6" w16cid:durableId="1889603600">
    <w:abstractNumId w:val="15"/>
  </w:num>
  <w:num w:numId="7" w16cid:durableId="185946056">
    <w:abstractNumId w:val="21"/>
  </w:num>
  <w:num w:numId="8" w16cid:durableId="677200565">
    <w:abstractNumId w:val="74"/>
  </w:num>
  <w:num w:numId="9" w16cid:durableId="1702592094">
    <w:abstractNumId w:val="42"/>
  </w:num>
  <w:num w:numId="10" w16cid:durableId="1166820618">
    <w:abstractNumId w:val="24"/>
  </w:num>
  <w:num w:numId="11" w16cid:durableId="1203400660">
    <w:abstractNumId w:val="55"/>
  </w:num>
  <w:num w:numId="12" w16cid:durableId="8527146">
    <w:abstractNumId w:val="97"/>
  </w:num>
  <w:num w:numId="13" w16cid:durableId="1837961846">
    <w:abstractNumId w:val="41"/>
  </w:num>
  <w:num w:numId="14" w16cid:durableId="152188393">
    <w:abstractNumId w:val="73"/>
  </w:num>
  <w:num w:numId="15" w16cid:durableId="1733581920">
    <w:abstractNumId w:val="92"/>
  </w:num>
  <w:num w:numId="16" w16cid:durableId="509299102">
    <w:abstractNumId w:val="25"/>
  </w:num>
  <w:num w:numId="17" w16cid:durableId="591397980">
    <w:abstractNumId w:val="0"/>
  </w:num>
  <w:num w:numId="18" w16cid:durableId="2071269581">
    <w:abstractNumId w:val="93"/>
  </w:num>
  <w:num w:numId="19" w16cid:durableId="970869395">
    <w:abstractNumId w:val="44"/>
  </w:num>
  <w:num w:numId="20" w16cid:durableId="1950041366">
    <w:abstractNumId w:val="34"/>
  </w:num>
  <w:num w:numId="21" w16cid:durableId="1750227498">
    <w:abstractNumId w:val="10"/>
  </w:num>
  <w:num w:numId="22" w16cid:durableId="327438913">
    <w:abstractNumId w:val="51"/>
  </w:num>
  <w:num w:numId="23" w16cid:durableId="1956710949">
    <w:abstractNumId w:val="63"/>
  </w:num>
  <w:num w:numId="24" w16cid:durableId="1197894313">
    <w:abstractNumId w:val="87"/>
  </w:num>
  <w:num w:numId="25" w16cid:durableId="842864151">
    <w:abstractNumId w:val="27"/>
  </w:num>
  <w:num w:numId="26" w16cid:durableId="727341599">
    <w:abstractNumId w:val="32"/>
  </w:num>
  <w:num w:numId="27" w16cid:durableId="2036417571">
    <w:abstractNumId w:val="64"/>
  </w:num>
  <w:num w:numId="28" w16cid:durableId="9765218">
    <w:abstractNumId w:val="43"/>
  </w:num>
  <w:num w:numId="29" w16cid:durableId="539165903">
    <w:abstractNumId w:val="82"/>
  </w:num>
  <w:num w:numId="30" w16cid:durableId="433674946">
    <w:abstractNumId w:val="58"/>
  </w:num>
  <w:num w:numId="31" w16cid:durableId="1203443843">
    <w:abstractNumId w:val="85"/>
  </w:num>
  <w:num w:numId="32" w16cid:durableId="1578199545">
    <w:abstractNumId w:val="101"/>
  </w:num>
  <w:num w:numId="33" w16cid:durableId="213931241">
    <w:abstractNumId w:val="39"/>
  </w:num>
  <w:num w:numId="34" w16cid:durableId="131874794">
    <w:abstractNumId w:val="50"/>
  </w:num>
  <w:num w:numId="35" w16cid:durableId="1296835943">
    <w:abstractNumId w:val="29"/>
  </w:num>
  <w:num w:numId="36" w16cid:durableId="1963342388">
    <w:abstractNumId w:val="12"/>
  </w:num>
  <w:num w:numId="37" w16cid:durableId="1511288676">
    <w:abstractNumId w:val="30"/>
  </w:num>
  <w:num w:numId="38" w16cid:durableId="1811315918">
    <w:abstractNumId w:val="77"/>
  </w:num>
  <w:num w:numId="39" w16cid:durableId="213320305">
    <w:abstractNumId w:val="57"/>
  </w:num>
  <w:num w:numId="40" w16cid:durableId="1159537288">
    <w:abstractNumId w:val="59"/>
  </w:num>
  <w:num w:numId="41" w16cid:durableId="639187021">
    <w:abstractNumId w:val="9"/>
  </w:num>
  <w:num w:numId="42" w16cid:durableId="2085368265">
    <w:abstractNumId w:val="33"/>
  </w:num>
  <w:num w:numId="43" w16cid:durableId="1076781418">
    <w:abstractNumId w:val="1"/>
  </w:num>
  <w:num w:numId="44" w16cid:durableId="287905665">
    <w:abstractNumId w:val="26"/>
  </w:num>
  <w:num w:numId="45" w16cid:durableId="1703703626">
    <w:abstractNumId w:val="90"/>
  </w:num>
  <w:num w:numId="46" w16cid:durableId="1530333708">
    <w:abstractNumId w:val="3"/>
  </w:num>
  <w:num w:numId="47" w16cid:durableId="289671489">
    <w:abstractNumId w:val="23"/>
  </w:num>
  <w:num w:numId="48" w16cid:durableId="1410078497">
    <w:abstractNumId w:val="37"/>
  </w:num>
  <w:num w:numId="49" w16cid:durableId="1791969164">
    <w:abstractNumId w:val="7"/>
  </w:num>
  <w:num w:numId="50" w16cid:durableId="1755197391">
    <w:abstractNumId w:val="95"/>
  </w:num>
  <w:num w:numId="51" w16cid:durableId="1374497106">
    <w:abstractNumId w:val="56"/>
  </w:num>
  <w:num w:numId="52" w16cid:durableId="1625771842">
    <w:abstractNumId w:val="88"/>
  </w:num>
  <w:num w:numId="53" w16cid:durableId="1735812482">
    <w:abstractNumId w:val="69"/>
  </w:num>
  <w:num w:numId="54" w16cid:durableId="688529249">
    <w:abstractNumId w:val="100"/>
  </w:num>
  <w:num w:numId="55" w16cid:durableId="1796485483">
    <w:abstractNumId w:val="89"/>
  </w:num>
  <w:num w:numId="56" w16cid:durableId="2093698928">
    <w:abstractNumId w:val="31"/>
  </w:num>
  <w:num w:numId="57" w16cid:durableId="1163009903">
    <w:abstractNumId w:val="35"/>
  </w:num>
  <w:num w:numId="58" w16cid:durableId="677805100">
    <w:abstractNumId w:val="76"/>
  </w:num>
  <w:num w:numId="59" w16cid:durableId="2010134144">
    <w:abstractNumId w:val="28"/>
  </w:num>
  <w:num w:numId="60" w16cid:durableId="288241002">
    <w:abstractNumId w:val="99"/>
  </w:num>
  <w:num w:numId="61" w16cid:durableId="2006744587">
    <w:abstractNumId w:val="38"/>
  </w:num>
  <w:num w:numId="62" w16cid:durableId="907571518">
    <w:abstractNumId w:val="17"/>
  </w:num>
  <w:num w:numId="63" w16cid:durableId="1317107490">
    <w:abstractNumId w:val="40"/>
  </w:num>
  <w:num w:numId="64" w16cid:durableId="483007421">
    <w:abstractNumId w:val="20"/>
  </w:num>
  <w:num w:numId="65" w16cid:durableId="642781543">
    <w:abstractNumId w:val="79"/>
  </w:num>
  <w:num w:numId="66" w16cid:durableId="124855267">
    <w:abstractNumId w:val="71"/>
  </w:num>
  <w:num w:numId="67" w16cid:durableId="1013456185">
    <w:abstractNumId w:val="84"/>
  </w:num>
  <w:num w:numId="68" w16cid:durableId="1254513689">
    <w:abstractNumId w:val="46"/>
  </w:num>
  <w:num w:numId="69" w16cid:durableId="510338727">
    <w:abstractNumId w:val="2"/>
  </w:num>
  <w:num w:numId="70" w16cid:durableId="1550535683">
    <w:abstractNumId w:val="36"/>
  </w:num>
  <w:num w:numId="71" w16cid:durableId="1300525968">
    <w:abstractNumId w:val="52"/>
  </w:num>
  <w:num w:numId="72" w16cid:durableId="1898976753">
    <w:abstractNumId w:val="78"/>
  </w:num>
  <w:num w:numId="73" w16cid:durableId="737095511">
    <w:abstractNumId w:val="65"/>
  </w:num>
  <w:num w:numId="74" w16cid:durableId="254021298">
    <w:abstractNumId w:val="6"/>
  </w:num>
  <w:num w:numId="75" w16cid:durableId="33165618">
    <w:abstractNumId w:val="83"/>
  </w:num>
  <w:num w:numId="76" w16cid:durableId="781073561">
    <w:abstractNumId w:val="94"/>
  </w:num>
  <w:num w:numId="77" w16cid:durableId="1778522243">
    <w:abstractNumId w:val="80"/>
  </w:num>
  <w:num w:numId="78" w16cid:durableId="1234008239">
    <w:abstractNumId w:val="61"/>
  </w:num>
  <w:num w:numId="79" w16cid:durableId="233056248">
    <w:abstractNumId w:val="60"/>
  </w:num>
  <w:num w:numId="80" w16cid:durableId="1336416370">
    <w:abstractNumId w:val="86"/>
  </w:num>
  <w:num w:numId="81" w16cid:durableId="706949815">
    <w:abstractNumId w:val="54"/>
  </w:num>
  <w:num w:numId="82" w16cid:durableId="175537101">
    <w:abstractNumId w:val="102"/>
  </w:num>
  <w:num w:numId="83" w16cid:durableId="1897622183">
    <w:abstractNumId w:val="81"/>
  </w:num>
  <w:num w:numId="84" w16cid:durableId="678889225">
    <w:abstractNumId w:val="5"/>
  </w:num>
  <w:num w:numId="85" w16cid:durableId="1083188930">
    <w:abstractNumId w:val="68"/>
  </w:num>
  <w:num w:numId="86" w16cid:durableId="133763035">
    <w:abstractNumId w:val="8"/>
  </w:num>
  <w:num w:numId="87" w16cid:durableId="1708291443">
    <w:abstractNumId w:val="47"/>
  </w:num>
  <w:num w:numId="88" w16cid:durableId="664626590">
    <w:abstractNumId w:val="13"/>
  </w:num>
  <w:num w:numId="89" w16cid:durableId="546726787">
    <w:abstractNumId w:val="53"/>
  </w:num>
  <w:num w:numId="90" w16cid:durableId="365326140">
    <w:abstractNumId w:val="66"/>
  </w:num>
  <w:num w:numId="91" w16cid:durableId="1571572450">
    <w:abstractNumId w:val="49"/>
  </w:num>
  <w:num w:numId="92" w16cid:durableId="1514879635">
    <w:abstractNumId w:val="18"/>
  </w:num>
  <w:num w:numId="93" w16cid:durableId="1330063668">
    <w:abstractNumId w:val="70"/>
  </w:num>
  <w:num w:numId="94" w16cid:durableId="1024476079">
    <w:abstractNumId w:val="48"/>
  </w:num>
  <w:num w:numId="95" w16cid:durableId="1292248250">
    <w:abstractNumId w:val="75"/>
  </w:num>
  <w:num w:numId="96" w16cid:durableId="474219921">
    <w:abstractNumId w:val="45"/>
  </w:num>
  <w:num w:numId="97" w16cid:durableId="548735561">
    <w:abstractNumId w:val="14"/>
  </w:num>
  <w:num w:numId="98" w16cid:durableId="1476140402">
    <w:abstractNumId w:val="62"/>
  </w:num>
  <w:num w:numId="99" w16cid:durableId="39059996">
    <w:abstractNumId w:val="4"/>
  </w:num>
  <w:num w:numId="100" w16cid:durableId="888030142">
    <w:abstractNumId w:val="16"/>
  </w:num>
  <w:num w:numId="101" w16cid:durableId="283971953">
    <w:abstractNumId w:val="22"/>
  </w:num>
  <w:num w:numId="102" w16cid:durableId="1423915959">
    <w:abstractNumId w:val="67"/>
  </w:num>
  <w:num w:numId="103" w16cid:durableId="1241327869">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E4A"/>
    <w:rsid w:val="0000289E"/>
    <w:rsid w:val="0001574A"/>
    <w:rsid w:val="0002069B"/>
    <w:rsid w:val="000220CD"/>
    <w:rsid w:val="000358CF"/>
    <w:rsid w:val="00044AC0"/>
    <w:rsid w:val="00053F3D"/>
    <w:rsid w:val="00055D01"/>
    <w:rsid w:val="000656E9"/>
    <w:rsid w:val="00067BEF"/>
    <w:rsid w:val="00074DB8"/>
    <w:rsid w:val="00076390"/>
    <w:rsid w:val="000769ED"/>
    <w:rsid w:val="00084C10"/>
    <w:rsid w:val="000A107C"/>
    <w:rsid w:val="000B5F1C"/>
    <w:rsid w:val="000C0845"/>
    <w:rsid w:val="000C3417"/>
    <w:rsid w:val="000D02EA"/>
    <w:rsid w:val="000D7DA6"/>
    <w:rsid w:val="000E6255"/>
    <w:rsid w:val="000E7199"/>
    <w:rsid w:val="000F78A3"/>
    <w:rsid w:val="00104347"/>
    <w:rsid w:val="00107404"/>
    <w:rsid w:val="001115D7"/>
    <w:rsid w:val="00116321"/>
    <w:rsid w:val="001247A5"/>
    <w:rsid w:val="00126D54"/>
    <w:rsid w:val="00132EB3"/>
    <w:rsid w:val="00133356"/>
    <w:rsid w:val="001430E8"/>
    <w:rsid w:val="00156F2A"/>
    <w:rsid w:val="0016534C"/>
    <w:rsid w:val="00165736"/>
    <w:rsid w:val="00166AE8"/>
    <w:rsid w:val="001738F3"/>
    <w:rsid w:val="00181888"/>
    <w:rsid w:val="001818C4"/>
    <w:rsid w:val="0018293D"/>
    <w:rsid w:val="00183147"/>
    <w:rsid w:val="001A3FFD"/>
    <w:rsid w:val="001A6493"/>
    <w:rsid w:val="001B59B1"/>
    <w:rsid w:val="001C246C"/>
    <w:rsid w:val="001F223C"/>
    <w:rsid w:val="00205298"/>
    <w:rsid w:val="0021125F"/>
    <w:rsid w:val="002204D4"/>
    <w:rsid w:val="00224DF7"/>
    <w:rsid w:val="00237EAB"/>
    <w:rsid w:val="002748A1"/>
    <w:rsid w:val="00276776"/>
    <w:rsid w:val="00276B0A"/>
    <w:rsid w:val="002808D5"/>
    <w:rsid w:val="00282117"/>
    <w:rsid w:val="00285785"/>
    <w:rsid w:val="00292A7E"/>
    <w:rsid w:val="002932FF"/>
    <w:rsid w:val="00296CD2"/>
    <w:rsid w:val="002A4700"/>
    <w:rsid w:val="002C773C"/>
    <w:rsid w:val="002E7E0E"/>
    <w:rsid w:val="002F3F85"/>
    <w:rsid w:val="002F4329"/>
    <w:rsid w:val="00305D68"/>
    <w:rsid w:val="003129C4"/>
    <w:rsid w:val="00316577"/>
    <w:rsid w:val="00322D29"/>
    <w:rsid w:val="00322FC4"/>
    <w:rsid w:val="003355FB"/>
    <w:rsid w:val="003432B1"/>
    <w:rsid w:val="00361E16"/>
    <w:rsid w:val="003723BB"/>
    <w:rsid w:val="00397648"/>
    <w:rsid w:val="003A563F"/>
    <w:rsid w:val="003B6C35"/>
    <w:rsid w:val="003C1164"/>
    <w:rsid w:val="003E2415"/>
    <w:rsid w:val="003F4583"/>
    <w:rsid w:val="00403D17"/>
    <w:rsid w:val="00411200"/>
    <w:rsid w:val="00416AA7"/>
    <w:rsid w:val="00440FD5"/>
    <w:rsid w:val="0044233D"/>
    <w:rsid w:val="004453A5"/>
    <w:rsid w:val="004544F7"/>
    <w:rsid w:val="00462B59"/>
    <w:rsid w:val="004670EA"/>
    <w:rsid w:val="004701ED"/>
    <w:rsid w:val="004737CD"/>
    <w:rsid w:val="00476E25"/>
    <w:rsid w:val="00483136"/>
    <w:rsid w:val="00497420"/>
    <w:rsid w:val="004B680D"/>
    <w:rsid w:val="004E0E48"/>
    <w:rsid w:val="004E3030"/>
    <w:rsid w:val="004E456E"/>
    <w:rsid w:val="004F2B19"/>
    <w:rsid w:val="00510838"/>
    <w:rsid w:val="00510F15"/>
    <w:rsid w:val="0051302A"/>
    <w:rsid w:val="0052776A"/>
    <w:rsid w:val="005367E8"/>
    <w:rsid w:val="005374AF"/>
    <w:rsid w:val="00537CEC"/>
    <w:rsid w:val="00553102"/>
    <w:rsid w:val="0055653D"/>
    <w:rsid w:val="00556E64"/>
    <w:rsid w:val="00562243"/>
    <w:rsid w:val="005626AB"/>
    <w:rsid w:val="00582AB9"/>
    <w:rsid w:val="00582F89"/>
    <w:rsid w:val="00593D22"/>
    <w:rsid w:val="005941C2"/>
    <w:rsid w:val="00596379"/>
    <w:rsid w:val="005A3D90"/>
    <w:rsid w:val="005A7CF1"/>
    <w:rsid w:val="005B5725"/>
    <w:rsid w:val="005D1CB6"/>
    <w:rsid w:val="005E0D5C"/>
    <w:rsid w:val="005F365F"/>
    <w:rsid w:val="005F4CC2"/>
    <w:rsid w:val="006041F3"/>
    <w:rsid w:val="006043B5"/>
    <w:rsid w:val="00607AAC"/>
    <w:rsid w:val="00610E72"/>
    <w:rsid w:val="00615BC3"/>
    <w:rsid w:val="00615F73"/>
    <w:rsid w:val="00641278"/>
    <w:rsid w:val="006524F7"/>
    <w:rsid w:val="00670C0F"/>
    <w:rsid w:val="00693394"/>
    <w:rsid w:val="006C6EB9"/>
    <w:rsid w:val="006F67BE"/>
    <w:rsid w:val="006F68D9"/>
    <w:rsid w:val="0071064D"/>
    <w:rsid w:val="007121F0"/>
    <w:rsid w:val="0071299D"/>
    <w:rsid w:val="00713FB8"/>
    <w:rsid w:val="007261EA"/>
    <w:rsid w:val="00727C8E"/>
    <w:rsid w:val="007324FC"/>
    <w:rsid w:val="007473F5"/>
    <w:rsid w:val="007509E4"/>
    <w:rsid w:val="00756B4E"/>
    <w:rsid w:val="00757B2A"/>
    <w:rsid w:val="00762A5C"/>
    <w:rsid w:val="00764169"/>
    <w:rsid w:val="00771081"/>
    <w:rsid w:val="00784DC8"/>
    <w:rsid w:val="0078681D"/>
    <w:rsid w:val="007A6B9D"/>
    <w:rsid w:val="007C502E"/>
    <w:rsid w:val="007D3E80"/>
    <w:rsid w:val="007D5CEF"/>
    <w:rsid w:val="007F239F"/>
    <w:rsid w:val="008036EF"/>
    <w:rsid w:val="00804782"/>
    <w:rsid w:val="008123AF"/>
    <w:rsid w:val="00812A70"/>
    <w:rsid w:val="00817AF1"/>
    <w:rsid w:val="0082234F"/>
    <w:rsid w:val="008232E9"/>
    <w:rsid w:val="008261DE"/>
    <w:rsid w:val="008316E2"/>
    <w:rsid w:val="0084208F"/>
    <w:rsid w:val="00844DCA"/>
    <w:rsid w:val="0085558A"/>
    <w:rsid w:val="00855BAD"/>
    <w:rsid w:val="00855E57"/>
    <w:rsid w:val="0088640D"/>
    <w:rsid w:val="00887056"/>
    <w:rsid w:val="00893B90"/>
    <w:rsid w:val="00896B13"/>
    <w:rsid w:val="008A6DBD"/>
    <w:rsid w:val="008B11B9"/>
    <w:rsid w:val="008B78B7"/>
    <w:rsid w:val="008C4C26"/>
    <w:rsid w:val="008C6A56"/>
    <w:rsid w:val="008C71D6"/>
    <w:rsid w:val="008D7C43"/>
    <w:rsid w:val="008F52F8"/>
    <w:rsid w:val="00903ADB"/>
    <w:rsid w:val="0090464D"/>
    <w:rsid w:val="00924350"/>
    <w:rsid w:val="00927129"/>
    <w:rsid w:val="00930ADF"/>
    <w:rsid w:val="009536F0"/>
    <w:rsid w:val="00955367"/>
    <w:rsid w:val="00965D28"/>
    <w:rsid w:val="00965F56"/>
    <w:rsid w:val="00967387"/>
    <w:rsid w:val="00970491"/>
    <w:rsid w:val="00985D98"/>
    <w:rsid w:val="00986871"/>
    <w:rsid w:val="00991DFD"/>
    <w:rsid w:val="00995577"/>
    <w:rsid w:val="009A5411"/>
    <w:rsid w:val="009A55E5"/>
    <w:rsid w:val="009A7182"/>
    <w:rsid w:val="009B6614"/>
    <w:rsid w:val="009C014F"/>
    <w:rsid w:val="009E3E4A"/>
    <w:rsid w:val="009E5BE7"/>
    <w:rsid w:val="00A059AF"/>
    <w:rsid w:val="00A27419"/>
    <w:rsid w:val="00A309B8"/>
    <w:rsid w:val="00A33AD0"/>
    <w:rsid w:val="00A73D4A"/>
    <w:rsid w:val="00A81C2A"/>
    <w:rsid w:val="00A87D21"/>
    <w:rsid w:val="00A9465F"/>
    <w:rsid w:val="00A95AF5"/>
    <w:rsid w:val="00AA099A"/>
    <w:rsid w:val="00AA601E"/>
    <w:rsid w:val="00AB717A"/>
    <w:rsid w:val="00AD0DD2"/>
    <w:rsid w:val="00AD302C"/>
    <w:rsid w:val="00AD6871"/>
    <w:rsid w:val="00AD6B11"/>
    <w:rsid w:val="00B00000"/>
    <w:rsid w:val="00B0042C"/>
    <w:rsid w:val="00B03AD2"/>
    <w:rsid w:val="00B079D6"/>
    <w:rsid w:val="00B2019E"/>
    <w:rsid w:val="00B20575"/>
    <w:rsid w:val="00B215E5"/>
    <w:rsid w:val="00B21AA9"/>
    <w:rsid w:val="00B2696E"/>
    <w:rsid w:val="00B57D17"/>
    <w:rsid w:val="00B65522"/>
    <w:rsid w:val="00B83EE7"/>
    <w:rsid w:val="00B84A96"/>
    <w:rsid w:val="00B879B2"/>
    <w:rsid w:val="00B932B5"/>
    <w:rsid w:val="00BB3DBA"/>
    <w:rsid w:val="00BC4D8A"/>
    <w:rsid w:val="00BD7170"/>
    <w:rsid w:val="00BE4866"/>
    <w:rsid w:val="00BE58A7"/>
    <w:rsid w:val="00C02163"/>
    <w:rsid w:val="00C04CB2"/>
    <w:rsid w:val="00C17C1B"/>
    <w:rsid w:val="00C25666"/>
    <w:rsid w:val="00C4169B"/>
    <w:rsid w:val="00C47E58"/>
    <w:rsid w:val="00C541A4"/>
    <w:rsid w:val="00C62C00"/>
    <w:rsid w:val="00C7701E"/>
    <w:rsid w:val="00C91AA4"/>
    <w:rsid w:val="00CA1F9E"/>
    <w:rsid w:val="00CA30A2"/>
    <w:rsid w:val="00CA530E"/>
    <w:rsid w:val="00CB5114"/>
    <w:rsid w:val="00CD5702"/>
    <w:rsid w:val="00CD7E62"/>
    <w:rsid w:val="00D00D56"/>
    <w:rsid w:val="00D023D9"/>
    <w:rsid w:val="00D028F1"/>
    <w:rsid w:val="00D05985"/>
    <w:rsid w:val="00D12A61"/>
    <w:rsid w:val="00D14A09"/>
    <w:rsid w:val="00D3557E"/>
    <w:rsid w:val="00D40C86"/>
    <w:rsid w:val="00D410F0"/>
    <w:rsid w:val="00D45D6E"/>
    <w:rsid w:val="00D50ACC"/>
    <w:rsid w:val="00D567B3"/>
    <w:rsid w:val="00D67360"/>
    <w:rsid w:val="00D87521"/>
    <w:rsid w:val="00D95A24"/>
    <w:rsid w:val="00DA2305"/>
    <w:rsid w:val="00DA5C7B"/>
    <w:rsid w:val="00DC61B7"/>
    <w:rsid w:val="00DC79AF"/>
    <w:rsid w:val="00DD3DCA"/>
    <w:rsid w:val="00DD7CBB"/>
    <w:rsid w:val="00DE2790"/>
    <w:rsid w:val="00DE792A"/>
    <w:rsid w:val="00E01820"/>
    <w:rsid w:val="00E02762"/>
    <w:rsid w:val="00E07BD8"/>
    <w:rsid w:val="00E15056"/>
    <w:rsid w:val="00E34304"/>
    <w:rsid w:val="00E40756"/>
    <w:rsid w:val="00E46188"/>
    <w:rsid w:val="00E615D6"/>
    <w:rsid w:val="00E84836"/>
    <w:rsid w:val="00E85F80"/>
    <w:rsid w:val="00E919BF"/>
    <w:rsid w:val="00E97DC6"/>
    <w:rsid w:val="00EC2A87"/>
    <w:rsid w:val="00ED0047"/>
    <w:rsid w:val="00EE38EF"/>
    <w:rsid w:val="00EE3950"/>
    <w:rsid w:val="00EF027C"/>
    <w:rsid w:val="00EF42DE"/>
    <w:rsid w:val="00F11B87"/>
    <w:rsid w:val="00F1734E"/>
    <w:rsid w:val="00F23BEC"/>
    <w:rsid w:val="00F24CB8"/>
    <w:rsid w:val="00F26610"/>
    <w:rsid w:val="00F309B9"/>
    <w:rsid w:val="00F4012B"/>
    <w:rsid w:val="00F44EA6"/>
    <w:rsid w:val="00F5496C"/>
    <w:rsid w:val="00F82033"/>
    <w:rsid w:val="00F9145E"/>
    <w:rsid w:val="00F93B01"/>
    <w:rsid w:val="00FC286D"/>
    <w:rsid w:val="00FC39CA"/>
    <w:rsid w:val="00FC4DC9"/>
    <w:rsid w:val="00FD2CA1"/>
    <w:rsid w:val="00FE28A4"/>
    <w:rsid w:val="00FE7F9E"/>
    <w:rsid w:val="00FF4A4B"/>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75055"/>
  <w15:chartTrackingRefBased/>
  <w15:docId w15:val="{CD156296-33A7-4FEC-8907-AC6811C96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Arial (Body CS)"/>
        <w:color w:val="898989" w:themeColor="accent4"/>
        <w:sz w:val="22"/>
        <w:szCs w:val="22"/>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5C"/>
    <w:pPr>
      <w:spacing w:line="280" w:lineRule="atLeast"/>
    </w:pPr>
    <w:rPr>
      <w:color w:val="auto"/>
    </w:rPr>
  </w:style>
  <w:style w:type="paragraph" w:styleId="Heading1">
    <w:name w:val="heading 1"/>
    <w:aliases w:val="Hoofdstuk"/>
    <w:basedOn w:val="Normal"/>
    <w:next w:val="Normal"/>
    <w:link w:val="Heading1Char"/>
    <w:uiPriority w:val="9"/>
    <w:qFormat/>
    <w:rsid w:val="00CA30A2"/>
    <w:pPr>
      <w:keepNext/>
      <w:keepLines/>
      <w:numPr>
        <w:numId w:val="3"/>
      </w:numPr>
      <w:spacing w:before="240" w:after="480"/>
      <w:outlineLvl w:val="0"/>
    </w:pPr>
    <w:rPr>
      <w:rFonts w:asciiTheme="majorHAnsi" w:eastAsiaTheme="majorEastAsia" w:hAnsiTheme="majorHAnsi" w:cs="Arial (Koppen CS)"/>
      <w:b/>
      <w:color w:val="25167A"/>
      <w:sz w:val="40"/>
      <w:szCs w:val="40"/>
    </w:rPr>
  </w:style>
  <w:style w:type="paragraph" w:styleId="Heading2">
    <w:name w:val="heading 2"/>
    <w:aliases w:val="Paragraaf"/>
    <w:basedOn w:val="Normal"/>
    <w:next w:val="Normal"/>
    <w:link w:val="Heading2Char"/>
    <w:uiPriority w:val="9"/>
    <w:unhideWhenUsed/>
    <w:qFormat/>
    <w:rsid w:val="00B83EE7"/>
    <w:pPr>
      <w:keepNext/>
      <w:keepLines/>
      <w:numPr>
        <w:ilvl w:val="1"/>
        <w:numId w:val="3"/>
      </w:numPr>
      <w:spacing w:before="40"/>
      <w:outlineLvl w:val="1"/>
    </w:pPr>
    <w:rPr>
      <w:rFonts w:asciiTheme="majorHAnsi" w:eastAsiaTheme="majorEastAsia" w:hAnsiTheme="majorHAnsi" w:cstheme="majorBidi"/>
      <w:sz w:val="26"/>
      <w:szCs w:val="26"/>
    </w:rPr>
  </w:style>
  <w:style w:type="paragraph" w:styleId="Heading3">
    <w:name w:val="heading 3"/>
    <w:aliases w:val="Subparagraaf"/>
    <w:basedOn w:val="Normal"/>
    <w:next w:val="Normal"/>
    <w:link w:val="Heading3Char"/>
    <w:uiPriority w:val="9"/>
    <w:unhideWhenUsed/>
    <w:qFormat/>
    <w:rsid w:val="00B20575"/>
    <w:pPr>
      <w:numPr>
        <w:ilvl w:val="2"/>
        <w:numId w:val="3"/>
      </w:numPr>
      <w:outlineLvl w:val="2"/>
    </w:pPr>
    <w:rPr>
      <w:rFonts w:asciiTheme="majorHAnsi" w:hAnsiTheme="majorHAnsi"/>
      <w:lang w:val="en-US"/>
    </w:rPr>
  </w:style>
  <w:style w:type="paragraph" w:styleId="Heading4">
    <w:name w:val="heading 4"/>
    <w:basedOn w:val="Normal"/>
    <w:next w:val="Normal"/>
    <w:link w:val="Heading4Char"/>
    <w:uiPriority w:val="9"/>
    <w:semiHidden/>
    <w:unhideWhenUsed/>
    <w:qFormat/>
    <w:rsid w:val="00B84A96"/>
    <w:pPr>
      <w:keepNext/>
      <w:keepLines/>
      <w:numPr>
        <w:ilvl w:val="3"/>
        <w:numId w:val="3"/>
      </w:numPr>
      <w:spacing w:before="40"/>
      <w:outlineLvl w:val="3"/>
    </w:pPr>
    <w:rPr>
      <w:rFonts w:asciiTheme="majorHAnsi" w:eastAsiaTheme="majorEastAsia" w:hAnsiTheme="majorHAnsi" w:cstheme="majorBidi"/>
      <w:i/>
      <w:iCs/>
      <w:color w:val="1A105A" w:themeColor="accent1" w:themeShade="BF"/>
    </w:rPr>
  </w:style>
  <w:style w:type="paragraph" w:styleId="Heading5">
    <w:name w:val="heading 5"/>
    <w:basedOn w:val="Normal"/>
    <w:next w:val="Normal"/>
    <w:link w:val="Heading5Char"/>
    <w:uiPriority w:val="9"/>
    <w:semiHidden/>
    <w:unhideWhenUsed/>
    <w:qFormat/>
    <w:rsid w:val="00B84A96"/>
    <w:pPr>
      <w:keepNext/>
      <w:keepLines/>
      <w:numPr>
        <w:ilvl w:val="4"/>
        <w:numId w:val="3"/>
      </w:numPr>
      <w:spacing w:before="40"/>
      <w:outlineLvl w:val="4"/>
    </w:pPr>
    <w:rPr>
      <w:rFonts w:asciiTheme="majorHAnsi" w:eastAsiaTheme="majorEastAsia" w:hAnsiTheme="majorHAnsi" w:cstheme="majorBidi"/>
      <w:color w:val="1A105A" w:themeColor="accent1" w:themeShade="BF"/>
    </w:rPr>
  </w:style>
  <w:style w:type="paragraph" w:styleId="Heading6">
    <w:name w:val="heading 6"/>
    <w:basedOn w:val="Normal"/>
    <w:next w:val="Normal"/>
    <w:link w:val="Heading6Char"/>
    <w:uiPriority w:val="9"/>
    <w:semiHidden/>
    <w:unhideWhenUsed/>
    <w:qFormat/>
    <w:rsid w:val="00B84A96"/>
    <w:pPr>
      <w:keepNext/>
      <w:keepLines/>
      <w:numPr>
        <w:ilvl w:val="5"/>
        <w:numId w:val="3"/>
      </w:numPr>
      <w:spacing w:before="40"/>
      <w:outlineLvl w:val="5"/>
    </w:pPr>
    <w:rPr>
      <w:rFonts w:asciiTheme="majorHAnsi" w:eastAsiaTheme="majorEastAsia" w:hAnsiTheme="majorHAnsi" w:cstheme="majorBidi"/>
      <w:color w:val="110B3C" w:themeColor="accent1" w:themeShade="7F"/>
    </w:rPr>
  </w:style>
  <w:style w:type="paragraph" w:styleId="Heading7">
    <w:name w:val="heading 7"/>
    <w:basedOn w:val="Normal"/>
    <w:next w:val="Normal"/>
    <w:link w:val="Heading7Char"/>
    <w:uiPriority w:val="9"/>
    <w:semiHidden/>
    <w:unhideWhenUsed/>
    <w:qFormat/>
    <w:rsid w:val="00B84A96"/>
    <w:pPr>
      <w:keepNext/>
      <w:keepLines/>
      <w:numPr>
        <w:ilvl w:val="6"/>
        <w:numId w:val="3"/>
      </w:numPr>
      <w:spacing w:before="40"/>
      <w:outlineLvl w:val="6"/>
    </w:pPr>
    <w:rPr>
      <w:rFonts w:asciiTheme="majorHAnsi" w:eastAsiaTheme="majorEastAsia" w:hAnsiTheme="majorHAnsi" w:cstheme="majorBidi"/>
      <w:i/>
      <w:iCs/>
      <w:color w:val="110B3C" w:themeColor="accent1" w:themeShade="7F"/>
    </w:rPr>
  </w:style>
  <w:style w:type="paragraph" w:styleId="Heading8">
    <w:name w:val="heading 8"/>
    <w:basedOn w:val="Normal"/>
    <w:next w:val="Normal"/>
    <w:link w:val="Heading8Char"/>
    <w:uiPriority w:val="9"/>
    <w:semiHidden/>
    <w:unhideWhenUsed/>
    <w:qFormat/>
    <w:rsid w:val="00B84A9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4A9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3136"/>
    <w:pPr>
      <w:tabs>
        <w:tab w:val="center" w:pos="4536"/>
        <w:tab w:val="right" w:pos="9072"/>
      </w:tabs>
    </w:pPr>
  </w:style>
  <w:style w:type="character" w:customStyle="1" w:styleId="HeaderChar">
    <w:name w:val="Header Char"/>
    <w:basedOn w:val="DefaultParagraphFont"/>
    <w:link w:val="Header"/>
    <w:uiPriority w:val="99"/>
    <w:rsid w:val="00483136"/>
    <w:rPr>
      <w:sz w:val="24"/>
    </w:rPr>
  </w:style>
  <w:style w:type="paragraph" w:styleId="Footer">
    <w:name w:val="footer"/>
    <w:basedOn w:val="Normal"/>
    <w:link w:val="FooterChar"/>
    <w:uiPriority w:val="99"/>
    <w:unhideWhenUsed/>
    <w:rsid w:val="00E07BD8"/>
    <w:pPr>
      <w:tabs>
        <w:tab w:val="right" w:pos="9638"/>
      </w:tabs>
      <w:spacing w:line="200" w:lineRule="atLeast"/>
    </w:pPr>
    <w:rPr>
      <w:sz w:val="16"/>
    </w:rPr>
  </w:style>
  <w:style w:type="character" w:customStyle="1" w:styleId="FooterChar">
    <w:name w:val="Footer Char"/>
    <w:basedOn w:val="DefaultParagraphFont"/>
    <w:link w:val="Footer"/>
    <w:uiPriority w:val="99"/>
    <w:rsid w:val="00E07BD8"/>
    <w:rPr>
      <w:sz w:val="16"/>
    </w:rPr>
  </w:style>
  <w:style w:type="paragraph" w:styleId="BalloonText">
    <w:name w:val="Balloon Text"/>
    <w:basedOn w:val="Normal"/>
    <w:link w:val="BalloonTextChar"/>
    <w:uiPriority w:val="99"/>
    <w:semiHidden/>
    <w:unhideWhenUsed/>
    <w:rsid w:val="00276B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6B0A"/>
    <w:rPr>
      <w:rFonts w:ascii="Segoe UI" w:hAnsi="Segoe UI" w:cs="Segoe UI"/>
      <w:sz w:val="18"/>
      <w:szCs w:val="18"/>
    </w:rPr>
  </w:style>
  <w:style w:type="paragraph" w:styleId="Title">
    <w:name w:val="Title"/>
    <w:basedOn w:val="Normal"/>
    <w:next w:val="Normal"/>
    <w:link w:val="TitleChar"/>
    <w:uiPriority w:val="10"/>
    <w:rsid w:val="00CA30A2"/>
    <w:pPr>
      <w:contextualSpacing/>
    </w:pPr>
    <w:rPr>
      <w:rFonts w:ascii="Arial" w:eastAsiaTheme="majorEastAsia" w:hAnsi="Arial" w:cs="Arial (Koppen CS)"/>
      <w:b/>
      <w:color w:val="25167A"/>
      <w:kern w:val="28"/>
      <w:sz w:val="52"/>
      <w:szCs w:val="56"/>
    </w:rPr>
  </w:style>
  <w:style w:type="character" w:customStyle="1" w:styleId="TitleChar">
    <w:name w:val="Title Char"/>
    <w:basedOn w:val="DefaultParagraphFont"/>
    <w:link w:val="Title"/>
    <w:uiPriority w:val="10"/>
    <w:rsid w:val="00CA30A2"/>
    <w:rPr>
      <w:rFonts w:ascii="Arial" w:eastAsiaTheme="majorEastAsia" w:hAnsi="Arial" w:cs="Arial (Koppen CS)"/>
      <w:b/>
      <w:noProof/>
      <w:color w:val="25167A"/>
      <w:kern w:val="28"/>
      <w:sz w:val="52"/>
      <w:szCs w:val="56"/>
    </w:rPr>
  </w:style>
  <w:style w:type="paragraph" w:styleId="Subtitle">
    <w:name w:val="Subtitle"/>
    <w:basedOn w:val="Normal"/>
    <w:next w:val="Normal"/>
    <w:link w:val="SubtitleChar"/>
    <w:uiPriority w:val="11"/>
    <w:rsid w:val="009A55E5"/>
    <w:pPr>
      <w:numPr>
        <w:ilvl w:val="1"/>
      </w:numPr>
    </w:pPr>
    <w:rPr>
      <w:rFonts w:eastAsiaTheme="minorEastAsia"/>
      <w:spacing w:val="10"/>
      <w:sz w:val="28"/>
      <w:szCs w:val="28"/>
    </w:rPr>
  </w:style>
  <w:style w:type="character" w:customStyle="1" w:styleId="SubtitleChar">
    <w:name w:val="Subtitle Char"/>
    <w:basedOn w:val="DefaultParagraphFont"/>
    <w:link w:val="Subtitle"/>
    <w:uiPriority w:val="11"/>
    <w:rsid w:val="009A55E5"/>
    <w:rPr>
      <w:rFonts w:eastAsiaTheme="minorEastAsia"/>
      <w:color w:val="898989" w:themeColor="accent4"/>
      <w:spacing w:val="10"/>
      <w:sz w:val="28"/>
      <w:szCs w:val="28"/>
    </w:rPr>
  </w:style>
  <w:style w:type="character" w:customStyle="1" w:styleId="Heading1Char">
    <w:name w:val="Heading 1 Char"/>
    <w:aliases w:val="Hoofdstuk Char"/>
    <w:basedOn w:val="DefaultParagraphFont"/>
    <w:link w:val="Heading1"/>
    <w:uiPriority w:val="9"/>
    <w:rsid w:val="00CA30A2"/>
    <w:rPr>
      <w:rFonts w:asciiTheme="majorHAnsi" w:eastAsiaTheme="majorEastAsia" w:hAnsiTheme="majorHAnsi" w:cs="Arial (Koppen CS)"/>
      <w:b/>
      <w:color w:val="25167A"/>
      <w:sz w:val="40"/>
      <w:szCs w:val="40"/>
    </w:rPr>
  </w:style>
  <w:style w:type="paragraph" w:styleId="ListParagraph">
    <w:name w:val="List Paragraph"/>
    <w:basedOn w:val="Normal"/>
    <w:uiPriority w:val="34"/>
    <w:qFormat/>
    <w:rsid w:val="00276B0A"/>
    <w:pPr>
      <w:contextualSpacing/>
    </w:pPr>
  </w:style>
  <w:style w:type="character" w:customStyle="1" w:styleId="Heading2Char">
    <w:name w:val="Heading 2 Char"/>
    <w:aliases w:val="Paragraaf Char"/>
    <w:basedOn w:val="DefaultParagraphFont"/>
    <w:link w:val="Heading2"/>
    <w:uiPriority w:val="9"/>
    <w:rsid w:val="00B83EE7"/>
    <w:rPr>
      <w:rFonts w:asciiTheme="majorHAnsi" w:eastAsiaTheme="majorEastAsia" w:hAnsiTheme="majorHAnsi" w:cstheme="majorBidi"/>
      <w:color w:val="auto"/>
      <w:sz w:val="26"/>
      <w:szCs w:val="26"/>
    </w:rPr>
  </w:style>
  <w:style w:type="character" w:customStyle="1" w:styleId="Heading3Char">
    <w:name w:val="Heading 3 Char"/>
    <w:aliases w:val="Subparagraaf Char"/>
    <w:basedOn w:val="DefaultParagraphFont"/>
    <w:link w:val="Heading3"/>
    <w:uiPriority w:val="9"/>
    <w:rsid w:val="00B20575"/>
    <w:rPr>
      <w:rFonts w:asciiTheme="majorHAnsi" w:hAnsiTheme="majorHAnsi"/>
      <w:color w:val="auto"/>
      <w:lang w:val="en-US"/>
    </w:rPr>
  </w:style>
  <w:style w:type="paragraph" w:customStyle="1" w:styleId="Opsomming1">
    <w:name w:val="Opsomming 1"/>
    <w:basedOn w:val="Normal"/>
    <w:uiPriority w:val="1"/>
    <w:rsid w:val="00276B0A"/>
    <w:pPr>
      <w:numPr>
        <w:numId w:val="1"/>
      </w:numPr>
    </w:pPr>
    <w:rPr>
      <w:lang w:val="en-US"/>
    </w:rPr>
  </w:style>
  <w:style w:type="paragraph" w:customStyle="1" w:styleId="Opsomming2">
    <w:name w:val="Opsomming 2"/>
    <w:basedOn w:val="Normal"/>
    <w:uiPriority w:val="1"/>
    <w:rsid w:val="00276B0A"/>
    <w:pPr>
      <w:numPr>
        <w:ilvl w:val="1"/>
        <w:numId w:val="1"/>
      </w:numPr>
    </w:pPr>
    <w:rPr>
      <w:lang w:val="en-US"/>
    </w:rPr>
  </w:style>
  <w:style w:type="paragraph" w:customStyle="1" w:styleId="Nummering123">
    <w:name w:val="Nummering 123"/>
    <w:basedOn w:val="Normal"/>
    <w:uiPriority w:val="1"/>
    <w:rsid w:val="00AB717A"/>
    <w:pPr>
      <w:numPr>
        <w:numId w:val="2"/>
      </w:numPr>
    </w:pPr>
    <w:rPr>
      <w:lang w:val="en-US"/>
    </w:rPr>
  </w:style>
  <w:style w:type="paragraph" w:customStyle="1" w:styleId="Nummeringabc">
    <w:name w:val="Nummering abc"/>
    <w:basedOn w:val="Nummering123"/>
    <w:uiPriority w:val="1"/>
    <w:rsid w:val="00AB717A"/>
    <w:pPr>
      <w:numPr>
        <w:ilvl w:val="1"/>
      </w:numPr>
    </w:pPr>
    <w:rPr>
      <w:lang w:val="nl-NL"/>
    </w:rPr>
  </w:style>
  <w:style w:type="table" w:styleId="TableGrid">
    <w:name w:val="Table Grid"/>
    <w:basedOn w:val="TableNormal"/>
    <w:uiPriority w:val="39"/>
    <w:rsid w:val="00B65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vA-tabel">
    <w:name w:val="HvA-tabel"/>
    <w:basedOn w:val="TableNormal"/>
    <w:uiPriority w:val="99"/>
    <w:rsid w:val="00116321"/>
    <w:tblPr>
      <w:tblStyleRowBandSize w:val="1"/>
      <w:tbl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blBorders>
      <w:tblCellMar>
        <w:top w:w="57" w:type="dxa"/>
        <w:left w:w="57" w:type="dxa"/>
        <w:bottom w:w="57" w:type="dxa"/>
      </w:tblCellMar>
    </w:tblPr>
    <w:tblStylePr w:type="firstRow">
      <w:rPr>
        <w:b/>
        <w:color w:val="auto"/>
      </w:rPr>
      <w:tblPr/>
      <w:tcPr>
        <w:tc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cBorders>
        <w:shd w:val="clear" w:color="auto" w:fill="CCCCCC" w:themeFill="accent5"/>
      </w:tcPr>
    </w:tblStylePr>
    <w:tblStylePr w:type="band1Horz">
      <w:tblPr/>
      <w:tcPr>
        <w:shd w:val="clear" w:color="auto" w:fill="F5F5F5" w:themeFill="background2"/>
      </w:tcPr>
    </w:tblStylePr>
  </w:style>
  <w:style w:type="paragraph" w:styleId="Caption">
    <w:name w:val="caption"/>
    <w:basedOn w:val="Normal"/>
    <w:next w:val="Normal"/>
    <w:uiPriority w:val="35"/>
    <w:unhideWhenUsed/>
    <w:rsid w:val="00DD3DCA"/>
    <w:pPr>
      <w:spacing w:before="40" w:after="40"/>
    </w:pPr>
    <w:rPr>
      <w:iCs/>
      <w:sz w:val="18"/>
      <w:szCs w:val="18"/>
    </w:rPr>
  </w:style>
  <w:style w:type="paragraph" w:customStyle="1" w:styleId="Tekstvak">
    <w:name w:val="Tekstvak"/>
    <w:basedOn w:val="Normal"/>
    <w:uiPriority w:val="10"/>
    <w:rsid w:val="00967387"/>
    <w:pPr>
      <w:pBdr>
        <w:top w:val="single" w:sz="4" w:space="6" w:color="DAD6E7" w:themeColor="accent2"/>
        <w:left w:val="single" w:sz="4" w:space="8" w:color="DAD6E7" w:themeColor="accent2"/>
        <w:bottom w:val="single" w:sz="4" w:space="6" w:color="DAD6E7" w:themeColor="accent2"/>
        <w:right w:val="single" w:sz="4" w:space="8" w:color="DAD6E7" w:themeColor="accent2"/>
      </w:pBdr>
      <w:shd w:val="clear" w:color="auto" w:fill="DAD6E7" w:themeFill="accent2"/>
      <w:ind w:left="159" w:right="2268"/>
    </w:pPr>
    <w:rPr>
      <w:color w:val="25167A"/>
      <w:lang w:val="en-US"/>
    </w:rPr>
  </w:style>
  <w:style w:type="paragraph" w:styleId="Quote">
    <w:name w:val="Quote"/>
    <w:basedOn w:val="Normal"/>
    <w:next w:val="Normal"/>
    <w:link w:val="QuoteChar"/>
    <w:uiPriority w:val="10"/>
    <w:rsid w:val="00967387"/>
    <w:pPr>
      <w:pBdr>
        <w:top w:val="single" w:sz="4" w:space="8" w:color="241679" w:themeColor="accent1"/>
        <w:bottom w:val="single" w:sz="4" w:space="8" w:color="241679" w:themeColor="accent1"/>
      </w:pBdr>
      <w:ind w:right="2268"/>
    </w:pPr>
    <w:rPr>
      <w:iCs/>
      <w:color w:val="25167A"/>
      <w:sz w:val="28"/>
      <w:szCs w:val="28"/>
    </w:rPr>
  </w:style>
  <w:style w:type="character" w:customStyle="1" w:styleId="QuoteChar">
    <w:name w:val="Quote Char"/>
    <w:basedOn w:val="DefaultParagraphFont"/>
    <w:link w:val="Quote"/>
    <w:uiPriority w:val="10"/>
    <w:rsid w:val="00967387"/>
    <w:rPr>
      <w:iCs/>
      <w:noProof/>
      <w:color w:val="25167A"/>
      <w:sz w:val="28"/>
      <w:szCs w:val="28"/>
    </w:rPr>
  </w:style>
  <w:style w:type="paragraph" w:customStyle="1" w:styleId="Uitspraak">
    <w:name w:val="Uitspraak"/>
    <w:basedOn w:val="Normal"/>
    <w:uiPriority w:val="9"/>
    <w:semiHidden/>
    <w:rsid w:val="007D3E80"/>
    <w:pPr>
      <w:pBdr>
        <w:top w:val="single" w:sz="24" w:space="8" w:color="DAD6E7" w:themeColor="accent2"/>
      </w:pBdr>
      <w:ind w:right="3402"/>
    </w:pPr>
    <w:rPr>
      <w:sz w:val="36"/>
      <w:szCs w:val="36"/>
    </w:rPr>
  </w:style>
  <w:style w:type="paragraph" w:customStyle="1" w:styleId="Kop-zonder-nr">
    <w:name w:val="Kop-zonder-nr"/>
    <w:basedOn w:val="Heading1"/>
    <w:next w:val="Normal"/>
    <w:uiPriority w:val="11"/>
    <w:rsid w:val="00967387"/>
    <w:pPr>
      <w:numPr>
        <w:numId w:val="0"/>
      </w:numPr>
      <w:tabs>
        <w:tab w:val="left" w:pos="6096"/>
      </w:tabs>
      <w:spacing w:before="0"/>
    </w:pPr>
  </w:style>
  <w:style w:type="character" w:customStyle="1" w:styleId="Heading4Char">
    <w:name w:val="Heading 4 Char"/>
    <w:basedOn w:val="DefaultParagraphFont"/>
    <w:link w:val="Heading4"/>
    <w:uiPriority w:val="9"/>
    <w:semiHidden/>
    <w:rsid w:val="00B84A96"/>
    <w:rPr>
      <w:rFonts w:asciiTheme="majorHAnsi" w:eastAsiaTheme="majorEastAsia" w:hAnsiTheme="majorHAnsi" w:cstheme="majorBidi"/>
      <w:i/>
      <w:iCs/>
      <w:color w:val="1A105A" w:themeColor="accent1" w:themeShade="BF"/>
    </w:rPr>
  </w:style>
  <w:style w:type="character" w:customStyle="1" w:styleId="Heading5Char">
    <w:name w:val="Heading 5 Char"/>
    <w:basedOn w:val="DefaultParagraphFont"/>
    <w:link w:val="Heading5"/>
    <w:uiPriority w:val="9"/>
    <w:semiHidden/>
    <w:rsid w:val="00B84A96"/>
    <w:rPr>
      <w:rFonts w:asciiTheme="majorHAnsi" w:eastAsiaTheme="majorEastAsia" w:hAnsiTheme="majorHAnsi" w:cstheme="majorBidi"/>
      <w:color w:val="1A105A" w:themeColor="accent1" w:themeShade="BF"/>
    </w:rPr>
  </w:style>
  <w:style w:type="character" w:customStyle="1" w:styleId="Heading6Char">
    <w:name w:val="Heading 6 Char"/>
    <w:basedOn w:val="DefaultParagraphFont"/>
    <w:link w:val="Heading6"/>
    <w:uiPriority w:val="9"/>
    <w:semiHidden/>
    <w:rsid w:val="00B84A96"/>
    <w:rPr>
      <w:rFonts w:asciiTheme="majorHAnsi" w:eastAsiaTheme="majorEastAsia" w:hAnsiTheme="majorHAnsi" w:cstheme="majorBidi"/>
      <w:color w:val="110B3C" w:themeColor="accent1" w:themeShade="7F"/>
    </w:rPr>
  </w:style>
  <w:style w:type="character" w:customStyle="1" w:styleId="Heading7Char">
    <w:name w:val="Heading 7 Char"/>
    <w:basedOn w:val="DefaultParagraphFont"/>
    <w:link w:val="Heading7"/>
    <w:uiPriority w:val="9"/>
    <w:semiHidden/>
    <w:rsid w:val="00B84A96"/>
    <w:rPr>
      <w:rFonts w:asciiTheme="majorHAnsi" w:eastAsiaTheme="majorEastAsia" w:hAnsiTheme="majorHAnsi" w:cstheme="majorBidi"/>
      <w:i/>
      <w:iCs/>
      <w:color w:val="110B3C" w:themeColor="accent1" w:themeShade="7F"/>
    </w:rPr>
  </w:style>
  <w:style w:type="character" w:customStyle="1" w:styleId="Heading8Char">
    <w:name w:val="Heading 8 Char"/>
    <w:basedOn w:val="DefaultParagraphFont"/>
    <w:link w:val="Heading8"/>
    <w:uiPriority w:val="9"/>
    <w:semiHidden/>
    <w:rsid w:val="00B84A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4A9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67387"/>
    <w:pPr>
      <w:tabs>
        <w:tab w:val="left" w:pos="709"/>
        <w:tab w:val="right" w:leader="dot" w:pos="9072"/>
      </w:tabs>
      <w:spacing w:before="240"/>
      <w:ind w:left="709" w:right="851" w:hanging="709"/>
    </w:pPr>
    <w:rPr>
      <w:b/>
      <w:color w:val="25167A"/>
    </w:rPr>
  </w:style>
  <w:style w:type="paragraph" w:styleId="TOC2">
    <w:name w:val="toc 2"/>
    <w:basedOn w:val="Normal"/>
    <w:next w:val="Normal"/>
    <w:autoRedefine/>
    <w:uiPriority w:val="39"/>
    <w:unhideWhenUsed/>
    <w:rsid w:val="00553102"/>
    <w:pPr>
      <w:tabs>
        <w:tab w:val="left" w:pos="709"/>
        <w:tab w:val="right" w:leader="dot" w:pos="9072"/>
      </w:tabs>
      <w:ind w:left="709" w:right="851" w:hanging="709"/>
    </w:pPr>
  </w:style>
  <w:style w:type="paragraph" w:styleId="TOC3">
    <w:name w:val="toc 3"/>
    <w:basedOn w:val="Normal"/>
    <w:next w:val="Normal"/>
    <w:autoRedefine/>
    <w:uiPriority w:val="39"/>
    <w:unhideWhenUsed/>
    <w:rsid w:val="00553102"/>
    <w:pPr>
      <w:tabs>
        <w:tab w:val="left" w:pos="709"/>
        <w:tab w:val="right" w:leader="dot" w:pos="9072"/>
      </w:tabs>
      <w:ind w:left="709" w:right="851" w:hanging="709"/>
    </w:pPr>
  </w:style>
  <w:style w:type="character" w:styleId="Hyperlink">
    <w:name w:val="Hyperlink"/>
    <w:basedOn w:val="DefaultParagraphFont"/>
    <w:uiPriority w:val="99"/>
    <w:unhideWhenUsed/>
    <w:rsid w:val="00B84A96"/>
    <w:rPr>
      <w:color w:val="000000" w:themeColor="hyperlink"/>
      <w:u w:val="single"/>
    </w:rPr>
  </w:style>
  <w:style w:type="paragraph" w:styleId="TOCHeading">
    <w:name w:val="TOC Heading"/>
    <w:basedOn w:val="Kop-zonder-nr"/>
    <w:next w:val="Normal"/>
    <w:uiPriority w:val="39"/>
    <w:unhideWhenUsed/>
    <w:qFormat/>
    <w:rsid w:val="00967387"/>
  </w:style>
  <w:style w:type="character" w:styleId="PlaceholderText">
    <w:name w:val="Placeholder Text"/>
    <w:basedOn w:val="DefaultParagraphFont"/>
    <w:uiPriority w:val="99"/>
    <w:semiHidden/>
    <w:rsid w:val="00965D28"/>
    <w:rPr>
      <w:color w:val="808080"/>
    </w:rPr>
  </w:style>
  <w:style w:type="paragraph" w:customStyle="1" w:styleId="VoettekstDatum">
    <w:name w:val="VoettekstDatum"/>
    <w:basedOn w:val="Normal"/>
    <w:rsid w:val="00965D28"/>
    <w:pPr>
      <w:spacing w:line="290" w:lineRule="exact"/>
    </w:pPr>
  </w:style>
  <w:style w:type="paragraph" w:customStyle="1" w:styleId="Titelbladitem">
    <w:name w:val="Titelbladitem"/>
    <w:basedOn w:val="Normal"/>
    <w:rsid w:val="00967387"/>
    <w:rPr>
      <w:rFonts w:cs="Arial (Hoofdtekst CS)"/>
      <w:b/>
      <w:color w:val="25167A"/>
      <w:szCs w:val="20"/>
    </w:rPr>
  </w:style>
  <w:style w:type="paragraph" w:customStyle="1" w:styleId="Bijlage">
    <w:name w:val="Bijlage"/>
    <w:basedOn w:val="Normal"/>
    <w:uiPriority w:val="11"/>
    <w:rsid w:val="00967387"/>
    <w:pPr>
      <w:numPr>
        <w:numId w:val="4"/>
      </w:numPr>
      <w:spacing w:after="480"/>
    </w:pPr>
    <w:rPr>
      <w:b/>
      <w:color w:val="25167A"/>
      <w:sz w:val="40"/>
    </w:rPr>
  </w:style>
  <w:style w:type="character" w:styleId="IntenseEmphasis">
    <w:name w:val="Intense Emphasis"/>
    <w:basedOn w:val="DefaultParagraphFont"/>
    <w:uiPriority w:val="21"/>
    <w:rsid w:val="00967387"/>
    <w:rPr>
      <w:i/>
      <w:iCs/>
      <w:color w:val="25167A"/>
    </w:rPr>
  </w:style>
  <w:style w:type="paragraph" w:styleId="IntenseQuote">
    <w:name w:val="Intense Quote"/>
    <w:basedOn w:val="Normal"/>
    <w:next w:val="Normal"/>
    <w:link w:val="IntenseQuoteChar"/>
    <w:uiPriority w:val="30"/>
    <w:rsid w:val="00967387"/>
    <w:pPr>
      <w:pBdr>
        <w:top w:val="single" w:sz="4" w:space="10" w:color="241679" w:themeColor="accent1"/>
        <w:bottom w:val="single" w:sz="4" w:space="10" w:color="241679" w:themeColor="accent1"/>
      </w:pBdr>
      <w:spacing w:before="360" w:after="360"/>
      <w:ind w:left="864" w:right="864"/>
      <w:jc w:val="center"/>
    </w:pPr>
    <w:rPr>
      <w:i/>
      <w:iCs/>
      <w:color w:val="25167A"/>
    </w:rPr>
  </w:style>
  <w:style w:type="character" w:customStyle="1" w:styleId="IntenseQuoteChar">
    <w:name w:val="Intense Quote Char"/>
    <w:basedOn w:val="DefaultParagraphFont"/>
    <w:link w:val="IntenseQuote"/>
    <w:uiPriority w:val="30"/>
    <w:rsid w:val="00967387"/>
    <w:rPr>
      <w:i/>
      <w:iCs/>
      <w:noProof/>
      <w:color w:val="25167A"/>
      <w:sz w:val="20"/>
    </w:rPr>
  </w:style>
  <w:style w:type="character" w:styleId="IntenseReference">
    <w:name w:val="Intense Reference"/>
    <w:basedOn w:val="DefaultParagraphFont"/>
    <w:uiPriority w:val="32"/>
    <w:rsid w:val="00967387"/>
    <w:rPr>
      <w:b/>
      <w:bCs/>
      <w:smallCaps/>
      <w:color w:val="25167A"/>
      <w:spacing w:val="5"/>
    </w:rPr>
  </w:style>
  <w:style w:type="paragraph" w:styleId="BlockText">
    <w:name w:val="Block Text"/>
    <w:basedOn w:val="Normal"/>
    <w:uiPriority w:val="99"/>
    <w:semiHidden/>
    <w:unhideWhenUsed/>
    <w:rsid w:val="00967387"/>
    <w:pPr>
      <w:pBdr>
        <w:top w:val="single" w:sz="2" w:space="10" w:color="241679" w:themeColor="accent1"/>
        <w:left w:val="single" w:sz="2" w:space="10" w:color="241679" w:themeColor="accent1"/>
        <w:bottom w:val="single" w:sz="2" w:space="10" w:color="241679" w:themeColor="accent1"/>
        <w:right w:val="single" w:sz="2" w:space="10" w:color="241679" w:themeColor="accent1"/>
      </w:pBdr>
      <w:ind w:left="1152" w:right="1152"/>
    </w:pPr>
    <w:rPr>
      <w:rFonts w:eastAsiaTheme="minorEastAsia"/>
      <w:i/>
      <w:iCs/>
      <w:color w:val="25167A"/>
    </w:rPr>
  </w:style>
  <w:style w:type="character" w:styleId="Hashtag">
    <w:name w:val="Hashtag"/>
    <w:basedOn w:val="DefaultParagraphFont"/>
    <w:uiPriority w:val="99"/>
    <w:semiHidden/>
    <w:unhideWhenUsed/>
    <w:rsid w:val="000A107C"/>
    <w:rPr>
      <w:color w:val="25167A"/>
      <w:shd w:val="clear" w:color="auto" w:fill="E1DFDD"/>
    </w:rPr>
  </w:style>
  <w:style w:type="character" w:styleId="Mention">
    <w:name w:val="Mention"/>
    <w:basedOn w:val="DefaultParagraphFont"/>
    <w:uiPriority w:val="99"/>
    <w:semiHidden/>
    <w:unhideWhenUsed/>
    <w:rsid w:val="000A107C"/>
    <w:rPr>
      <w:color w:val="25167A"/>
      <w:shd w:val="clear" w:color="auto" w:fill="E1DFDD"/>
    </w:rPr>
  </w:style>
  <w:style w:type="paragraph" w:customStyle="1" w:styleId="HvATitel">
    <w:name w:val="HvA Titel"/>
    <w:basedOn w:val="Title"/>
    <w:qFormat/>
    <w:rsid w:val="0051302A"/>
    <w:pPr>
      <w:ind w:right="794"/>
    </w:pPr>
  </w:style>
  <w:style w:type="paragraph" w:customStyle="1" w:styleId="HvASubtitel">
    <w:name w:val="HvA Subtitel"/>
    <w:basedOn w:val="Subtitle"/>
    <w:qFormat/>
    <w:rsid w:val="0051302A"/>
    <w:pPr>
      <w:ind w:right="1134"/>
    </w:pPr>
  </w:style>
  <w:style w:type="paragraph" w:customStyle="1" w:styleId="HvAStandaard">
    <w:name w:val="HvA Standaard"/>
    <w:basedOn w:val="Normal"/>
    <w:qFormat/>
    <w:rsid w:val="0051302A"/>
    <w:pPr>
      <w:spacing w:line="276" w:lineRule="auto"/>
    </w:pPr>
  </w:style>
  <w:style w:type="paragraph" w:styleId="EndnoteText">
    <w:name w:val="endnote text"/>
    <w:basedOn w:val="Normal"/>
    <w:link w:val="EndnoteTextChar"/>
    <w:uiPriority w:val="99"/>
    <w:semiHidden/>
    <w:unhideWhenUsed/>
    <w:rsid w:val="00C62C00"/>
    <w:pPr>
      <w:spacing w:line="240" w:lineRule="auto"/>
    </w:pPr>
    <w:rPr>
      <w:bCs/>
      <w:sz w:val="20"/>
      <w:szCs w:val="20"/>
    </w:rPr>
  </w:style>
  <w:style w:type="character" w:customStyle="1" w:styleId="EndnoteTextChar">
    <w:name w:val="Endnote Text Char"/>
    <w:basedOn w:val="DefaultParagraphFont"/>
    <w:link w:val="EndnoteText"/>
    <w:uiPriority w:val="99"/>
    <w:semiHidden/>
    <w:rsid w:val="00C62C00"/>
    <w:rPr>
      <w:bCs/>
      <w:color w:val="auto"/>
      <w:sz w:val="20"/>
      <w:szCs w:val="20"/>
    </w:rPr>
  </w:style>
  <w:style w:type="character" w:styleId="EndnoteReference">
    <w:name w:val="endnote reference"/>
    <w:basedOn w:val="DefaultParagraphFont"/>
    <w:uiPriority w:val="99"/>
    <w:semiHidden/>
    <w:unhideWhenUsed/>
    <w:rsid w:val="00C62C00"/>
    <w:rPr>
      <w:vertAlign w:val="superscript"/>
    </w:rPr>
  </w:style>
  <w:style w:type="paragraph" w:styleId="FootnoteText">
    <w:name w:val="footnote text"/>
    <w:basedOn w:val="Normal"/>
    <w:link w:val="FootnoteTextChar"/>
    <w:uiPriority w:val="99"/>
    <w:semiHidden/>
    <w:unhideWhenUsed/>
    <w:rsid w:val="00C62C00"/>
    <w:pPr>
      <w:spacing w:line="240" w:lineRule="auto"/>
    </w:pPr>
    <w:rPr>
      <w:sz w:val="20"/>
      <w:szCs w:val="20"/>
    </w:rPr>
  </w:style>
  <w:style w:type="character" w:customStyle="1" w:styleId="FootnoteTextChar">
    <w:name w:val="Footnote Text Char"/>
    <w:basedOn w:val="DefaultParagraphFont"/>
    <w:link w:val="FootnoteText"/>
    <w:uiPriority w:val="99"/>
    <w:semiHidden/>
    <w:rsid w:val="00C62C00"/>
    <w:rPr>
      <w:color w:val="auto"/>
      <w:sz w:val="20"/>
      <w:szCs w:val="20"/>
    </w:rPr>
  </w:style>
  <w:style w:type="character" w:styleId="FootnoteReference">
    <w:name w:val="footnote reference"/>
    <w:basedOn w:val="DefaultParagraphFont"/>
    <w:uiPriority w:val="99"/>
    <w:semiHidden/>
    <w:unhideWhenUsed/>
    <w:rsid w:val="00C62C00"/>
    <w:rPr>
      <w:vertAlign w:val="superscript"/>
    </w:rPr>
  </w:style>
  <w:style w:type="character" w:styleId="FollowedHyperlink">
    <w:name w:val="FollowedHyperlink"/>
    <w:basedOn w:val="DefaultParagraphFont"/>
    <w:uiPriority w:val="99"/>
    <w:semiHidden/>
    <w:unhideWhenUsed/>
    <w:rsid w:val="009C014F"/>
    <w:rPr>
      <w:color w:val="000000" w:themeColor="followedHyperlink"/>
      <w:u w:val="single"/>
    </w:rPr>
  </w:style>
  <w:style w:type="character" w:styleId="UnresolvedMention">
    <w:name w:val="Unresolved Mention"/>
    <w:basedOn w:val="DefaultParagraphFont"/>
    <w:uiPriority w:val="99"/>
    <w:semiHidden/>
    <w:unhideWhenUsed/>
    <w:rsid w:val="00970491"/>
    <w:rPr>
      <w:color w:val="605E5C"/>
      <w:shd w:val="clear" w:color="auto" w:fill="E1DFDD"/>
    </w:rPr>
  </w:style>
  <w:style w:type="paragraph" w:styleId="NormalWeb">
    <w:name w:val="Normal (Web)"/>
    <w:basedOn w:val="Normal"/>
    <w:uiPriority w:val="99"/>
    <w:semiHidden/>
    <w:unhideWhenUsed/>
    <w:rsid w:val="00817AF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219">
      <w:bodyDiv w:val="1"/>
      <w:marLeft w:val="0"/>
      <w:marRight w:val="0"/>
      <w:marTop w:val="0"/>
      <w:marBottom w:val="0"/>
      <w:divBdr>
        <w:top w:val="none" w:sz="0" w:space="0" w:color="auto"/>
        <w:left w:val="none" w:sz="0" w:space="0" w:color="auto"/>
        <w:bottom w:val="none" w:sz="0" w:space="0" w:color="auto"/>
        <w:right w:val="none" w:sz="0" w:space="0" w:color="auto"/>
      </w:divBdr>
    </w:div>
    <w:div w:id="5520484">
      <w:bodyDiv w:val="1"/>
      <w:marLeft w:val="0"/>
      <w:marRight w:val="0"/>
      <w:marTop w:val="0"/>
      <w:marBottom w:val="0"/>
      <w:divBdr>
        <w:top w:val="none" w:sz="0" w:space="0" w:color="auto"/>
        <w:left w:val="none" w:sz="0" w:space="0" w:color="auto"/>
        <w:bottom w:val="none" w:sz="0" w:space="0" w:color="auto"/>
        <w:right w:val="none" w:sz="0" w:space="0" w:color="auto"/>
      </w:divBdr>
    </w:div>
    <w:div w:id="17513581">
      <w:bodyDiv w:val="1"/>
      <w:marLeft w:val="0"/>
      <w:marRight w:val="0"/>
      <w:marTop w:val="0"/>
      <w:marBottom w:val="0"/>
      <w:divBdr>
        <w:top w:val="none" w:sz="0" w:space="0" w:color="auto"/>
        <w:left w:val="none" w:sz="0" w:space="0" w:color="auto"/>
        <w:bottom w:val="none" w:sz="0" w:space="0" w:color="auto"/>
        <w:right w:val="none" w:sz="0" w:space="0" w:color="auto"/>
      </w:divBdr>
    </w:div>
    <w:div w:id="18044135">
      <w:bodyDiv w:val="1"/>
      <w:marLeft w:val="0"/>
      <w:marRight w:val="0"/>
      <w:marTop w:val="0"/>
      <w:marBottom w:val="0"/>
      <w:divBdr>
        <w:top w:val="none" w:sz="0" w:space="0" w:color="auto"/>
        <w:left w:val="none" w:sz="0" w:space="0" w:color="auto"/>
        <w:bottom w:val="none" w:sz="0" w:space="0" w:color="auto"/>
        <w:right w:val="none" w:sz="0" w:space="0" w:color="auto"/>
      </w:divBdr>
    </w:div>
    <w:div w:id="22051174">
      <w:bodyDiv w:val="1"/>
      <w:marLeft w:val="0"/>
      <w:marRight w:val="0"/>
      <w:marTop w:val="0"/>
      <w:marBottom w:val="0"/>
      <w:divBdr>
        <w:top w:val="none" w:sz="0" w:space="0" w:color="auto"/>
        <w:left w:val="none" w:sz="0" w:space="0" w:color="auto"/>
        <w:bottom w:val="none" w:sz="0" w:space="0" w:color="auto"/>
        <w:right w:val="none" w:sz="0" w:space="0" w:color="auto"/>
      </w:divBdr>
    </w:div>
    <w:div w:id="26951872">
      <w:bodyDiv w:val="1"/>
      <w:marLeft w:val="0"/>
      <w:marRight w:val="0"/>
      <w:marTop w:val="0"/>
      <w:marBottom w:val="0"/>
      <w:divBdr>
        <w:top w:val="none" w:sz="0" w:space="0" w:color="auto"/>
        <w:left w:val="none" w:sz="0" w:space="0" w:color="auto"/>
        <w:bottom w:val="none" w:sz="0" w:space="0" w:color="auto"/>
        <w:right w:val="none" w:sz="0" w:space="0" w:color="auto"/>
      </w:divBdr>
    </w:div>
    <w:div w:id="30155317">
      <w:bodyDiv w:val="1"/>
      <w:marLeft w:val="0"/>
      <w:marRight w:val="0"/>
      <w:marTop w:val="0"/>
      <w:marBottom w:val="0"/>
      <w:divBdr>
        <w:top w:val="none" w:sz="0" w:space="0" w:color="auto"/>
        <w:left w:val="none" w:sz="0" w:space="0" w:color="auto"/>
        <w:bottom w:val="none" w:sz="0" w:space="0" w:color="auto"/>
        <w:right w:val="none" w:sz="0" w:space="0" w:color="auto"/>
      </w:divBdr>
    </w:div>
    <w:div w:id="32777015">
      <w:bodyDiv w:val="1"/>
      <w:marLeft w:val="0"/>
      <w:marRight w:val="0"/>
      <w:marTop w:val="0"/>
      <w:marBottom w:val="0"/>
      <w:divBdr>
        <w:top w:val="none" w:sz="0" w:space="0" w:color="auto"/>
        <w:left w:val="none" w:sz="0" w:space="0" w:color="auto"/>
        <w:bottom w:val="none" w:sz="0" w:space="0" w:color="auto"/>
        <w:right w:val="none" w:sz="0" w:space="0" w:color="auto"/>
      </w:divBdr>
    </w:div>
    <w:div w:id="34354283">
      <w:bodyDiv w:val="1"/>
      <w:marLeft w:val="0"/>
      <w:marRight w:val="0"/>
      <w:marTop w:val="0"/>
      <w:marBottom w:val="0"/>
      <w:divBdr>
        <w:top w:val="none" w:sz="0" w:space="0" w:color="auto"/>
        <w:left w:val="none" w:sz="0" w:space="0" w:color="auto"/>
        <w:bottom w:val="none" w:sz="0" w:space="0" w:color="auto"/>
        <w:right w:val="none" w:sz="0" w:space="0" w:color="auto"/>
      </w:divBdr>
    </w:div>
    <w:div w:id="98768768">
      <w:bodyDiv w:val="1"/>
      <w:marLeft w:val="0"/>
      <w:marRight w:val="0"/>
      <w:marTop w:val="0"/>
      <w:marBottom w:val="0"/>
      <w:divBdr>
        <w:top w:val="none" w:sz="0" w:space="0" w:color="auto"/>
        <w:left w:val="none" w:sz="0" w:space="0" w:color="auto"/>
        <w:bottom w:val="none" w:sz="0" w:space="0" w:color="auto"/>
        <w:right w:val="none" w:sz="0" w:space="0" w:color="auto"/>
      </w:divBdr>
    </w:div>
    <w:div w:id="107703441">
      <w:bodyDiv w:val="1"/>
      <w:marLeft w:val="0"/>
      <w:marRight w:val="0"/>
      <w:marTop w:val="0"/>
      <w:marBottom w:val="0"/>
      <w:divBdr>
        <w:top w:val="none" w:sz="0" w:space="0" w:color="auto"/>
        <w:left w:val="none" w:sz="0" w:space="0" w:color="auto"/>
        <w:bottom w:val="none" w:sz="0" w:space="0" w:color="auto"/>
        <w:right w:val="none" w:sz="0" w:space="0" w:color="auto"/>
      </w:divBdr>
    </w:div>
    <w:div w:id="138228054">
      <w:bodyDiv w:val="1"/>
      <w:marLeft w:val="0"/>
      <w:marRight w:val="0"/>
      <w:marTop w:val="0"/>
      <w:marBottom w:val="0"/>
      <w:divBdr>
        <w:top w:val="none" w:sz="0" w:space="0" w:color="auto"/>
        <w:left w:val="none" w:sz="0" w:space="0" w:color="auto"/>
        <w:bottom w:val="none" w:sz="0" w:space="0" w:color="auto"/>
        <w:right w:val="none" w:sz="0" w:space="0" w:color="auto"/>
      </w:divBdr>
    </w:div>
    <w:div w:id="178782256">
      <w:bodyDiv w:val="1"/>
      <w:marLeft w:val="0"/>
      <w:marRight w:val="0"/>
      <w:marTop w:val="0"/>
      <w:marBottom w:val="0"/>
      <w:divBdr>
        <w:top w:val="none" w:sz="0" w:space="0" w:color="auto"/>
        <w:left w:val="none" w:sz="0" w:space="0" w:color="auto"/>
        <w:bottom w:val="none" w:sz="0" w:space="0" w:color="auto"/>
        <w:right w:val="none" w:sz="0" w:space="0" w:color="auto"/>
      </w:divBdr>
      <w:divsChild>
        <w:div w:id="1831556152">
          <w:marLeft w:val="0"/>
          <w:marRight w:val="0"/>
          <w:marTop w:val="0"/>
          <w:marBottom w:val="0"/>
          <w:divBdr>
            <w:top w:val="none" w:sz="0" w:space="0" w:color="auto"/>
            <w:left w:val="none" w:sz="0" w:space="0" w:color="auto"/>
            <w:bottom w:val="none" w:sz="0" w:space="0" w:color="auto"/>
            <w:right w:val="none" w:sz="0" w:space="0" w:color="auto"/>
          </w:divBdr>
          <w:divsChild>
            <w:div w:id="723531487">
              <w:marLeft w:val="0"/>
              <w:marRight w:val="0"/>
              <w:marTop w:val="0"/>
              <w:marBottom w:val="0"/>
              <w:divBdr>
                <w:top w:val="none" w:sz="0" w:space="0" w:color="auto"/>
                <w:left w:val="none" w:sz="0" w:space="0" w:color="auto"/>
                <w:bottom w:val="none" w:sz="0" w:space="0" w:color="auto"/>
                <w:right w:val="none" w:sz="0" w:space="0" w:color="auto"/>
              </w:divBdr>
            </w:div>
            <w:div w:id="380440741">
              <w:marLeft w:val="0"/>
              <w:marRight w:val="0"/>
              <w:marTop w:val="0"/>
              <w:marBottom w:val="0"/>
              <w:divBdr>
                <w:top w:val="none" w:sz="0" w:space="0" w:color="auto"/>
                <w:left w:val="none" w:sz="0" w:space="0" w:color="auto"/>
                <w:bottom w:val="none" w:sz="0" w:space="0" w:color="auto"/>
                <w:right w:val="none" w:sz="0" w:space="0" w:color="auto"/>
              </w:divBdr>
            </w:div>
            <w:div w:id="614404810">
              <w:marLeft w:val="0"/>
              <w:marRight w:val="0"/>
              <w:marTop w:val="0"/>
              <w:marBottom w:val="0"/>
              <w:divBdr>
                <w:top w:val="none" w:sz="0" w:space="0" w:color="auto"/>
                <w:left w:val="none" w:sz="0" w:space="0" w:color="auto"/>
                <w:bottom w:val="none" w:sz="0" w:space="0" w:color="auto"/>
                <w:right w:val="none" w:sz="0" w:space="0" w:color="auto"/>
              </w:divBdr>
            </w:div>
            <w:div w:id="14565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144">
      <w:bodyDiv w:val="1"/>
      <w:marLeft w:val="0"/>
      <w:marRight w:val="0"/>
      <w:marTop w:val="0"/>
      <w:marBottom w:val="0"/>
      <w:divBdr>
        <w:top w:val="none" w:sz="0" w:space="0" w:color="auto"/>
        <w:left w:val="none" w:sz="0" w:space="0" w:color="auto"/>
        <w:bottom w:val="none" w:sz="0" w:space="0" w:color="auto"/>
        <w:right w:val="none" w:sz="0" w:space="0" w:color="auto"/>
      </w:divBdr>
    </w:div>
    <w:div w:id="183371771">
      <w:bodyDiv w:val="1"/>
      <w:marLeft w:val="0"/>
      <w:marRight w:val="0"/>
      <w:marTop w:val="0"/>
      <w:marBottom w:val="0"/>
      <w:divBdr>
        <w:top w:val="none" w:sz="0" w:space="0" w:color="auto"/>
        <w:left w:val="none" w:sz="0" w:space="0" w:color="auto"/>
        <w:bottom w:val="none" w:sz="0" w:space="0" w:color="auto"/>
        <w:right w:val="none" w:sz="0" w:space="0" w:color="auto"/>
      </w:divBdr>
    </w:div>
    <w:div w:id="199631782">
      <w:bodyDiv w:val="1"/>
      <w:marLeft w:val="0"/>
      <w:marRight w:val="0"/>
      <w:marTop w:val="0"/>
      <w:marBottom w:val="0"/>
      <w:divBdr>
        <w:top w:val="none" w:sz="0" w:space="0" w:color="auto"/>
        <w:left w:val="none" w:sz="0" w:space="0" w:color="auto"/>
        <w:bottom w:val="none" w:sz="0" w:space="0" w:color="auto"/>
        <w:right w:val="none" w:sz="0" w:space="0" w:color="auto"/>
      </w:divBdr>
    </w:div>
    <w:div w:id="207494477">
      <w:bodyDiv w:val="1"/>
      <w:marLeft w:val="0"/>
      <w:marRight w:val="0"/>
      <w:marTop w:val="0"/>
      <w:marBottom w:val="0"/>
      <w:divBdr>
        <w:top w:val="none" w:sz="0" w:space="0" w:color="auto"/>
        <w:left w:val="none" w:sz="0" w:space="0" w:color="auto"/>
        <w:bottom w:val="none" w:sz="0" w:space="0" w:color="auto"/>
        <w:right w:val="none" w:sz="0" w:space="0" w:color="auto"/>
      </w:divBdr>
    </w:div>
    <w:div w:id="210073243">
      <w:bodyDiv w:val="1"/>
      <w:marLeft w:val="0"/>
      <w:marRight w:val="0"/>
      <w:marTop w:val="0"/>
      <w:marBottom w:val="0"/>
      <w:divBdr>
        <w:top w:val="none" w:sz="0" w:space="0" w:color="auto"/>
        <w:left w:val="none" w:sz="0" w:space="0" w:color="auto"/>
        <w:bottom w:val="none" w:sz="0" w:space="0" w:color="auto"/>
        <w:right w:val="none" w:sz="0" w:space="0" w:color="auto"/>
      </w:divBdr>
      <w:divsChild>
        <w:div w:id="660541104">
          <w:marLeft w:val="-720"/>
          <w:marRight w:val="0"/>
          <w:marTop w:val="0"/>
          <w:marBottom w:val="0"/>
          <w:divBdr>
            <w:top w:val="none" w:sz="0" w:space="0" w:color="auto"/>
            <w:left w:val="none" w:sz="0" w:space="0" w:color="auto"/>
            <w:bottom w:val="none" w:sz="0" w:space="0" w:color="auto"/>
            <w:right w:val="none" w:sz="0" w:space="0" w:color="auto"/>
          </w:divBdr>
        </w:div>
      </w:divsChild>
    </w:div>
    <w:div w:id="211311612">
      <w:bodyDiv w:val="1"/>
      <w:marLeft w:val="0"/>
      <w:marRight w:val="0"/>
      <w:marTop w:val="0"/>
      <w:marBottom w:val="0"/>
      <w:divBdr>
        <w:top w:val="none" w:sz="0" w:space="0" w:color="auto"/>
        <w:left w:val="none" w:sz="0" w:space="0" w:color="auto"/>
        <w:bottom w:val="none" w:sz="0" w:space="0" w:color="auto"/>
        <w:right w:val="none" w:sz="0" w:space="0" w:color="auto"/>
      </w:divBdr>
    </w:div>
    <w:div w:id="243993197">
      <w:bodyDiv w:val="1"/>
      <w:marLeft w:val="0"/>
      <w:marRight w:val="0"/>
      <w:marTop w:val="0"/>
      <w:marBottom w:val="0"/>
      <w:divBdr>
        <w:top w:val="none" w:sz="0" w:space="0" w:color="auto"/>
        <w:left w:val="none" w:sz="0" w:space="0" w:color="auto"/>
        <w:bottom w:val="none" w:sz="0" w:space="0" w:color="auto"/>
        <w:right w:val="none" w:sz="0" w:space="0" w:color="auto"/>
      </w:divBdr>
    </w:div>
    <w:div w:id="244917988">
      <w:bodyDiv w:val="1"/>
      <w:marLeft w:val="0"/>
      <w:marRight w:val="0"/>
      <w:marTop w:val="0"/>
      <w:marBottom w:val="0"/>
      <w:divBdr>
        <w:top w:val="none" w:sz="0" w:space="0" w:color="auto"/>
        <w:left w:val="none" w:sz="0" w:space="0" w:color="auto"/>
        <w:bottom w:val="none" w:sz="0" w:space="0" w:color="auto"/>
        <w:right w:val="none" w:sz="0" w:space="0" w:color="auto"/>
      </w:divBdr>
    </w:div>
    <w:div w:id="266693662">
      <w:bodyDiv w:val="1"/>
      <w:marLeft w:val="0"/>
      <w:marRight w:val="0"/>
      <w:marTop w:val="0"/>
      <w:marBottom w:val="0"/>
      <w:divBdr>
        <w:top w:val="none" w:sz="0" w:space="0" w:color="auto"/>
        <w:left w:val="none" w:sz="0" w:space="0" w:color="auto"/>
        <w:bottom w:val="none" w:sz="0" w:space="0" w:color="auto"/>
        <w:right w:val="none" w:sz="0" w:space="0" w:color="auto"/>
      </w:divBdr>
    </w:div>
    <w:div w:id="292177543">
      <w:bodyDiv w:val="1"/>
      <w:marLeft w:val="0"/>
      <w:marRight w:val="0"/>
      <w:marTop w:val="0"/>
      <w:marBottom w:val="0"/>
      <w:divBdr>
        <w:top w:val="none" w:sz="0" w:space="0" w:color="auto"/>
        <w:left w:val="none" w:sz="0" w:space="0" w:color="auto"/>
        <w:bottom w:val="none" w:sz="0" w:space="0" w:color="auto"/>
        <w:right w:val="none" w:sz="0" w:space="0" w:color="auto"/>
      </w:divBdr>
    </w:div>
    <w:div w:id="326707810">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2">
          <w:marLeft w:val="-720"/>
          <w:marRight w:val="0"/>
          <w:marTop w:val="0"/>
          <w:marBottom w:val="0"/>
          <w:divBdr>
            <w:top w:val="none" w:sz="0" w:space="0" w:color="auto"/>
            <w:left w:val="none" w:sz="0" w:space="0" w:color="auto"/>
            <w:bottom w:val="none" w:sz="0" w:space="0" w:color="auto"/>
            <w:right w:val="none" w:sz="0" w:space="0" w:color="auto"/>
          </w:divBdr>
        </w:div>
      </w:divsChild>
    </w:div>
    <w:div w:id="333149284">
      <w:bodyDiv w:val="1"/>
      <w:marLeft w:val="0"/>
      <w:marRight w:val="0"/>
      <w:marTop w:val="0"/>
      <w:marBottom w:val="0"/>
      <w:divBdr>
        <w:top w:val="none" w:sz="0" w:space="0" w:color="auto"/>
        <w:left w:val="none" w:sz="0" w:space="0" w:color="auto"/>
        <w:bottom w:val="none" w:sz="0" w:space="0" w:color="auto"/>
        <w:right w:val="none" w:sz="0" w:space="0" w:color="auto"/>
      </w:divBdr>
    </w:div>
    <w:div w:id="337733647">
      <w:bodyDiv w:val="1"/>
      <w:marLeft w:val="0"/>
      <w:marRight w:val="0"/>
      <w:marTop w:val="0"/>
      <w:marBottom w:val="0"/>
      <w:divBdr>
        <w:top w:val="none" w:sz="0" w:space="0" w:color="auto"/>
        <w:left w:val="none" w:sz="0" w:space="0" w:color="auto"/>
        <w:bottom w:val="none" w:sz="0" w:space="0" w:color="auto"/>
        <w:right w:val="none" w:sz="0" w:space="0" w:color="auto"/>
      </w:divBdr>
    </w:div>
    <w:div w:id="349994772">
      <w:bodyDiv w:val="1"/>
      <w:marLeft w:val="0"/>
      <w:marRight w:val="0"/>
      <w:marTop w:val="0"/>
      <w:marBottom w:val="0"/>
      <w:divBdr>
        <w:top w:val="none" w:sz="0" w:space="0" w:color="auto"/>
        <w:left w:val="none" w:sz="0" w:space="0" w:color="auto"/>
        <w:bottom w:val="none" w:sz="0" w:space="0" w:color="auto"/>
        <w:right w:val="none" w:sz="0" w:space="0" w:color="auto"/>
      </w:divBdr>
    </w:div>
    <w:div w:id="351759351">
      <w:bodyDiv w:val="1"/>
      <w:marLeft w:val="0"/>
      <w:marRight w:val="0"/>
      <w:marTop w:val="0"/>
      <w:marBottom w:val="0"/>
      <w:divBdr>
        <w:top w:val="none" w:sz="0" w:space="0" w:color="auto"/>
        <w:left w:val="none" w:sz="0" w:space="0" w:color="auto"/>
        <w:bottom w:val="none" w:sz="0" w:space="0" w:color="auto"/>
        <w:right w:val="none" w:sz="0" w:space="0" w:color="auto"/>
      </w:divBdr>
    </w:div>
    <w:div w:id="357196783">
      <w:bodyDiv w:val="1"/>
      <w:marLeft w:val="0"/>
      <w:marRight w:val="0"/>
      <w:marTop w:val="0"/>
      <w:marBottom w:val="0"/>
      <w:divBdr>
        <w:top w:val="none" w:sz="0" w:space="0" w:color="auto"/>
        <w:left w:val="none" w:sz="0" w:space="0" w:color="auto"/>
        <w:bottom w:val="none" w:sz="0" w:space="0" w:color="auto"/>
        <w:right w:val="none" w:sz="0" w:space="0" w:color="auto"/>
      </w:divBdr>
    </w:div>
    <w:div w:id="369571814">
      <w:bodyDiv w:val="1"/>
      <w:marLeft w:val="0"/>
      <w:marRight w:val="0"/>
      <w:marTop w:val="0"/>
      <w:marBottom w:val="0"/>
      <w:divBdr>
        <w:top w:val="none" w:sz="0" w:space="0" w:color="auto"/>
        <w:left w:val="none" w:sz="0" w:space="0" w:color="auto"/>
        <w:bottom w:val="none" w:sz="0" w:space="0" w:color="auto"/>
        <w:right w:val="none" w:sz="0" w:space="0" w:color="auto"/>
      </w:divBdr>
      <w:divsChild>
        <w:div w:id="1442262173">
          <w:marLeft w:val="-720"/>
          <w:marRight w:val="0"/>
          <w:marTop w:val="0"/>
          <w:marBottom w:val="0"/>
          <w:divBdr>
            <w:top w:val="none" w:sz="0" w:space="0" w:color="auto"/>
            <w:left w:val="none" w:sz="0" w:space="0" w:color="auto"/>
            <w:bottom w:val="none" w:sz="0" w:space="0" w:color="auto"/>
            <w:right w:val="none" w:sz="0" w:space="0" w:color="auto"/>
          </w:divBdr>
        </w:div>
      </w:divsChild>
    </w:div>
    <w:div w:id="370569251">
      <w:bodyDiv w:val="1"/>
      <w:marLeft w:val="0"/>
      <w:marRight w:val="0"/>
      <w:marTop w:val="0"/>
      <w:marBottom w:val="0"/>
      <w:divBdr>
        <w:top w:val="none" w:sz="0" w:space="0" w:color="auto"/>
        <w:left w:val="none" w:sz="0" w:space="0" w:color="auto"/>
        <w:bottom w:val="none" w:sz="0" w:space="0" w:color="auto"/>
        <w:right w:val="none" w:sz="0" w:space="0" w:color="auto"/>
      </w:divBdr>
    </w:div>
    <w:div w:id="374895405">
      <w:bodyDiv w:val="1"/>
      <w:marLeft w:val="0"/>
      <w:marRight w:val="0"/>
      <w:marTop w:val="0"/>
      <w:marBottom w:val="0"/>
      <w:divBdr>
        <w:top w:val="none" w:sz="0" w:space="0" w:color="auto"/>
        <w:left w:val="none" w:sz="0" w:space="0" w:color="auto"/>
        <w:bottom w:val="none" w:sz="0" w:space="0" w:color="auto"/>
        <w:right w:val="none" w:sz="0" w:space="0" w:color="auto"/>
      </w:divBdr>
    </w:div>
    <w:div w:id="379549941">
      <w:bodyDiv w:val="1"/>
      <w:marLeft w:val="0"/>
      <w:marRight w:val="0"/>
      <w:marTop w:val="0"/>
      <w:marBottom w:val="0"/>
      <w:divBdr>
        <w:top w:val="none" w:sz="0" w:space="0" w:color="auto"/>
        <w:left w:val="none" w:sz="0" w:space="0" w:color="auto"/>
        <w:bottom w:val="none" w:sz="0" w:space="0" w:color="auto"/>
        <w:right w:val="none" w:sz="0" w:space="0" w:color="auto"/>
      </w:divBdr>
    </w:div>
    <w:div w:id="399257264">
      <w:bodyDiv w:val="1"/>
      <w:marLeft w:val="0"/>
      <w:marRight w:val="0"/>
      <w:marTop w:val="0"/>
      <w:marBottom w:val="0"/>
      <w:divBdr>
        <w:top w:val="none" w:sz="0" w:space="0" w:color="auto"/>
        <w:left w:val="none" w:sz="0" w:space="0" w:color="auto"/>
        <w:bottom w:val="none" w:sz="0" w:space="0" w:color="auto"/>
        <w:right w:val="none" w:sz="0" w:space="0" w:color="auto"/>
      </w:divBdr>
    </w:div>
    <w:div w:id="408769142">
      <w:bodyDiv w:val="1"/>
      <w:marLeft w:val="0"/>
      <w:marRight w:val="0"/>
      <w:marTop w:val="0"/>
      <w:marBottom w:val="0"/>
      <w:divBdr>
        <w:top w:val="none" w:sz="0" w:space="0" w:color="auto"/>
        <w:left w:val="none" w:sz="0" w:space="0" w:color="auto"/>
        <w:bottom w:val="none" w:sz="0" w:space="0" w:color="auto"/>
        <w:right w:val="none" w:sz="0" w:space="0" w:color="auto"/>
      </w:divBdr>
    </w:div>
    <w:div w:id="413938330">
      <w:bodyDiv w:val="1"/>
      <w:marLeft w:val="0"/>
      <w:marRight w:val="0"/>
      <w:marTop w:val="0"/>
      <w:marBottom w:val="0"/>
      <w:divBdr>
        <w:top w:val="none" w:sz="0" w:space="0" w:color="auto"/>
        <w:left w:val="none" w:sz="0" w:space="0" w:color="auto"/>
        <w:bottom w:val="none" w:sz="0" w:space="0" w:color="auto"/>
        <w:right w:val="none" w:sz="0" w:space="0" w:color="auto"/>
      </w:divBdr>
    </w:div>
    <w:div w:id="421029806">
      <w:bodyDiv w:val="1"/>
      <w:marLeft w:val="0"/>
      <w:marRight w:val="0"/>
      <w:marTop w:val="0"/>
      <w:marBottom w:val="0"/>
      <w:divBdr>
        <w:top w:val="none" w:sz="0" w:space="0" w:color="auto"/>
        <w:left w:val="none" w:sz="0" w:space="0" w:color="auto"/>
        <w:bottom w:val="none" w:sz="0" w:space="0" w:color="auto"/>
        <w:right w:val="none" w:sz="0" w:space="0" w:color="auto"/>
      </w:divBdr>
    </w:div>
    <w:div w:id="429203264">
      <w:bodyDiv w:val="1"/>
      <w:marLeft w:val="0"/>
      <w:marRight w:val="0"/>
      <w:marTop w:val="0"/>
      <w:marBottom w:val="0"/>
      <w:divBdr>
        <w:top w:val="none" w:sz="0" w:space="0" w:color="auto"/>
        <w:left w:val="none" w:sz="0" w:space="0" w:color="auto"/>
        <w:bottom w:val="none" w:sz="0" w:space="0" w:color="auto"/>
        <w:right w:val="none" w:sz="0" w:space="0" w:color="auto"/>
      </w:divBdr>
    </w:div>
    <w:div w:id="431126336">
      <w:bodyDiv w:val="1"/>
      <w:marLeft w:val="0"/>
      <w:marRight w:val="0"/>
      <w:marTop w:val="0"/>
      <w:marBottom w:val="0"/>
      <w:divBdr>
        <w:top w:val="none" w:sz="0" w:space="0" w:color="auto"/>
        <w:left w:val="none" w:sz="0" w:space="0" w:color="auto"/>
        <w:bottom w:val="none" w:sz="0" w:space="0" w:color="auto"/>
        <w:right w:val="none" w:sz="0" w:space="0" w:color="auto"/>
      </w:divBdr>
    </w:div>
    <w:div w:id="431243557">
      <w:bodyDiv w:val="1"/>
      <w:marLeft w:val="0"/>
      <w:marRight w:val="0"/>
      <w:marTop w:val="0"/>
      <w:marBottom w:val="0"/>
      <w:divBdr>
        <w:top w:val="none" w:sz="0" w:space="0" w:color="auto"/>
        <w:left w:val="none" w:sz="0" w:space="0" w:color="auto"/>
        <w:bottom w:val="none" w:sz="0" w:space="0" w:color="auto"/>
        <w:right w:val="none" w:sz="0" w:space="0" w:color="auto"/>
      </w:divBdr>
    </w:div>
    <w:div w:id="449201525">
      <w:bodyDiv w:val="1"/>
      <w:marLeft w:val="0"/>
      <w:marRight w:val="0"/>
      <w:marTop w:val="0"/>
      <w:marBottom w:val="0"/>
      <w:divBdr>
        <w:top w:val="none" w:sz="0" w:space="0" w:color="auto"/>
        <w:left w:val="none" w:sz="0" w:space="0" w:color="auto"/>
        <w:bottom w:val="none" w:sz="0" w:space="0" w:color="auto"/>
        <w:right w:val="none" w:sz="0" w:space="0" w:color="auto"/>
      </w:divBdr>
    </w:div>
    <w:div w:id="452868971">
      <w:bodyDiv w:val="1"/>
      <w:marLeft w:val="0"/>
      <w:marRight w:val="0"/>
      <w:marTop w:val="0"/>
      <w:marBottom w:val="0"/>
      <w:divBdr>
        <w:top w:val="none" w:sz="0" w:space="0" w:color="auto"/>
        <w:left w:val="none" w:sz="0" w:space="0" w:color="auto"/>
        <w:bottom w:val="none" w:sz="0" w:space="0" w:color="auto"/>
        <w:right w:val="none" w:sz="0" w:space="0" w:color="auto"/>
      </w:divBdr>
      <w:divsChild>
        <w:div w:id="1929002676">
          <w:marLeft w:val="0"/>
          <w:marRight w:val="0"/>
          <w:marTop w:val="240"/>
          <w:marBottom w:val="240"/>
          <w:divBdr>
            <w:top w:val="none" w:sz="0" w:space="0" w:color="auto"/>
            <w:left w:val="none" w:sz="0" w:space="0" w:color="auto"/>
            <w:bottom w:val="none" w:sz="0" w:space="0" w:color="auto"/>
            <w:right w:val="none" w:sz="0" w:space="0" w:color="auto"/>
          </w:divBdr>
          <w:divsChild>
            <w:div w:id="600842022">
              <w:marLeft w:val="-360"/>
              <w:marRight w:val="0"/>
              <w:marTop w:val="0"/>
              <w:marBottom w:val="0"/>
              <w:divBdr>
                <w:top w:val="none" w:sz="0" w:space="0" w:color="auto"/>
                <w:left w:val="none" w:sz="0" w:space="0" w:color="auto"/>
                <w:bottom w:val="none" w:sz="0" w:space="0" w:color="auto"/>
                <w:right w:val="none" w:sz="0" w:space="0" w:color="auto"/>
              </w:divBdr>
              <w:divsChild>
                <w:div w:id="356003093">
                  <w:marLeft w:val="0"/>
                  <w:marRight w:val="0"/>
                  <w:marTop w:val="0"/>
                  <w:marBottom w:val="0"/>
                  <w:divBdr>
                    <w:top w:val="none" w:sz="0" w:space="0" w:color="auto"/>
                    <w:left w:val="none" w:sz="0" w:space="0" w:color="auto"/>
                    <w:bottom w:val="none" w:sz="0" w:space="0" w:color="auto"/>
                    <w:right w:val="none" w:sz="0" w:space="0" w:color="auto"/>
                  </w:divBdr>
                  <w:divsChild>
                    <w:div w:id="1743019058">
                      <w:marLeft w:val="0"/>
                      <w:marRight w:val="0"/>
                      <w:marTop w:val="0"/>
                      <w:marBottom w:val="0"/>
                      <w:divBdr>
                        <w:top w:val="none" w:sz="0" w:space="0" w:color="auto"/>
                        <w:left w:val="none" w:sz="0" w:space="0" w:color="auto"/>
                        <w:bottom w:val="none" w:sz="0" w:space="0" w:color="auto"/>
                        <w:right w:val="none" w:sz="0" w:space="0" w:color="auto"/>
                      </w:divBdr>
                      <w:divsChild>
                        <w:div w:id="589654616">
                          <w:marLeft w:val="0"/>
                          <w:marRight w:val="0"/>
                          <w:marTop w:val="0"/>
                          <w:marBottom w:val="0"/>
                          <w:divBdr>
                            <w:top w:val="none" w:sz="0" w:space="0" w:color="auto"/>
                            <w:left w:val="none" w:sz="0" w:space="0" w:color="auto"/>
                            <w:bottom w:val="none" w:sz="0" w:space="0" w:color="auto"/>
                            <w:right w:val="none" w:sz="0" w:space="0" w:color="auto"/>
                          </w:divBdr>
                          <w:divsChild>
                            <w:div w:id="1467164359">
                              <w:marLeft w:val="0"/>
                              <w:marRight w:val="0"/>
                              <w:marTop w:val="0"/>
                              <w:marBottom w:val="0"/>
                              <w:divBdr>
                                <w:top w:val="none" w:sz="0" w:space="0" w:color="auto"/>
                                <w:left w:val="none" w:sz="0" w:space="0" w:color="auto"/>
                                <w:bottom w:val="none" w:sz="0" w:space="0" w:color="auto"/>
                                <w:right w:val="none" w:sz="0" w:space="0" w:color="auto"/>
                              </w:divBdr>
                              <w:divsChild>
                                <w:div w:id="1733968746">
                                  <w:marLeft w:val="0"/>
                                  <w:marRight w:val="0"/>
                                  <w:marTop w:val="0"/>
                                  <w:marBottom w:val="0"/>
                                  <w:divBdr>
                                    <w:top w:val="none" w:sz="0" w:space="0" w:color="auto"/>
                                    <w:left w:val="none" w:sz="0" w:space="0" w:color="auto"/>
                                    <w:bottom w:val="none" w:sz="0" w:space="0" w:color="auto"/>
                                    <w:right w:val="none" w:sz="0" w:space="0" w:color="auto"/>
                                  </w:divBdr>
                                  <w:divsChild>
                                    <w:div w:id="1185172342">
                                      <w:marLeft w:val="0"/>
                                      <w:marRight w:val="0"/>
                                      <w:marTop w:val="0"/>
                                      <w:marBottom w:val="0"/>
                                      <w:divBdr>
                                        <w:top w:val="none" w:sz="0" w:space="0" w:color="auto"/>
                                        <w:left w:val="none" w:sz="0" w:space="0" w:color="auto"/>
                                        <w:bottom w:val="none" w:sz="0" w:space="0" w:color="auto"/>
                                        <w:right w:val="none" w:sz="0" w:space="0" w:color="auto"/>
                                      </w:divBdr>
                                    </w:div>
                                    <w:div w:id="356274406">
                                      <w:marLeft w:val="0"/>
                                      <w:marRight w:val="0"/>
                                      <w:marTop w:val="0"/>
                                      <w:marBottom w:val="0"/>
                                      <w:divBdr>
                                        <w:top w:val="none" w:sz="0" w:space="0" w:color="auto"/>
                                        <w:left w:val="none" w:sz="0" w:space="0" w:color="auto"/>
                                        <w:bottom w:val="none" w:sz="0" w:space="0" w:color="auto"/>
                                        <w:right w:val="none" w:sz="0" w:space="0" w:color="auto"/>
                                      </w:divBdr>
                                    </w:div>
                                    <w:div w:id="3473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4265">
      <w:bodyDiv w:val="1"/>
      <w:marLeft w:val="0"/>
      <w:marRight w:val="0"/>
      <w:marTop w:val="0"/>
      <w:marBottom w:val="0"/>
      <w:divBdr>
        <w:top w:val="none" w:sz="0" w:space="0" w:color="auto"/>
        <w:left w:val="none" w:sz="0" w:space="0" w:color="auto"/>
        <w:bottom w:val="none" w:sz="0" w:space="0" w:color="auto"/>
        <w:right w:val="none" w:sz="0" w:space="0" w:color="auto"/>
      </w:divBdr>
      <w:divsChild>
        <w:div w:id="1486050694">
          <w:marLeft w:val="-720"/>
          <w:marRight w:val="0"/>
          <w:marTop w:val="0"/>
          <w:marBottom w:val="0"/>
          <w:divBdr>
            <w:top w:val="none" w:sz="0" w:space="0" w:color="auto"/>
            <w:left w:val="none" w:sz="0" w:space="0" w:color="auto"/>
            <w:bottom w:val="none" w:sz="0" w:space="0" w:color="auto"/>
            <w:right w:val="none" w:sz="0" w:space="0" w:color="auto"/>
          </w:divBdr>
        </w:div>
      </w:divsChild>
    </w:div>
    <w:div w:id="461849387">
      <w:bodyDiv w:val="1"/>
      <w:marLeft w:val="0"/>
      <w:marRight w:val="0"/>
      <w:marTop w:val="0"/>
      <w:marBottom w:val="0"/>
      <w:divBdr>
        <w:top w:val="none" w:sz="0" w:space="0" w:color="auto"/>
        <w:left w:val="none" w:sz="0" w:space="0" w:color="auto"/>
        <w:bottom w:val="none" w:sz="0" w:space="0" w:color="auto"/>
        <w:right w:val="none" w:sz="0" w:space="0" w:color="auto"/>
      </w:divBdr>
    </w:div>
    <w:div w:id="463281179">
      <w:bodyDiv w:val="1"/>
      <w:marLeft w:val="0"/>
      <w:marRight w:val="0"/>
      <w:marTop w:val="0"/>
      <w:marBottom w:val="0"/>
      <w:divBdr>
        <w:top w:val="none" w:sz="0" w:space="0" w:color="auto"/>
        <w:left w:val="none" w:sz="0" w:space="0" w:color="auto"/>
        <w:bottom w:val="none" w:sz="0" w:space="0" w:color="auto"/>
        <w:right w:val="none" w:sz="0" w:space="0" w:color="auto"/>
      </w:divBdr>
    </w:div>
    <w:div w:id="464278248">
      <w:bodyDiv w:val="1"/>
      <w:marLeft w:val="0"/>
      <w:marRight w:val="0"/>
      <w:marTop w:val="0"/>
      <w:marBottom w:val="0"/>
      <w:divBdr>
        <w:top w:val="none" w:sz="0" w:space="0" w:color="auto"/>
        <w:left w:val="none" w:sz="0" w:space="0" w:color="auto"/>
        <w:bottom w:val="none" w:sz="0" w:space="0" w:color="auto"/>
        <w:right w:val="none" w:sz="0" w:space="0" w:color="auto"/>
      </w:divBdr>
    </w:div>
    <w:div w:id="473065157">
      <w:bodyDiv w:val="1"/>
      <w:marLeft w:val="0"/>
      <w:marRight w:val="0"/>
      <w:marTop w:val="0"/>
      <w:marBottom w:val="0"/>
      <w:divBdr>
        <w:top w:val="none" w:sz="0" w:space="0" w:color="auto"/>
        <w:left w:val="none" w:sz="0" w:space="0" w:color="auto"/>
        <w:bottom w:val="none" w:sz="0" w:space="0" w:color="auto"/>
        <w:right w:val="none" w:sz="0" w:space="0" w:color="auto"/>
      </w:divBdr>
    </w:div>
    <w:div w:id="480777339">
      <w:bodyDiv w:val="1"/>
      <w:marLeft w:val="0"/>
      <w:marRight w:val="0"/>
      <w:marTop w:val="0"/>
      <w:marBottom w:val="0"/>
      <w:divBdr>
        <w:top w:val="none" w:sz="0" w:space="0" w:color="auto"/>
        <w:left w:val="none" w:sz="0" w:space="0" w:color="auto"/>
        <w:bottom w:val="none" w:sz="0" w:space="0" w:color="auto"/>
        <w:right w:val="none" w:sz="0" w:space="0" w:color="auto"/>
      </w:divBdr>
    </w:div>
    <w:div w:id="486867123">
      <w:bodyDiv w:val="1"/>
      <w:marLeft w:val="0"/>
      <w:marRight w:val="0"/>
      <w:marTop w:val="0"/>
      <w:marBottom w:val="0"/>
      <w:divBdr>
        <w:top w:val="none" w:sz="0" w:space="0" w:color="auto"/>
        <w:left w:val="none" w:sz="0" w:space="0" w:color="auto"/>
        <w:bottom w:val="none" w:sz="0" w:space="0" w:color="auto"/>
        <w:right w:val="none" w:sz="0" w:space="0" w:color="auto"/>
      </w:divBdr>
    </w:div>
    <w:div w:id="494225988">
      <w:bodyDiv w:val="1"/>
      <w:marLeft w:val="0"/>
      <w:marRight w:val="0"/>
      <w:marTop w:val="0"/>
      <w:marBottom w:val="0"/>
      <w:divBdr>
        <w:top w:val="none" w:sz="0" w:space="0" w:color="auto"/>
        <w:left w:val="none" w:sz="0" w:space="0" w:color="auto"/>
        <w:bottom w:val="none" w:sz="0" w:space="0" w:color="auto"/>
        <w:right w:val="none" w:sz="0" w:space="0" w:color="auto"/>
      </w:divBdr>
    </w:div>
    <w:div w:id="496842474">
      <w:bodyDiv w:val="1"/>
      <w:marLeft w:val="0"/>
      <w:marRight w:val="0"/>
      <w:marTop w:val="0"/>
      <w:marBottom w:val="0"/>
      <w:divBdr>
        <w:top w:val="none" w:sz="0" w:space="0" w:color="auto"/>
        <w:left w:val="none" w:sz="0" w:space="0" w:color="auto"/>
        <w:bottom w:val="none" w:sz="0" w:space="0" w:color="auto"/>
        <w:right w:val="none" w:sz="0" w:space="0" w:color="auto"/>
      </w:divBdr>
    </w:div>
    <w:div w:id="521095546">
      <w:bodyDiv w:val="1"/>
      <w:marLeft w:val="0"/>
      <w:marRight w:val="0"/>
      <w:marTop w:val="0"/>
      <w:marBottom w:val="0"/>
      <w:divBdr>
        <w:top w:val="none" w:sz="0" w:space="0" w:color="auto"/>
        <w:left w:val="none" w:sz="0" w:space="0" w:color="auto"/>
        <w:bottom w:val="none" w:sz="0" w:space="0" w:color="auto"/>
        <w:right w:val="none" w:sz="0" w:space="0" w:color="auto"/>
      </w:divBdr>
    </w:div>
    <w:div w:id="525677366">
      <w:bodyDiv w:val="1"/>
      <w:marLeft w:val="0"/>
      <w:marRight w:val="0"/>
      <w:marTop w:val="0"/>
      <w:marBottom w:val="0"/>
      <w:divBdr>
        <w:top w:val="none" w:sz="0" w:space="0" w:color="auto"/>
        <w:left w:val="none" w:sz="0" w:space="0" w:color="auto"/>
        <w:bottom w:val="none" w:sz="0" w:space="0" w:color="auto"/>
        <w:right w:val="none" w:sz="0" w:space="0" w:color="auto"/>
      </w:divBdr>
    </w:div>
    <w:div w:id="560361429">
      <w:bodyDiv w:val="1"/>
      <w:marLeft w:val="0"/>
      <w:marRight w:val="0"/>
      <w:marTop w:val="0"/>
      <w:marBottom w:val="0"/>
      <w:divBdr>
        <w:top w:val="none" w:sz="0" w:space="0" w:color="auto"/>
        <w:left w:val="none" w:sz="0" w:space="0" w:color="auto"/>
        <w:bottom w:val="none" w:sz="0" w:space="0" w:color="auto"/>
        <w:right w:val="none" w:sz="0" w:space="0" w:color="auto"/>
      </w:divBdr>
    </w:div>
    <w:div w:id="566652299">
      <w:bodyDiv w:val="1"/>
      <w:marLeft w:val="0"/>
      <w:marRight w:val="0"/>
      <w:marTop w:val="0"/>
      <w:marBottom w:val="0"/>
      <w:divBdr>
        <w:top w:val="none" w:sz="0" w:space="0" w:color="auto"/>
        <w:left w:val="none" w:sz="0" w:space="0" w:color="auto"/>
        <w:bottom w:val="none" w:sz="0" w:space="0" w:color="auto"/>
        <w:right w:val="none" w:sz="0" w:space="0" w:color="auto"/>
      </w:divBdr>
    </w:div>
    <w:div w:id="575937341">
      <w:bodyDiv w:val="1"/>
      <w:marLeft w:val="0"/>
      <w:marRight w:val="0"/>
      <w:marTop w:val="0"/>
      <w:marBottom w:val="0"/>
      <w:divBdr>
        <w:top w:val="none" w:sz="0" w:space="0" w:color="auto"/>
        <w:left w:val="none" w:sz="0" w:space="0" w:color="auto"/>
        <w:bottom w:val="none" w:sz="0" w:space="0" w:color="auto"/>
        <w:right w:val="none" w:sz="0" w:space="0" w:color="auto"/>
      </w:divBdr>
    </w:div>
    <w:div w:id="579947857">
      <w:bodyDiv w:val="1"/>
      <w:marLeft w:val="0"/>
      <w:marRight w:val="0"/>
      <w:marTop w:val="0"/>
      <w:marBottom w:val="0"/>
      <w:divBdr>
        <w:top w:val="none" w:sz="0" w:space="0" w:color="auto"/>
        <w:left w:val="none" w:sz="0" w:space="0" w:color="auto"/>
        <w:bottom w:val="none" w:sz="0" w:space="0" w:color="auto"/>
        <w:right w:val="none" w:sz="0" w:space="0" w:color="auto"/>
      </w:divBdr>
    </w:div>
    <w:div w:id="586547349">
      <w:bodyDiv w:val="1"/>
      <w:marLeft w:val="0"/>
      <w:marRight w:val="0"/>
      <w:marTop w:val="0"/>
      <w:marBottom w:val="0"/>
      <w:divBdr>
        <w:top w:val="none" w:sz="0" w:space="0" w:color="auto"/>
        <w:left w:val="none" w:sz="0" w:space="0" w:color="auto"/>
        <w:bottom w:val="none" w:sz="0" w:space="0" w:color="auto"/>
        <w:right w:val="none" w:sz="0" w:space="0" w:color="auto"/>
      </w:divBdr>
    </w:div>
    <w:div w:id="589389948">
      <w:bodyDiv w:val="1"/>
      <w:marLeft w:val="0"/>
      <w:marRight w:val="0"/>
      <w:marTop w:val="0"/>
      <w:marBottom w:val="0"/>
      <w:divBdr>
        <w:top w:val="none" w:sz="0" w:space="0" w:color="auto"/>
        <w:left w:val="none" w:sz="0" w:space="0" w:color="auto"/>
        <w:bottom w:val="none" w:sz="0" w:space="0" w:color="auto"/>
        <w:right w:val="none" w:sz="0" w:space="0" w:color="auto"/>
      </w:divBdr>
    </w:div>
    <w:div w:id="614336905">
      <w:bodyDiv w:val="1"/>
      <w:marLeft w:val="0"/>
      <w:marRight w:val="0"/>
      <w:marTop w:val="0"/>
      <w:marBottom w:val="0"/>
      <w:divBdr>
        <w:top w:val="none" w:sz="0" w:space="0" w:color="auto"/>
        <w:left w:val="none" w:sz="0" w:space="0" w:color="auto"/>
        <w:bottom w:val="none" w:sz="0" w:space="0" w:color="auto"/>
        <w:right w:val="none" w:sz="0" w:space="0" w:color="auto"/>
      </w:divBdr>
    </w:div>
    <w:div w:id="615985498">
      <w:bodyDiv w:val="1"/>
      <w:marLeft w:val="0"/>
      <w:marRight w:val="0"/>
      <w:marTop w:val="0"/>
      <w:marBottom w:val="0"/>
      <w:divBdr>
        <w:top w:val="none" w:sz="0" w:space="0" w:color="auto"/>
        <w:left w:val="none" w:sz="0" w:space="0" w:color="auto"/>
        <w:bottom w:val="none" w:sz="0" w:space="0" w:color="auto"/>
        <w:right w:val="none" w:sz="0" w:space="0" w:color="auto"/>
      </w:divBdr>
    </w:div>
    <w:div w:id="625043867">
      <w:bodyDiv w:val="1"/>
      <w:marLeft w:val="0"/>
      <w:marRight w:val="0"/>
      <w:marTop w:val="0"/>
      <w:marBottom w:val="0"/>
      <w:divBdr>
        <w:top w:val="none" w:sz="0" w:space="0" w:color="auto"/>
        <w:left w:val="none" w:sz="0" w:space="0" w:color="auto"/>
        <w:bottom w:val="none" w:sz="0" w:space="0" w:color="auto"/>
        <w:right w:val="none" w:sz="0" w:space="0" w:color="auto"/>
      </w:divBdr>
    </w:div>
    <w:div w:id="645161462">
      <w:bodyDiv w:val="1"/>
      <w:marLeft w:val="0"/>
      <w:marRight w:val="0"/>
      <w:marTop w:val="0"/>
      <w:marBottom w:val="0"/>
      <w:divBdr>
        <w:top w:val="none" w:sz="0" w:space="0" w:color="auto"/>
        <w:left w:val="none" w:sz="0" w:space="0" w:color="auto"/>
        <w:bottom w:val="none" w:sz="0" w:space="0" w:color="auto"/>
        <w:right w:val="none" w:sz="0" w:space="0" w:color="auto"/>
      </w:divBdr>
    </w:div>
    <w:div w:id="652678577">
      <w:bodyDiv w:val="1"/>
      <w:marLeft w:val="0"/>
      <w:marRight w:val="0"/>
      <w:marTop w:val="0"/>
      <w:marBottom w:val="0"/>
      <w:divBdr>
        <w:top w:val="none" w:sz="0" w:space="0" w:color="auto"/>
        <w:left w:val="none" w:sz="0" w:space="0" w:color="auto"/>
        <w:bottom w:val="none" w:sz="0" w:space="0" w:color="auto"/>
        <w:right w:val="none" w:sz="0" w:space="0" w:color="auto"/>
      </w:divBdr>
      <w:divsChild>
        <w:div w:id="1945378402">
          <w:marLeft w:val="0"/>
          <w:marRight w:val="0"/>
          <w:marTop w:val="240"/>
          <w:marBottom w:val="240"/>
          <w:divBdr>
            <w:top w:val="none" w:sz="0" w:space="0" w:color="auto"/>
            <w:left w:val="none" w:sz="0" w:space="0" w:color="auto"/>
            <w:bottom w:val="none" w:sz="0" w:space="0" w:color="auto"/>
            <w:right w:val="none" w:sz="0" w:space="0" w:color="auto"/>
          </w:divBdr>
          <w:divsChild>
            <w:div w:id="940114417">
              <w:marLeft w:val="-360"/>
              <w:marRight w:val="0"/>
              <w:marTop w:val="0"/>
              <w:marBottom w:val="0"/>
              <w:divBdr>
                <w:top w:val="none" w:sz="0" w:space="0" w:color="auto"/>
                <w:left w:val="none" w:sz="0" w:space="0" w:color="auto"/>
                <w:bottom w:val="none" w:sz="0" w:space="0" w:color="auto"/>
                <w:right w:val="none" w:sz="0" w:space="0" w:color="auto"/>
              </w:divBdr>
              <w:divsChild>
                <w:div w:id="216282684">
                  <w:marLeft w:val="0"/>
                  <w:marRight w:val="0"/>
                  <w:marTop w:val="0"/>
                  <w:marBottom w:val="0"/>
                  <w:divBdr>
                    <w:top w:val="none" w:sz="0" w:space="0" w:color="auto"/>
                    <w:left w:val="none" w:sz="0" w:space="0" w:color="auto"/>
                    <w:bottom w:val="none" w:sz="0" w:space="0" w:color="auto"/>
                    <w:right w:val="none" w:sz="0" w:space="0" w:color="auto"/>
                  </w:divBdr>
                  <w:divsChild>
                    <w:div w:id="1056928369">
                      <w:marLeft w:val="0"/>
                      <w:marRight w:val="0"/>
                      <w:marTop w:val="0"/>
                      <w:marBottom w:val="0"/>
                      <w:divBdr>
                        <w:top w:val="none" w:sz="0" w:space="0" w:color="auto"/>
                        <w:left w:val="none" w:sz="0" w:space="0" w:color="auto"/>
                        <w:bottom w:val="none" w:sz="0" w:space="0" w:color="auto"/>
                        <w:right w:val="none" w:sz="0" w:space="0" w:color="auto"/>
                      </w:divBdr>
                      <w:divsChild>
                        <w:div w:id="149565218">
                          <w:marLeft w:val="0"/>
                          <w:marRight w:val="0"/>
                          <w:marTop w:val="0"/>
                          <w:marBottom w:val="0"/>
                          <w:divBdr>
                            <w:top w:val="none" w:sz="0" w:space="0" w:color="auto"/>
                            <w:left w:val="none" w:sz="0" w:space="0" w:color="auto"/>
                            <w:bottom w:val="none" w:sz="0" w:space="0" w:color="auto"/>
                            <w:right w:val="none" w:sz="0" w:space="0" w:color="auto"/>
                          </w:divBdr>
                          <w:divsChild>
                            <w:div w:id="643042261">
                              <w:marLeft w:val="0"/>
                              <w:marRight w:val="0"/>
                              <w:marTop w:val="0"/>
                              <w:marBottom w:val="0"/>
                              <w:divBdr>
                                <w:top w:val="none" w:sz="0" w:space="0" w:color="auto"/>
                                <w:left w:val="none" w:sz="0" w:space="0" w:color="auto"/>
                                <w:bottom w:val="none" w:sz="0" w:space="0" w:color="auto"/>
                                <w:right w:val="none" w:sz="0" w:space="0" w:color="auto"/>
                              </w:divBdr>
                              <w:divsChild>
                                <w:div w:id="1256861420">
                                  <w:marLeft w:val="0"/>
                                  <w:marRight w:val="0"/>
                                  <w:marTop w:val="0"/>
                                  <w:marBottom w:val="0"/>
                                  <w:divBdr>
                                    <w:top w:val="none" w:sz="0" w:space="0" w:color="auto"/>
                                    <w:left w:val="none" w:sz="0" w:space="0" w:color="auto"/>
                                    <w:bottom w:val="none" w:sz="0" w:space="0" w:color="auto"/>
                                    <w:right w:val="none" w:sz="0" w:space="0" w:color="auto"/>
                                  </w:divBdr>
                                  <w:divsChild>
                                    <w:div w:id="837621227">
                                      <w:marLeft w:val="0"/>
                                      <w:marRight w:val="0"/>
                                      <w:marTop w:val="0"/>
                                      <w:marBottom w:val="0"/>
                                      <w:divBdr>
                                        <w:top w:val="none" w:sz="0" w:space="0" w:color="auto"/>
                                        <w:left w:val="none" w:sz="0" w:space="0" w:color="auto"/>
                                        <w:bottom w:val="none" w:sz="0" w:space="0" w:color="auto"/>
                                        <w:right w:val="none" w:sz="0" w:space="0" w:color="auto"/>
                                      </w:divBdr>
                                    </w:div>
                                    <w:div w:id="1683238841">
                                      <w:marLeft w:val="0"/>
                                      <w:marRight w:val="0"/>
                                      <w:marTop w:val="0"/>
                                      <w:marBottom w:val="0"/>
                                      <w:divBdr>
                                        <w:top w:val="none" w:sz="0" w:space="0" w:color="auto"/>
                                        <w:left w:val="none" w:sz="0" w:space="0" w:color="auto"/>
                                        <w:bottom w:val="none" w:sz="0" w:space="0" w:color="auto"/>
                                        <w:right w:val="none" w:sz="0" w:space="0" w:color="auto"/>
                                      </w:divBdr>
                                    </w:div>
                                    <w:div w:id="17079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648608">
      <w:bodyDiv w:val="1"/>
      <w:marLeft w:val="0"/>
      <w:marRight w:val="0"/>
      <w:marTop w:val="0"/>
      <w:marBottom w:val="0"/>
      <w:divBdr>
        <w:top w:val="none" w:sz="0" w:space="0" w:color="auto"/>
        <w:left w:val="none" w:sz="0" w:space="0" w:color="auto"/>
        <w:bottom w:val="none" w:sz="0" w:space="0" w:color="auto"/>
        <w:right w:val="none" w:sz="0" w:space="0" w:color="auto"/>
      </w:divBdr>
    </w:div>
    <w:div w:id="655962000">
      <w:bodyDiv w:val="1"/>
      <w:marLeft w:val="0"/>
      <w:marRight w:val="0"/>
      <w:marTop w:val="0"/>
      <w:marBottom w:val="0"/>
      <w:divBdr>
        <w:top w:val="none" w:sz="0" w:space="0" w:color="auto"/>
        <w:left w:val="none" w:sz="0" w:space="0" w:color="auto"/>
        <w:bottom w:val="none" w:sz="0" w:space="0" w:color="auto"/>
        <w:right w:val="none" w:sz="0" w:space="0" w:color="auto"/>
      </w:divBdr>
    </w:div>
    <w:div w:id="660542112">
      <w:bodyDiv w:val="1"/>
      <w:marLeft w:val="0"/>
      <w:marRight w:val="0"/>
      <w:marTop w:val="0"/>
      <w:marBottom w:val="0"/>
      <w:divBdr>
        <w:top w:val="none" w:sz="0" w:space="0" w:color="auto"/>
        <w:left w:val="none" w:sz="0" w:space="0" w:color="auto"/>
        <w:bottom w:val="none" w:sz="0" w:space="0" w:color="auto"/>
        <w:right w:val="none" w:sz="0" w:space="0" w:color="auto"/>
      </w:divBdr>
    </w:div>
    <w:div w:id="689258200">
      <w:bodyDiv w:val="1"/>
      <w:marLeft w:val="0"/>
      <w:marRight w:val="0"/>
      <w:marTop w:val="0"/>
      <w:marBottom w:val="0"/>
      <w:divBdr>
        <w:top w:val="none" w:sz="0" w:space="0" w:color="auto"/>
        <w:left w:val="none" w:sz="0" w:space="0" w:color="auto"/>
        <w:bottom w:val="none" w:sz="0" w:space="0" w:color="auto"/>
        <w:right w:val="none" w:sz="0" w:space="0" w:color="auto"/>
      </w:divBdr>
    </w:div>
    <w:div w:id="707418953">
      <w:bodyDiv w:val="1"/>
      <w:marLeft w:val="0"/>
      <w:marRight w:val="0"/>
      <w:marTop w:val="0"/>
      <w:marBottom w:val="0"/>
      <w:divBdr>
        <w:top w:val="none" w:sz="0" w:space="0" w:color="auto"/>
        <w:left w:val="none" w:sz="0" w:space="0" w:color="auto"/>
        <w:bottom w:val="none" w:sz="0" w:space="0" w:color="auto"/>
        <w:right w:val="none" w:sz="0" w:space="0" w:color="auto"/>
      </w:divBdr>
    </w:div>
    <w:div w:id="719521085">
      <w:bodyDiv w:val="1"/>
      <w:marLeft w:val="0"/>
      <w:marRight w:val="0"/>
      <w:marTop w:val="0"/>
      <w:marBottom w:val="0"/>
      <w:divBdr>
        <w:top w:val="none" w:sz="0" w:space="0" w:color="auto"/>
        <w:left w:val="none" w:sz="0" w:space="0" w:color="auto"/>
        <w:bottom w:val="none" w:sz="0" w:space="0" w:color="auto"/>
        <w:right w:val="none" w:sz="0" w:space="0" w:color="auto"/>
      </w:divBdr>
    </w:div>
    <w:div w:id="721177477">
      <w:bodyDiv w:val="1"/>
      <w:marLeft w:val="0"/>
      <w:marRight w:val="0"/>
      <w:marTop w:val="0"/>
      <w:marBottom w:val="0"/>
      <w:divBdr>
        <w:top w:val="none" w:sz="0" w:space="0" w:color="auto"/>
        <w:left w:val="none" w:sz="0" w:space="0" w:color="auto"/>
        <w:bottom w:val="none" w:sz="0" w:space="0" w:color="auto"/>
        <w:right w:val="none" w:sz="0" w:space="0" w:color="auto"/>
      </w:divBdr>
    </w:div>
    <w:div w:id="725184468">
      <w:bodyDiv w:val="1"/>
      <w:marLeft w:val="0"/>
      <w:marRight w:val="0"/>
      <w:marTop w:val="0"/>
      <w:marBottom w:val="0"/>
      <w:divBdr>
        <w:top w:val="none" w:sz="0" w:space="0" w:color="auto"/>
        <w:left w:val="none" w:sz="0" w:space="0" w:color="auto"/>
        <w:bottom w:val="none" w:sz="0" w:space="0" w:color="auto"/>
        <w:right w:val="none" w:sz="0" w:space="0" w:color="auto"/>
      </w:divBdr>
    </w:div>
    <w:div w:id="726221186">
      <w:bodyDiv w:val="1"/>
      <w:marLeft w:val="0"/>
      <w:marRight w:val="0"/>
      <w:marTop w:val="0"/>
      <w:marBottom w:val="0"/>
      <w:divBdr>
        <w:top w:val="none" w:sz="0" w:space="0" w:color="auto"/>
        <w:left w:val="none" w:sz="0" w:space="0" w:color="auto"/>
        <w:bottom w:val="none" w:sz="0" w:space="0" w:color="auto"/>
        <w:right w:val="none" w:sz="0" w:space="0" w:color="auto"/>
      </w:divBdr>
      <w:divsChild>
        <w:div w:id="1795753298">
          <w:marLeft w:val="-720"/>
          <w:marRight w:val="0"/>
          <w:marTop w:val="0"/>
          <w:marBottom w:val="0"/>
          <w:divBdr>
            <w:top w:val="none" w:sz="0" w:space="0" w:color="auto"/>
            <w:left w:val="none" w:sz="0" w:space="0" w:color="auto"/>
            <w:bottom w:val="none" w:sz="0" w:space="0" w:color="auto"/>
            <w:right w:val="none" w:sz="0" w:space="0" w:color="auto"/>
          </w:divBdr>
        </w:div>
      </w:divsChild>
    </w:div>
    <w:div w:id="729840869">
      <w:bodyDiv w:val="1"/>
      <w:marLeft w:val="0"/>
      <w:marRight w:val="0"/>
      <w:marTop w:val="0"/>
      <w:marBottom w:val="0"/>
      <w:divBdr>
        <w:top w:val="none" w:sz="0" w:space="0" w:color="auto"/>
        <w:left w:val="none" w:sz="0" w:space="0" w:color="auto"/>
        <w:bottom w:val="none" w:sz="0" w:space="0" w:color="auto"/>
        <w:right w:val="none" w:sz="0" w:space="0" w:color="auto"/>
      </w:divBdr>
    </w:div>
    <w:div w:id="739055903">
      <w:bodyDiv w:val="1"/>
      <w:marLeft w:val="0"/>
      <w:marRight w:val="0"/>
      <w:marTop w:val="0"/>
      <w:marBottom w:val="0"/>
      <w:divBdr>
        <w:top w:val="none" w:sz="0" w:space="0" w:color="auto"/>
        <w:left w:val="none" w:sz="0" w:space="0" w:color="auto"/>
        <w:bottom w:val="none" w:sz="0" w:space="0" w:color="auto"/>
        <w:right w:val="none" w:sz="0" w:space="0" w:color="auto"/>
      </w:divBdr>
    </w:div>
    <w:div w:id="744650899">
      <w:bodyDiv w:val="1"/>
      <w:marLeft w:val="0"/>
      <w:marRight w:val="0"/>
      <w:marTop w:val="0"/>
      <w:marBottom w:val="0"/>
      <w:divBdr>
        <w:top w:val="none" w:sz="0" w:space="0" w:color="auto"/>
        <w:left w:val="none" w:sz="0" w:space="0" w:color="auto"/>
        <w:bottom w:val="none" w:sz="0" w:space="0" w:color="auto"/>
        <w:right w:val="none" w:sz="0" w:space="0" w:color="auto"/>
      </w:divBdr>
      <w:divsChild>
        <w:div w:id="900553545">
          <w:marLeft w:val="-720"/>
          <w:marRight w:val="0"/>
          <w:marTop w:val="0"/>
          <w:marBottom w:val="0"/>
          <w:divBdr>
            <w:top w:val="none" w:sz="0" w:space="0" w:color="auto"/>
            <w:left w:val="none" w:sz="0" w:space="0" w:color="auto"/>
            <w:bottom w:val="none" w:sz="0" w:space="0" w:color="auto"/>
            <w:right w:val="none" w:sz="0" w:space="0" w:color="auto"/>
          </w:divBdr>
        </w:div>
      </w:divsChild>
    </w:div>
    <w:div w:id="760567759">
      <w:bodyDiv w:val="1"/>
      <w:marLeft w:val="0"/>
      <w:marRight w:val="0"/>
      <w:marTop w:val="0"/>
      <w:marBottom w:val="0"/>
      <w:divBdr>
        <w:top w:val="none" w:sz="0" w:space="0" w:color="auto"/>
        <w:left w:val="none" w:sz="0" w:space="0" w:color="auto"/>
        <w:bottom w:val="none" w:sz="0" w:space="0" w:color="auto"/>
        <w:right w:val="none" w:sz="0" w:space="0" w:color="auto"/>
      </w:divBdr>
    </w:div>
    <w:div w:id="761687101">
      <w:bodyDiv w:val="1"/>
      <w:marLeft w:val="0"/>
      <w:marRight w:val="0"/>
      <w:marTop w:val="0"/>
      <w:marBottom w:val="0"/>
      <w:divBdr>
        <w:top w:val="none" w:sz="0" w:space="0" w:color="auto"/>
        <w:left w:val="none" w:sz="0" w:space="0" w:color="auto"/>
        <w:bottom w:val="none" w:sz="0" w:space="0" w:color="auto"/>
        <w:right w:val="none" w:sz="0" w:space="0" w:color="auto"/>
      </w:divBdr>
    </w:div>
    <w:div w:id="770320611">
      <w:bodyDiv w:val="1"/>
      <w:marLeft w:val="0"/>
      <w:marRight w:val="0"/>
      <w:marTop w:val="0"/>
      <w:marBottom w:val="0"/>
      <w:divBdr>
        <w:top w:val="none" w:sz="0" w:space="0" w:color="auto"/>
        <w:left w:val="none" w:sz="0" w:space="0" w:color="auto"/>
        <w:bottom w:val="none" w:sz="0" w:space="0" w:color="auto"/>
        <w:right w:val="none" w:sz="0" w:space="0" w:color="auto"/>
      </w:divBdr>
    </w:div>
    <w:div w:id="815102449">
      <w:bodyDiv w:val="1"/>
      <w:marLeft w:val="0"/>
      <w:marRight w:val="0"/>
      <w:marTop w:val="0"/>
      <w:marBottom w:val="0"/>
      <w:divBdr>
        <w:top w:val="none" w:sz="0" w:space="0" w:color="auto"/>
        <w:left w:val="none" w:sz="0" w:space="0" w:color="auto"/>
        <w:bottom w:val="none" w:sz="0" w:space="0" w:color="auto"/>
        <w:right w:val="none" w:sz="0" w:space="0" w:color="auto"/>
      </w:divBdr>
    </w:div>
    <w:div w:id="815873306">
      <w:bodyDiv w:val="1"/>
      <w:marLeft w:val="0"/>
      <w:marRight w:val="0"/>
      <w:marTop w:val="0"/>
      <w:marBottom w:val="0"/>
      <w:divBdr>
        <w:top w:val="none" w:sz="0" w:space="0" w:color="auto"/>
        <w:left w:val="none" w:sz="0" w:space="0" w:color="auto"/>
        <w:bottom w:val="none" w:sz="0" w:space="0" w:color="auto"/>
        <w:right w:val="none" w:sz="0" w:space="0" w:color="auto"/>
      </w:divBdr>
    </w:div>
    <w:div w:id="831944990">
      <w:bodyDiv w:val="1"/>
      <w:marLeft w:val="0"/>
      <w:marRight w:val="0"/>
      <w:marTop w:val="0"/>
      <w:marBottom w:val="0"/>
      <w:divBdr>
        <w:top w:val="none" w:sz="0" w:space="0" w:color="auto"/>
        <w:left w:val="none" w:sz="0" w:space="0" w:color="auto"/>
        <w:bottom w:val="none" w:sz="0" w:space="0" w:color="auto"/>
        <w:right w:val="none" w:sz="0" w:space="0" w:color="auto"/>
      </w:divBdr>
      <w:divsChild>
        <w:div w:id="711226404">
          <w:marLeft w:val="-720"/>
          <w:marRight w:val="0"/>
          <w:marTop w:val="0"/>
          <w:marBottom w:val="0"/>
          <w:divBdr>
            <w:top w:val="none" w:sz="0" w:space="0" w:color="auto"/>
            <w:left w:val="none" w:sz="0" w:space="0" w:color="auto"/>
            <w:bottom w:val="none" w:sz="0" w:space="0" w:color="auto"/>
            <w:right w:val="none" w:sz="0" w:space="0" w:color="auto"/>
          </w:divBdr>
        </w:div>
      </w:divsChild>
    </w:div>
    <w:div w:id="838084664">
      <w:bodyDiv w:val="1"/>
      <w:marLeft w:val="0"/>
      <w:marRight w:val="0"/>
      <w:marTop w:val="0"/>
      <w:marBottom w:val="0"/>
      <w:divBdr>
        <w:top w:val="none" w:sz="0" w:space="0" w:color="auto"/>
        <w:left w:val="none" w:sz="0" w:space="0" w:color="auto"/>
        <w:bottom w:val="none" w:sz="0" w:space="0" w:color="auto"/>
        <w:right w:val="none" w:sz="0" w:space="0" w:color="auto"/>
      </w:divBdr>
    </w:div>
    <w:div w:id="844825113">
      <w:bodyDiv w:val="1"/>
      <w:marLeft w:val="0"/>
      <w:marRight w:val="0"/>
      <w:marTop w:val="0"/>
      <w:marBottom w:val="0"/>
      <w:divBdr>
        <w:top w:val="none" w:sz="0" w:space="0" w:color="auto"/>
        <w:left w:val="none" w:sz="0" w:space="0" w:color="auto"/>
        <w:bottom w:val="none" w:sz="0" w:space="0" w:color="auto"/>
        <w:right w:val="none" w:sz="0" w:space="0" w:color="auto"/>
      </w:divBdr>
    </w:div>
    <w:div w:id="844856368">
      <w:bodyDiv w:val="1"/>
      <w:marLeft w:val="0"/>
      <w:marRight w:val="0"/>
      <w:marTop w:val="0"/>
      <w:marBottom w:val="0"/>
      <w:divBdr>
        <w:top w:val="none" w:sz="0" w:space="0" w:color="auto"/>
        <w:left w:val="none" w:sz="0" w:space="0" w:color="auto"/>
        <w:bottom w:val="none" w:sz="0" w:space="0" w:color="auto"/>
        <w:right w:val="none" w:sz="0" w:space="0" w:color="auto"/>
      </w:divBdr>
    </w:div>
    <w:div w:id="869338428">
      <w:bodyDiv w:val="1"/>
      <w:marLeft w:val="0"/>
      <w:marRight w:val="0"/>
      <w:marTop w:val="0"/>
      <w:marBottom w:val="0"/>
      <w:divBdr>
        <w:top w:val="none" w:sz="0" w:space="0" w:color="auto"/>
        <w:left w:val="none" w:sz="0" w:space="0" w:color="auto"/>
        <w:bottom w:val="none" w:sz="0" w:space="0" w:color="auto"/>
        <w:right w:val="none" w:sz="0" w:space="0" w:color="auto"/>
      </w:divBdr>
    </w:div>
    <w:div w:id="874542384">
      <w:bodyDiv w:val="1"/>
      <w:marLeft w:val="0"/>
      <w:marRight w:val="0"/>
      <w:marTop w:val="0"/>
      <w:marBottom w:val="0"/>
      <w:divBdr>
        <w:top w:val="none" w:sz="0" w:space="0" w:color="auto"/>
        <w:left w:val="none" w:sz="0" w:space="0" w:color="auto"/>
        <w:bottom w:val="none" w:sz="0" w:space="0" w:color="auto"/>
        <w:right w:val="none" w:sz="0" w:space="0" w:color="auto"/>
      </w:divBdr>
    </w:div>
    <w:div w:id="885526338">
      <w:bodyDiv w:val="1"/>
      <w:marLeft w:val="0"/>
      <w:marRight w:val="0"/>
      <w:marTop w:val="0"/>
      <w:marBottom w:val="0"/>
      <w:divBdr>
        <w:top w:val="none" w:sz="0" w:space="0" w:color="auto"/>
        <w:left w:val="none" w:sz="0" w:space="0" w:color="auto"/>
        <w:bottom w:val="none" w:sz="0" w:space="0" w:color="auto"/>
        <w:right w:val="none" w:sz="0" w:space="0" w:color="auto"/>
      </w:divBdr>
    </w:div>
    <w:div w:id="890458168">
      <w:bodyDiv w:val="1"/>
      <w:marLeft w:val="0"/>
      <w:marRight w:val="0"/>
      <w:marTop w:val="0"/>
      <w:marBottom w:val="0"/>
      <w:divBdr>
        <w:top w:val="none" w:sz="0" w:space="0" w:color="auto"/>
        <w:left w:val="none" w:sz="0" w:space="0" w:color="auto"/>
        <w:bottom w:val="none" w:sz="0" w:space="0" w:color="auto"/>
        <w:right w:val="none" w:sz="0" w:space="0" w:color="auto"/>
      </w:divBdr>
    </w:div>
    <w:div w:id="891692258">
      <w:bodyDiv w:val="1"/>
      <w:marLeft w:val="0"/>
      <w:marRight w:val="0"/>
      <w:marTop w:val="0"/>
      <w:marBottom w:val="0"/>
      <w:divBdr>
        <w:top w:val="none" w:sz="0" w:space="0" w:color="auto"/>
        <w:left w:val="none" w:sz="0" w:space="0" w:color="auto"/>
        <w:bottom w:val="none" w:sz="0" w:space="0" w:color="auto"/>
        <w:right w:val="none" w:sz="0" w:space="0" w:color="auto"/>
      </w:divBdr>
    </w:div>
    <w:div w:id="894123039">
      <w:bodyDiv w:val="1"/>
      <w:marLeft w:val="0"/>
      <w:marRight w:val="0"/>
      <w:marTop w:val="0"/>
      <w:marBottom w:val="0"/>
      <w:divBdr>
        <w:top w:val="none" w:sz="0" w:space="0" w:color="auto"/>
        <w:left w:val="none" w:sz="0" w:space="0" w:color="auto"/>
        <w:bottom w:val="none" w:sz="0" w:space="0" w:color="auto"/>
        <w:right w:val="none" w:sz="0" w:space="0" w:color="auto"/>
      </w:divBdr>
      <w:divsChild>
        <w:div w:id="712467014">
          <w:marLeft w:val="0"/>
          <w:marRight w:val="0"/>
          <w:marTop w:val="0"/>
          <w:marBottom w:val="0"/>
          <w:divBdr>
            <w:top w:val="none" w:sz="0" w:space="0" w:color="auto"/>
            <w:left w:val="none" w:sz="0" w:space="0" w:color="auto"/>
            <w:bottom w:val="none" w:sz="0" w:space="0" w:color="auto"/>
            <w:right w:val="none" w:sz="0" w:space="0" w:color="auto"/>
          </w:divBdr>
          <w:divsChild>
            <w:div w:id="954752839">
              <w:marLeft w:val="0"/>
              <w:marRight w:val="0"/>
              <w:marTop w:val="0"/>
              <w:marBottom w:val="0"/>
              <w:divBdr>
                <w:top w:val="none" w:sz="0" w:space="0" w:color="auto"/>
                <w:left w:val="none" w:sz="0" w:space="0" w:color="auto"/>
                <w:bottom w:val="none" w:sz="0" w:space="0" w:color="auto"/>
                <w:right w:val="none" w:sz="0" w:space="0" w:color="auto"/>
              </w:divBdr>
            </w:div>
            <w:div w:id="1231500704">
              <w:marLeft w:val="0"/>
              <w:marRight w:val="0"/>
              <w:marTop w:val="0"/>
              <w:marBottom w:val="0"/>
              <w:divBdr>
                <w:top w:val="none" w:sz="0" w:space="0" w:color="auto"/>
                <w:left w:val="none" w:sz="0" w:space="0" w:color="auto"/>
                <w:bottom w:val="none" w:sz="0" w:space="0" w:color="auto"/>
                <w:right w:val="none" w:sz="0" w:space="0" w:color="auto"/>
              </w:divBdr>
            </w:div>
            <w:div w:id="11048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0928">
      <w:bodyDiv w:val="1"/>
      <w:marLeft w:val="0"/>
      <w:marRight w:val="0"/>
      <w:marTop w:val="0"/>
      <w:marBottom w:val="0"/>
      <w:divBdr>
        <w:top w:val="none" w:sz="0" w:space="0" w:color="auto"/>
        <w:left w:val="none" w:sz="0" w:space="0" w:color="auto"/>
        <w:bottom w:val="none" w:sz="0" w:space="0" w:color="auto"/>
        <w:right w:val="none" w:sz="0" w:space="0" w:color="auto"/>
      </w:divBdr>
    </w:div>
    <w:div w:id="919370653">
      <w:bodyDiv w:val="1"/>
      <w:marLeft w:val="0"/>
      <w:marRight w:val="0"/>
      <w:marTop w:val="0"/>
      <w:marBottom w:val="0"/>
      <w:divBdr>
        <w:top w:val="none" w:sz="0" w:space="0" w:color="auto"/>
        <w:left w:val="none" w:sz="0" w:space="0" w:color="auto"/>
        <w:bottom w:val="none" w:sz="0" w:space="0" w:color="auto"/>
        <w:right w:val="none" w:sz="0" w:space="0" w:color="auto"/>
      </w:divBdr>
      <w:divsChild>
        <w:div w:id="1482381977">
          <w:marLeft w:val="0"/>
          <w:marRight w:val="0"/>
          <w:marTop w:val="0"/>
          <w:marBottom w:val="0"/>
          <w:divBdr>
            <w:top w:val="none" w:sz="0" w:space="0" w:color="auto"/>
            <w:left w:val="none" w:sz="0" w:space="0" w:color="auto"/>
            <w:bottom w:val="none" w:sz="0" w:space="0" w:color="auto"/>
            <w:right w:val="none" w:sz="0" w:space="0" w:color="auto"/>
          </w:divBdr>
          <w:divsChild>
            <w:div w:id="670722188">
              <w:marLeft w:val="0"/>
              <w:marRight w:val="0"/>
              <w:marTop w:val="0"/>
              <w:marBottom w:val="0"/>
              <w:divBdr>
                <w:top w:val="none" w:sz="0" w:space="0" w:color="auto"/>
                <w:left w:val="none" w:sz="0" w:space="0" w:color="auto"/>
                <w:bottom w:val="none" w:sz="0" w:space="0" w:color="auto"/>
                <w:right w:val="none" w:sz="0" w:space="0" w:color="auto"/>
              </w:divBdr>
            </w:div>
            <w:div w:id="1771781334">
              <w:marLeft w:val="0"/>
              <w:marRight w:val="0"/>
              <w:marTop w:val="0"/>
              <w:marBottom w:val="0"/>
              <w:divBdr>
                <w:top w:val="none" w:sz="0" w:space="0" w:color="auto"/>
                <w:left w:val="none" w:sz="0" w:space="0" w:color="auto"/>
                <w:bottom w:val="none" w:sz="0" w:space="0" w:color="auto"/>
                <w:right w:val="none" w:sz="0" w:space="0" w:color="auto"/>
              </w:divBdr>
            </w:div>
            <w:div w:id="1780099640">
              <w:marLeft w:val="0"/>
              <w:marRight w:val="0"/>
              <w:marTop w:val="0"/>
              <w:marBottom w:val="0"/>
              <w:divBdr>
                <w:top w:val="none" w:sz="0" w:space="0" w:color="auto"/>
                <w:left w:val="none" w:sz="0" w:space="0" w:color="auto"/>
                <w:bottom w:val="none" w:sz="0" w:space="0" w:color="auto"/>
                <w:right w:val="none" w:sz="0" w:space="0" w:color="auto"/>
              </w:divBdr>
            </w:div>
            <w:div w:id="8841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40231">
      <w:bodyDiv w:val="1"/>
      <w:marLeft w:val="0"/>
      <w:marRight w:val="0"/>
      <w:marTop w:val="0"/>
      <w:marBottom w:val="0"/>
      <w:divBdr>
        <w:top w:val="none" w:sz="0" w:space="0" w:color="auto"/>
        <w:left w:val="none" w:sz="0" w:space="0" w:color="auto"/>
        <w:bottom w:val="none" w:sz="0" w:space="0" w:color="auto"/>
        <w:right w:val="none" w:sz="0" w:space="0" w:color="auto"/>
      </w:divBdr>
    </w:div>
    <w:div w:id="922572163">
      <w:bodyDiv w:val="1"/>
      <w:marLeft w:val="0"/>
      <w:marRight w:val="0"/>
      <w:marTop w:val="0"/>
      <w:marBottom w:val="0"/>
      <w:divBdr>
        <w:top w:val="none" w:sz="0" w:space="0" w:color="auto"/>
        <w:left w:val="none" w:sz="0" w:space="0" w:color="auto"/>
        <w:bottom w:val="none" w:sz="0" w:space="0" w:color="auto"/>
        <w:right w:val="none" w:sz="0" w:space="0" w:color="auto"/>
      </w:divBdr>
    </w:div>
    <w:div w:id="928611889">
      <w:bodyDiv w:val="1"/>
      <w:marLeft w:val="0"/>
      <w:marRight w:val="0"/>
      <w:marTop w:val="0"/>
      <w:marBottom w:val="0"/>
      <w:divBdr>
        <w:top w:val="none" w:sz="0" w:space="0" w:color="auto"/>
        <w:left w:val="none" w:sz="0" w:space="0" w:color="auto"/>
        <w:bottom w:val="none" w:sz="0" w:space="0" w:color="auto"/>
        <w:right w:val="none" w:sz="0" w:space="0" w:color="auto"/>
      </w:divBdr>
    </w:div>
    <w:div w:id="935476435">
      <w:bodyDiv w:val="1"/>
      <w:marLeft w:val="0"/>
      <w:marRight w:val="0"/>
      <w:marTop w:val="0"/>
      <w:marBottom w:val="0"/>
      <w:divBdr>
        <w:top w:val="none" w:sz="0" w:space="0" w:color="auto"/>
        <w:left w:val="none" w:sz="0" w:space="0" w:color="auto"/>
        <w:bottom w:val="none" w:sz="0" w:space="0" w:color="auto"/>
        <w:right w:val="none" w:sz="0" w:space="0" w:color="auto"/>
      </w:divBdr>
      <w:divsChild>
        <w:div w:id="509418599">
          <w:marLeft w:val="0"/>
          <w:marRight w:val="0"/>
          <w:marTop w:val="240"/>
          <w:marBottom w:val="240"/>
          <w:divBdr>
            <w:top w:val="none" w:sz="0" w:space="0" w:color="auto"/>
            <w:left w:val="none" w:sz="0" w:space="0" w:color="auto"/>
            <w:bottom w:val="none" w:sz="0" w:space="0" w:color="auto"/>
            <w:right w:val="none" w:sz="0" w:space="0" w:color="auto"/>
          </w:divBdr>
          <w:divsChild>
            <w:div w:id="684747818">
              <w:marLeft w:val="-360"/>
              <w:marRight w:val="0"/>
              <w:marTop w:val="0"/>
              <w:marBottom w:val="0"/>
              <w:divBdr>
                <w:top w:val="none" w:sz="0" w:space="0" w:color="auto"/>
                <w:left w:val="none" w:sz="0" w:space="0" w:color="auto"/>
                <w:bottom w:val="none" w:sz="0" w:space="0" w:color="auto"/>
                <w:right w:val="none" w:sz="0" w:space="0" w:color="auto"/>
              </w:divBdr>
              <w:divsChild>
                <w:div w:id="775714085">
                  <w:marLeft w:val="0"/>
                  <w:marRight w:val="0"/>
                  <w:marTop w:val="0"/>
                  <w:marBottom w:val="0"/>
                  <w:divBdr>
                    <w:top w:val="none" w:sz="0" w:space="0" w:color="auto"/>
                    <w:left w:val="none" w:sz="0" w:space="0" w:color="auto"/>
                    <w:bottom w:val="none" w:sz="0" w:space="0" w:color="auto"/>
                    <w:right w:val="none" w:sz="0" w:space="0" w:color="auto"/>
                  </w:divBdr>
                  <w:divsChild>
                    <w:div w:id="974408170">
                      <w:marLeft w:val="0"/>
                      <w:marRight w:val="0"/>
                      <w:marTop w:val="0"/>
                      <w:marBottom w:val="0"/>
                      <w:divBdr>
                        <w:top w:val="none" w:sz="0" w:space="0" w:color="auto"/>
                        <w:left w:val="none" w:sz="0" w:space="0" w:color="auto"/>
                        <w:bottom w:val="none" w:sz="0" w:space="0" w:color="auto"/>
                        <w:right w:val="none" w:sz="0" w:space="0" w:color="auto"/>
                      </w:divBdr>
                      <w:divsChild>
                        <w:div w:id="373039294">
                          <w:marLeft w:val="0"/>
                          <w:marRight w:val="0"/>
                          <w:marTop w:val="0"/>
                          <w:marBottom w:val="0"/>
                          <w:divBdr>
                            <w:top w:val="none" w:sz="0" w:space="0" w:color="auto"/>
                            <w:left w:val="none" w:sz="0" w:space="0" w:color="auto"/>
                            <w:bottom w:val="none" w:sz="0" w:space="0" w:color="auto"/>
                            <w:right w:val="none" w:sz="0" w:space="0" w:color="auto"/>
                          </w:divBdr>
                          <w:divsChild>
                            <w:div w:id="862478373">
                              <w:marLeft w:val="0"/>
                              <w:marRight w:val="0"/>
                              <w:marTop w:val="0"/>
                              <w:marBottom w:val="0"/>
                              <w:divBdr>
                                <w:top w:val="none" w:sz="0" w:space="0" w:color="auto"/>
                                <w:left w:val="none" w:sz="0" w:space="0" w:color="auto"/>
                                <w:bottom w:val="none" w:sz="0" w:space="0" w:color="auto"/>
                                <w:right w:val="none" w:sz="0" w:space="0" w:color="auto"/>
                              </w:divBdr>
                              <w:divsChild>
                                <w:div w:id="681662641">
                                  <w:marLeft w:val="0"/>
                                  <w:marRight w:val="0"/>
                                  <w:marTop w:val="0"/>
                                  <w:marBottom w:val="0"/>
                                  <w:divBdr>
                                    <w:top w:val="none" w:sz="0" w:space="0" w:color="auto"/>
                                    <w:left w:val="none" w:sz="0" w:space="0" w:color="auto"/>
                                    <w:bottom w:val="none" w:sz="0" w:space="0" w:color="auto"/>
                                    <w:right w:val="none" w:sz="0" w:space="0" w:color="auto"/>
                                  </w:divBdr>
                                  <w:divsChild>
                                    <w:div w:id="641082094">
                                      <w:marLeft w:val="0"/>
                                      <w:marRight w:val="0"/>
                                      <w:marTop w:val="0"/>
                                      <w:marBottom w:val="0"/>
                                      <w:divBdr>
                                        <w:top w:val="none" w:sz="0" w:space="0" w:color="auto"/>
                                        <w:left w:val="none" w:sz="0" w:space="0" w:color="auto"/>
                                        <w:bottom w:val="none" w:sz="0" w:space="0" w:color="auto"/>
                                        <w:right w:val="none" w:sz="0" w:space="0" w:color="auto"/>
                                      </w:divBdr>
                                    </w:div>
                                    <w:div w:id="90859950">
                                      <w:marLeft w:val="0"/>
                                      <w:marRight w:val="0"/>
                                      <w:marTop w:val="0"/>
                                      <w:marBottom w:val="0"/>
                                      <w:divBdr>
                                        <w:top w:val="none" w:sz="0" w:space="0" w:color="auto"/>
                                        <w:left w:val="none" w:sz="0" w:space="0" w:color="auto"/>
                                        <w:bottom w:val="none" w:sz="0" w:space="0" w:color="auto"/>
                                        <w:right w:val="none" w:sz="0" w:space="0" w:color="auto"/>
                                      </w:divBdr>
                                    </w:div>
                                    <w:div w:id="17297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381833">
      <w:bodyDiv w:val="1"/>
      <w:marLeft w:val="0"/>
      <w:marRight w:val="0"/>
      <w:marTop w:val="0"/>
      <w:marBottom w:val="0"/>
      <w:divBdr>
        <w:top w:val="none" w:sz="0" w:space="0" w:color="auto"/>
        <w:left w:val="none" w:sz="0" w:space="0" w:color="auto"/>
        <w:bottom w:val="none" w:sz="0" w:space="0" w:color="auto"/>
        <w:right w:val="none" w:sz="0" w:space="0" w:color="auto"/>
      </w:divBdr>
    </w:div>
    <w:div w:id="959458016">
      <w:bodyDiv w:val="1"/>
      <w:marLeft w:val="0"/>
      <w:marRight w:val="0"/>
      <w:marTop w:val="0"/>
      <w:marBottom w:val="0"/>
      <w:divBdr>
        <w:top w:val="none" w:sz="0" w:space="0" w:color="auto"/>
        <w:left w:val="none" w:sz="0" w:space="0" w:color="auto"/>
        <w:bottom w:val="none" w:sz="0" w:space="0" w:color="auto"/>
        <w:right w:val="none" w:sz="0" w:space="0" w:color="auto"/>
      </w:divBdr>
      <w:divsChild>
        <w:div w:id="1854225907">
          <w:marLeft w:val="0"/>
          <w:marRight w:val="0"/>
          <w:marTop w:val="0"/>
          <w:marBottom w:val="0"/>
          <w:divBdr>
            <w:top w:val="none" w:sz="0" w:space="0" w:color="auto"/>
            <w:left w:val="none" w:sz="0" w:space="0" w:color="auto"/>
            <w:bottom w:val="none" w:sz="0" w:space="0" w:color="auto"/>
            <w:right w:val="none" w:sz="0" w:space="0" w:color="auto"/>
          </w:divBdr>
          <w:divsChild>
            <w:div w:id="8578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533">
      <w:bodyDiv w:val="1"/>
      <w:marLeft w:val="0"/>
      <w:marRight w:val="0"/>
      <w:marTop w:val="0"/>
      <w:marBottom w:val="0"/>
      <w:divBdr>
        <w:top w:val="none" w:sz="0" w:space="0" w:color="auto"/>
        <w:left w:val="none" w:sz="0" w:space="0" w:color="auto"/>
        <w:bottom w:val="none" w:sz="0" w:space="0" w:color="auto"/>
        <w:right w:val="none" w:sz="0" w:space="0" w:color="auto"/>
      </w:divBdr>
    </w:div>
    <w:div w:id="1034963432">
      <w:bodyDiv w:val="1"/>
      <w:marLeft w:val="0"/>
      <w:marRight w:val="0"/>
      <w:marTop w:val="0"/>
      <w:marBottom w:val="0"/>
      <w:divBdr>
        <w:top w:val="none" w:sz="0" w:space="0" w:color="auto"/>
        <w:left w:val="none" w:sz="0" w:space="0" w:color="auto"/>
        <w:bottom w:val="none" w:sz="0" w:space="0" w:color="auto"/>
        <w:right w:val="none" w:sz="0" w:space="0" w:color="auto"/>
      </w:divBdr>
    </w:div>
    <w:div w:id="1045175126">
      <w:bodyDiv w:val="1"/>
      <w:marLeft w:val="0"/>
      <w:marRight w:val="0"/>
      <w:marTop w:val="0"/>
      <w:marBottom w:val="0"/>
      <w:divBdr>
        <w:top w:val="none" w:sz="0" w:space="0" w:color="auto"/>
        <w:left w:val="none" w:sz="0" w:space="0" w:color="auto"/>
        <w:bottom w:val="none" w:sz="0" w:space="0" w:color="auto"/>
        <w:right w:val="none" w:sz="0" w:space="0" w:color="auto"/>
      </w:divBdr>
    </w:div>
    <w:div w:id="1045955315">
      <w:bodyDiv w:val="1"/>
      <w:marLeft w:val="0"/>
      <w:marRight w:val="0"/>
      <w:marTop w:val="0"/>
      <w:marBottom w:val="0"/>
      <w:divBdr>
        <w:top w:val="none" w:sz="0" w:space="0" w:color="auto"/>
        <w:left w:val="none" w:sz="0" w:space="0" w:color="auto"/>
        <w:bottom w:val="none" w:sz="0" w:space="0" w:color="auto"/>
        <w:right w:val="none" w:sz="0" w:space="0" w:color="auto"/>
      </w:divBdr>
    </w:div>
    <w:div w:id="1047530899">
      <w:bodyDiv w:val="1"/>
      <w:marLeft w:val="0"/>
      <w:marRight w:val="0"/>
      <w:marTop w:val="0"/>
      <w:marBottom w:val="0"/>
      <w:divBdr>
        <w:top w:val="none" w:sz="0" w:space="0" w:color="auto"/>
        <w:left w:val="none" w:sz="0" w:space="0" w:color="auto"/>
        <w:bottom w:val="none" w:sz="0" w:space="0" w:color="auto"/>
        <w:right w:val="none" w:sz="0" w:space="0" w:color="auto"/>
      </w:divBdr>
      <w:divsChild>
        <w:div w:id="573590618">
          <w:marLeft w:val="0"/>
          <w:marRight w:val="0"/>
          <w:marTop w:val="0"/>
          <w:marBottom w:val="0"/>
          <w:divBdr>
            <w:top w:val="none" w:sz="0" w:space="0" w:color="auto"/>
            <w:left w:val="none" w:sz="0" w:space="0" w:color="auto"/>
            <w:bottom w:val="none" w:sz="0" w:space="0" w:color="auto"/>
            <w:right w:val="none" w:sz="0" w:space="0" w:color="auto"/>
          </w:divBdr>
        </w:div>
      </w:divsChild>
    </w:div>
    <w:div w:id="1054081305">
      <w:bodyDiv w:val="1"/>
      <w:marLeft w:val="0"/>
      <w:marRight w:val="0"/>
      <w:marTop w:val="0"/>
      <w:marBottom w:val="0"/>
      <w:divBdr>
        <w:top w:val="none" w:sz="0" w:space="0" w:color="auto"/>
        <w:left w:val="none" w:sz="0" w:space="0" w:color="auto"/>
        <w:bottom w:val="none" w:sz="0" w:space="0" w:color="auto"/>
        <w:right w:val="none" w:sz="0" w:space="0" w:color="auto"/>
      </w:divBdr>
    </w:div>
    <w:div w:id="1061098957">
      <w:bodyDiv w:val="1"/>
      <w:marLeft w:val="0"/>
      <w:marRight w:val="0"/>
      <w:marTop w:val="0"/>
      <w:marBottom w:val="0"/>
      <w:divBdr>
        <w:top w:val="none" w:sz="0" w:space="0" w:color="auto"/>
        <w:left w:val="none" w:sz="0" w:space="0" w:color="auto"/>
        <w:bottom w:val="none" w:sz="0" w:space="0" w:color="auto"/>
        <w:right w:val="none" w:sz="0" w:space="0" w:color="auto"/>
      </w:divBdr>
    </w:div>
    <w:div w:id="1069767187">
      <w:bodyDiv w:val="1"/>
      <w:marLeft w:val="0"/>
      <w:marRight w:val="0"/>
      <w:marTop w:val="0"/>
      <w:marBottom w:val="0"/>
      <w:divBdr>
        <w:top w:val="none" w:sz="0" w:space="0" w:color="auto"/>
        <w:left w:val="none" w:sz="0" w:space="0" w:color="auto"/>
        <w:bottom w:val="none" w:sz="0" w:space="0" w:color="auto"/>
        <w:right w:val="none" w:sz="0" w:space="0" w:color="auto"/>
      </w:divBdr>
    </w:div>
    <w:div w:id="1073552949">
      <w:bodyDiv w:val="1"/>
      <w:marLeft w:val="0"/>
      <w:marRight w:val="0"/>
      <w:marTop w:val="0"/>
      <w:marBottom w:val="0"/>
      <w:divBdr>
        <w:top w:val="none" w:sz="0" w:space="0" w:color="auto"/>
        <w:left w:val="none" w:sz="0" w:space="0" w:color="auto"/>
        <w:bottom w:val="none" w:sz="0" w:space="0" w:color="auto"/>
        <w:right w:val="none" w:sz="0" w:space="0" w:color="auto"/>
      </w:divBdr>
    </w:div>
    <w:div w:id="1076170354">
      <w:bodyDiv w:val="1"/>
      <w:marLeft w:val="0"/>
      <w:marRight w:val="0"/>
      <w:marTop w:val="0"/>
      <w:marBottom w:val="0"/>
      <w:divBdr>
        <w:top w:val="none" w:sz="0" w:space="0" w:color="auto"/>
        <w:left w:val="none" w:sz="0" w:space="0" w:color="auto"/>
        <w:bottom w:val="none" w:sz="0" w:space="0" w:color="auto"/>
        <w:right w:val="none" w:sz="0" w:space="0" w:color="auto"/>
      </w:divBdr>
    </w:div>
    <w:div w:id="1083911537">
      <w:bodyDiv w:val="1"/>
      <w:marLeft w:val="0"/>
      <w:marRight w:val="0"/>
      <w:marTop w:val="0"/>
      <w:marBottom w:val="0"/>
      <w:divBdr>
        <w:top w:val="none" w:sz="0" w:space="0" w:color="auto"/>
        <w:left w:val="none" w:sz="0" w:space="0" w:color="auto"/>
        <w:bottom w:val="none" w:sz="0" w:space="0" w:color="auto"/>
        <w:right w:val="none" w:sz="0" w:space="0" w:color="auto"/>
      </w:divBdr>
    </w:div>
    <w:div w:id="1086146018">
      <w:bodyDiv w:val="1"/>
      <w:marLeft w:val="0"/>
      <w:marRight w:val="0"/>
      <w:marTop w:val="0"/>
      <w:marBottom w:val="0"/>
      <w:divBdr>
        <w:top w:val="none" w:sz="0" w:space="0" w:color="auto"/>
        <w:left w:val="none" w:sz="0" w:space="0" w:color="auto"/>
        <w:bottom w:val="none" w:sz="0" w:space="0" w:color="auto"/>
        <w:right w:val="none" w:sz="0" w:space="0" w:color="auto"/>
      </w:divBdr>
    </w:div>
    <w:div w:id="1106190405">
      <w:bodyDiv w:val="1"/>
      <w:marLeft w:val="0"/>
      <w:marRight w:val="0"/>
      <w:marTop w:val="0"/>
      <w:marBottom w:val="0"/>
      <w:divBdr>
        <w:top w:val="none" w:sz="0" w:space="0" w:color="auto"/>
        <w:left w:val="none" w:sz="0" w:space="0" w:color="auto"/>
        <w:bottom w:val="none" w:sz="0" w:space="0" w:color="auto"/>
        <w:right w:val="none" w:sz="0" w:space="0" w:color="auto"/>
      </w:divBdr>
    </w:div>
    <w:div w:id="1122381262">
      <w:bodyDiv w:val="1"/>
      <w:marLeft w:val="0"/>
      <w:marRight w:val="0"/>
      <w:marTop w:val="0"/>
      <w:marBottom w:val="0"/>
      <w:divBdr>
        <w:top w:val="none" w:sz="0" w:space="0" w:color="auto"/>
        <w:left w:val="none" w:sz="0" w:space="0" w:color="auto"/>
        <w:bottom w:val="none" w:sz="0" w:space="0" w:color="auto"/>
        <w:right w:val="none" w:sz="0" w:space="0" w:color="auto"/>
      </w:divBdr>
    </w:div>
    <w:div w:id="1123891167">
      <w:bodyDiv w:val="1"/>
      <w:marLeft w:val="0"/>
      <w:marRight w:val="0"/>
      <w:marTop w:val="0"/>
      <w:marBottom w:val="0"/>
      <w:divBdr>
        <w:top w:val="none" w:sz="0" w:space="0" w:color="auto"/>
        <w:left w:val="none" w:sz="0" w:space="0" w:color="auto"/>
        <w:bottom w:val="none" w:sz="0" w:space="0" w:color="auto"/>
        <w:right w:val="none" w:sz="0" w:space="0" w:color="auto"/>
      </w:divBdr>
    </w:div>
    <w:div w:id="1126241927">
      <w:bodyDiv w:val="1"/>
      <w:marLeft w:val="0"/>
      <w:marRight w:val="0"/>
      <w:marTop w:val="0"/>
      <w:marBottom w:val="0"/>
      <w:divBdr>
        <w:top w:val="none" w:sz="0" w:space="0" w:color="auto"/>
        <w:left w:val="none" w:sz="0" w:space="0" w:color="auto"/>
        <w:bottom w:val="none" w:sz="0" w:space="0" w:color="auto"/>
        <w:right w:val="none" w:sz="0" w:space="0" w:color="auto"/>
      </w:divBdr>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35365783">
      <w:bodyDiv w:val="1"/>
      <w:marLeft w:val="0"/>
      <w:marRight w:val="0"/>
      <w:marTop w:val="0"/>
      <w:marBottom w:val="0"/>
      <w:divBdr>
        <w:top w:val="none" w:sz="0" w:space="0" w:color="auto"/>
        <w:left w:val="none" w:sz="0" w:space="0" w:color="auto"/>
        <w:bottom w:val="none" w:sz="0" w:space="0" w:color="auto"/>
        <w:right w:val="none" w:sz="0" w:space="0" w:color="auto"/>
      </w:divBdr>
    </w:div>
    <w:div w:id="1170021932">
      <w:bodyDiv w:val="1"/>
      <w:marLeft w:val="0"/>
      <w:marRight w:val="0"/>
      <w:marTop w:val="0"/>
      <w:marBottom w:val="0"/>
      <w:divBdr>
        <w:top w:val="none" w:sz="0" w:space="0" w:color="auto"/>
        <w:left w:val="none" w:sz="0" w:space="0" w:color="auto"/>
        <w:bottom w:val="none" w:sz="0" w:space="0" w:color="auto"/>
        <w:right w:val="none" w:sz="0" w:space="0" w:color="auto"/>
      </w:divBdr>
    </w:div>
    <w:div w:id="1170028682">
      <w:bodyDiv w:val="1"/>
      <w:marLeft w:val="0"/>
      <w:marRight w:val="0"/>
      <w:marTop w:val="0"/>
      <w:marBottom w:val="0"/>
      <w:divBdr>
        <w:top w:val="none" w:sz="0" w:space="0" w:color="auto"/>
        <w:left w:val="none" w:sz="0" w:space="0" w:color="auto"/>
        <w:bottom w:val="none" w:sz="0" w:space="0" w:color="auto"/>
        <w:right w:val="none" w:sz="0" w:space="0" w:color="auto"/>
      </w:divBdr>
    </w:div>
    <w:div w:id="1178078041">
      <w:bodyDiv w:val="1"/>
      <w:marLeft w:val="0"/>
      <w:marRight w:val="0"/>
      <w:marTop w:val="0"/>
      <w:marBottom w:val="0"/>
      <w:divBdr>
        <w:top w:val="none" w:sz="0" w:space="0" w:color="auto"/>
        <w:left w:val="none" w:sz="0" w:space="0" w:color="auto"/>
        <w:bottom w:val="none" w:sz="0" w:space="0" w:color="auto"/>
        <w:right w:val="none" w:sz="0" w:space="0" w:color="auto"/>
      </w:divBdr>
    </w:div>
    <w:div w:id="1182358808">
      <w:bodyDiv w:val="1"/>
      <w:marLeft w:val="0"/>
      <w:marRight w:val="0"/>
      <w:marTop w:val="0"/>
      <w:marBottom w:val="0"/>
      <w:divBdr>
        <w:top w:val="none" w:sz="0" w:space="0" w:color="auto"/>
        <w:left w:val="none" w:sz="0" w:space="0" w:color="auto"/>
        <w:bottom w:val="none" w:sz="0" w:space="0" w:color="auto"/>
        <w:right w:val="none" w:sz="0" w:space="0" w:color="auto"/>
      </w:divBdr>
    </w:div>
    <w:div w:id="1183780038">
      <w:bodyDiv w:val="1"/>
      <w:marLeft w:val="0"/>
      <w:marRight w:val="0"/>
      <w:marTop w:val="0"/>
      <w:marBottom w:val="0"/>
      <w:divBdr>
        <w:top w:val="none" w:sz="0" w:space="0" w:color="auto"/>
        <w:left w:val="none" w:sz="0" w:space="0" w:color="auto"/>
        <w:bottom w:val="none" w:sz="0" w:space="0" w:color="auto"/>
        <w:right w:val="none" w:sz="0" w:space="0" w:color="auto"/>
      </w:divBdr>
      <w:divsChild>
        <w:div w:id="1378434748">
          <w:marLeft w:val="0"/>
          <w:marRight w:val="0"/>
          <w:marTop w:val="240"/>
          <w:marBottom w:val="240"/>
          <w:divBdr>
            <w:top w:val="none" w:sz="0" w:space="0" w:color="auto"/>
            <w:left w:val="none" w:sz="0" w:space="0" w:color="auto"/>
            <w:bottom w:val="none" w:sz="0" w:space="0" w:color="auto"/>
            <w:right w:val="none" w:sz="0" w:space="0" w:color="auto"/>
          </w:divBdr>
          <w:divsChild>
            <w:div w:id="271909854">
              <w:marLeft w:val="-360"/>
              <w:marRight w:val="0"/>
              <w:marTop w:val="0"/>
              <w:marBottom w:val="0"/>
              <w:divBdr>
                <w:top w:val="none" w:sz="0" w:space="0" w:color="auto"/>
                <w:left w:val="none" w:sz="0" w:space="0" w:color="auto"/>
                <w:bottom w:val="none" w:sz="0" w:space="0" w:color="auto"/>
                <w:right w:val="none" w:sz="0" w:space="0" w:color="auto"/>
              </w:divBdr>
              <w:divsChild>
                <w:div w:id="745999878">
                  <w:marLeft w:val="0"/>
                  <w:marRight w:val="0"/>
                  <w:marTop w:val="0"/>
                  <w:marBottom w:val="0"/>
                  <w:divBdr>
                    <w:top w:val="none" w:sz="0" w:space="0" w:color="auto"/>
                    <w:left w:val="none" w:sz="0" w:space="0" w:color="auto"/>
                    <w:bottom w:val="none" w:sz="0" w:space="0" w:color="auto"/>
                    <w:right w:val="none" w:sz="0" w:space="0" w:color="auto"/>
                  </w:divBdr>
                  <w:divsChild>
                    <w:div w:id="546743">
                      <w:marLeft w:val="0"/>
                      <w:marRight w:val="0"/>
                      <w:marTop w:val="0"/>
                      <w:marBottom w:val="0"/>
                      <w:divBdr>
                        <w:top w:val="none" w:sz="0" w:space="0" w:color="auto"/>
                        <w:left w:val="none" w:sz="0" w:space="0" w:color="auto"/>
                        <w:bottom w:val="none" w:sz="0" w:space="0" w:color="auto"/>
                        <w:right w:val="none" w:sz="0" w:space="0" w:color="auto"/>
                      </w:divBdr>
                      <w:divsChild>
                        <w:div w:id="323899764">
                          <w:marLeft w:val="0"/>
                          <w:marRight w:val="0"/>
                          <w:marTop w:val="0"/>
                          <w:marBottom w:val="0"/>
                          <w:divBdr>
                            <w:top w:val="none" w:sz="0" w:space="0" w:color="auto"/>
                            <w:left w:val="none" w:sz="0" w:space="0" w:color="auto"/>
                            <w:bottom w:val="none" w:sz="0" w:space="0" w:color="auto"/>
                            <w:right w:val="none" w:sz="0" w:space="0" w:color="auto"/>
                          </w:divBdr>
                          <w:divsChild>
                            <w:div w:id="1837957958">
                              <w:marLeft w:val="0"/>
                              <w:marRight w:val="0"/>
                              <w:marTop w:val="0"/>
                              <w:marBottom w:val="0"/>
                              <w:divBdr>
                                <w:top w:val="none" w:sz="0" w:space="0" w:color="auto"/>
                                <w:left w:val="none" w:sz="0" w:space="0" w:color="auto"/>
                                <w:bottom w:val="none" w:sz="0" w:space="0" w:color="auto"/>
                                <w:right w:val="none" w:sz="0" w:space="0" w:color="auto"/>
                              </w:divBdr>
                              <w:divsChild>
                                <w:div w:id="947932188">
                                  <w:marLeft w:val="0"/>
                                  <w:marRight w:val="0"/>
                                  <w:marTop w:val="0"/>
                                  <w:marBottom w:val="0"/>
                                  <w:divBdr>
                                    <w:top w:val="none" w:sz="0" w:space="0" w:color="auto"/>
                                    <w:left w:val="none" w:sz="0" w:space="0" w:color="auto"/>
                                    <w:bottom w:val="none" w:sz="0" w:space="0" w:color="auto"/>
                                    <w:right w:val="none" w:sz="0" w:space="0" w:color="auto"/>
                                  </w:divBdr>
                                  <w:divsChild>
                                    <w:div w:id="1952125337">
                                      <w:marLeft w:val="0"/>
                                      <w:marRight w:val="0"/>
                                      <w:marTop w:val="0"/>
                                      <w:marBottom w:val="0"/>
                                      <w:divBdr>
                                        <w:top w:val="none" w:sz="0" w:space="0" w:color="auto"/>
                                        <w:left w:val="none" w:sz="0" w:space="0" w:color="auto"/>
                                        <w:bottom w:val="none" w:sz="0" w:space="0" w:color="auto"/>
                                        <w:right w:val="none" w:sz="0" w:space="0" w:color="auto"/>
                                      </w:divBdr>
                                    </w:div>
                                    <w:div w:id="848756927">
                                      <w:marLeft w:val="0"/>
                                      <w:marRight w:val="0"/>
                                      <w:marTop w:val="0"/>
                                      <w:marBottom w:val="0"/>
                                      <w:divBdr>
                                        <w:top w:val="none" w:sz="0" w:space="0" w:color="auto"/>
                                        <w:left w:val="none" w:sz="0" w:space="0" w:color="auto"/>
                                        <w:bottom w:val="none" w:sz="0" w:space="0" w:color="auto"/>
                                        <w:right w:val="none" w:sz="0" w:space="0" w:color="auto"/>
                                      </w:divBdr>
                                    </w:div>
                                    <w:div w:id="9518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252048">
      <w:bodyDiv w:val="1"/>
      <w:marLeft w:val="0"/>
      <w:marRight w:val="0"/>
      <w:marTop w:val="0"/>
      <w:marBottom w:val="0"/>
      <w:divBdr>
        <w:top w:val="none" w:sz="0" w:space="0" w:color="auto"/>
        <w:left w:val="none" w:sz="0" w:space="0" w:color="auto"/>
        <w:bottom w:val="none" w:sz="0" w:space="0" w:color="auto"/>
        <w:right w:val="none" w:sz="0" w:space="0" w:color="auto"/>
      </w:divBdr>
      <w:divsChild>
        <w:div w:id="822966799">
          <w:marLeft w:val="0"/>
          <w:marRight w:val="0"/>
          <w:marTop w:val="240"/>
          <w:marBottom w:val="240"/>
          <w:divBdr>
            <w:top w:val="none" w:sz="0" w:space="0" w:color="auto"/>
            <w:left w:val="none" w:sz="0" w:space="0" w:color="auto"/>
            <w:bottom w:val="none" w:sz="0" w:space="0" w:color="auto"/>
            <w:right w:val="none" w:sz="0" w:space="0" w:color="auto"/>
          </w:divBdr>
          <w:divsChild>
            <w:div w:id="1844466868">
              <w:marLeft w:val="-360"/>
              <w:marRight w:val="0"/>
              <w:marTop w:val="0"/>
              <w:marBottom w:val="0"/>
              <w:divBdr>
                <w:top w:val="none" w:sz="0" w:space="0" w:color="auto"/>
                <w:left w:val="none" w:sz="0" w:space="0" w:color="auto"/>
                <w:bottom w:val="none" w:sz="0" w:space="0" w:color="auto"/>
                <w:right w:val="none" w:sz="0" w:space="0" w:color="auto"/>
              </w:divBdr>
              <w:divsChild>
                <w:div w:id="43674421">
                  <w:marLeft w:val="0"/>
                  <w:marRight w:val="0"/>
                  <w:marTop w:val="0"/>
                  <w:marBottom w:val="0"/>
                  <w:divBdr>
                    <w:top w:val="none" w:sz="0" w:space="0" w:color="auto"/>
                    <w:left w:val="none" w:sz="0" w:space="0" w:color="auto"/>
                    <w:bottom w:val="none" w:sz="0" w:space="0" w:color="auto"/>
                    <w:right w:val="none" w:sz="0" w:space="0" w:color="auto"/>
                  </w:divBdr>
                  <w:divsChild>
                    <w:div w:id="1336226469">
                      <w:marLeft w:val="0"/>
                      <w:marRight w:val="0"/>
                      <w:marTop w:val="0"/>
                      <w:marBottom w:val="0"/>
                      <w:divBdr>
                        <w:top w:val="none" w:sz="0" w:space="0" w:color="auto"/>
                        <w:left w:val="none" w:sz="0" w:space="0" w:color="auto"/>
                        <w:bottom w:val="none" w:sz="0" w:space="0" w:color="auto"/>
                        <w:right w:val="none" w:sz="0" w:space="0" w:color="auto"/>
                      </w:divBdr>
                      <w:divsChild>
                        <w:div w:id="261109402">
                          <w:marLeft w:val="0"/>
                          <w:marRight w:val="0"/>
                          <w:marTop w:val="0"/>
                          <w:marBottom w:val="0"/>
                          <w:divBdr>
                            <w:top w:val="none" w:sz="0" w:space="0" w:color="auto"/>
                            <w:left w:val="none" w:sz="0" w:space="0" w:color="auto"/>
                            <w:bottom w:val="none" w:sz="0" w:space="0" w:color="auto"/>
                            <w:right w:val="none" w:sz="0" w:space="0" w:color="auto"/>
                          </w:divBdr>
                          <w:divsChild>
                            <w:div w:id="706182400">
                              <w:marLeft w:val="0"/>
                              <w:marRight w:val="0"/>
                              <w:marTop w:val="0"/>
                              <w:marBottom w:val="0"/>
                              <w:divBdr>
                                <w:top w:val="none" w:sz="0" w:space="0" w:color="auto"/>
                                <w:left w:val="none" w:sz="0" w:space="0" w:color="auto"/>
                                <w:bottom w:val="none" w:sz="0" w:space="0" w:color="auto"/>
                                <w:right w:val="none" w:sz="0" w:space="0" w:color="auto"/>
                              </w:divBdr>
                              <w:divsChild>
                                <w:div w:id="701442862">
                                  <w:marLeft w:val="0"/>
                                  <w:marRight w:val="0"/>
                                  <w:marTop w:val="0"/>
                                  <w:marBottom w:val="0"/>
                                  <w:divBdr>
                                    <w:top w:val="none" w:sz="0" w:space="0" w:color="auto"/>
                                    <w:left w:val="none" w:sz="0" w:space="0" w:color="auto"/>
                                    <w:bottom w:val="none" w:sz="0" w:space="0" w:color="auto"/>
                                    <w:right w:val="none" w:sz="0" w:space="0" w:color="auto"/>
                                  </w:divBdr>
                                  <w:divsChild>
                                    <w:div w:id="555510204">
                                      <w:marLeft w:val="0"/>
                                      <w:marRight w:val="0"/>
                                      <w:marTop w:val="0"/>
                                      <w:marBottom w:val="0"/>
                                      <w:divBdr>
                                        <w:top w:val="none" w:sz="0" w:space="0" w:color="auto"/>
                                        <w:left w:val="none" w:sz="0" w:space="0" w:color="auto"/>
                                        <w:bottom w:val="none" w:sz="0" w:space="0" w:color="auto"/>
                                        <w:right w:val="none" w:sz="0" w:space="0" w:color="auto"/>
                                      </w:divBdr>
                                    </w:div>
                                    <w:div w:id="12339931">
                                      <w:marLeft w:val="0"/>
                                      <w:marRight w:val="0"/>
                                      <w:marTop w:val="0"/>
                                      <w:marBottom w:val="0"/>
                                      <w:divBdr>
                                        <w:top w:val="none" w:sz="0" w:space="0" w:color="auto"/>
                                        <w:left w:val="none" w:sz="0" w:space="0" w:color="auto"/>
                                        <w:bottom w:val="none" w:sz="0" w:space="0" w:color="auto"/>
                                        <w:right w:val="none" w:sz="0" w:space="0" w:color="auto"/>
                                      </w:divBdr>
                                    </w:div>
                                    <w:div w:id="1389916837">
                                      <w:marLeft w:val="0"/>
                                      <w:marRight w:val="0"/>
                                      <w:marTop w:val="0"/>
                                      <w:marBottom w:val="0"/>
                                      <w:divBdr>
                                        <w:top w:val="none" w:sz="0" w:space="0" w:color="auto"/>
                                        <w:left w:val="none" w:sz="0" w:space="0" w:color="auto"/>
                                        <w:bottom w:val="none" w:sz="0" w:space="0" w:color="auto"/>
                                        <w:right w:val="none" w:sz="0" w:space="0" w:color="auto"/>
                                      </w:divBdr>
                                    </w:div>
                                    <w:div w:id="10140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179414">
      <w:bodyDiv w:val="1"/>
      <w:marLeft w:val="0"/>
      <w:marRight w:val="0"/>
      <w:marTop w:val="0"/>
      <w:marBottom w:val="0"/>
      <w:divBdr>
        <w:top w:val="none" w:sz="0" w:space="0" w:color="auto"/>
        <w:left w:val="none" w:sz="0" w:space="0" w:color="auto"/>
        <w:bottom w:val="none" w:sz="0" w:space="0" w:color="auto"/>
        <w:right w:val="none" w:sz="0" w:space="0" w:color="auto"/>
      </w:divBdr>
    </w:div>
    <w:div w:id="1230844568">
      <w:bodyDiv w:val="1"/>
      <w:marLeft w:val="0"/>
      <w:marRight w:val="0"/>
      <w:marTop w:val="0"/>
      <w:marBottom w:val="0"/>
      <w:divBdr>
        <w:top w:val="none" w:sz="0" w:space="0" w:color="auto"/>
        <w:left w:val="none" w:sz="0" w:space="0" w:color="auto"/>
        <w:bottom w:val="none" w:sz="0" w:space="0" w:color="auto"/>
        <w:right w:val="none" w:sz="0" w:space="0" w:color="auto"/>
      </w:divBdr>
    </w:div>
    <w:div w:id="1238440764">
      <w:bodyDiv w:val="1"/>
      <w:marLeft w:val="0"/>
      <w:marRight w:val="0"/>
      <w:marTop w:val="0"/>
      <w:marBottom w:val="0"/>
      <w:divBdr>
        <w:top w:val="none" w:sz="0" w:space="0" w:color="auto"/>
        <w:left w:val="none" w:sz="0" w:space="0" w:color="auto"/>
        <w:bottom w:val="none" w:sz="0" w:space="0" w:color="auto"/>
        <w:right w:val="none" w:sz="0" w:space="0" w:color="auto"/>
      </w:divBdr>
    </w:div>
    <w:div w:id="1254045724">
      <w:bodyDiv w:val="1"/>
      <w:marLeft w:val="0"/>
      <w:marRight w:val="0"/>
      <w:marTop w:val="0"/>
      <w:marBottom w:val="0"/>
      <w:divBdr>
        <w:top w:val="none" w:sz="0" w:space="0" w:color="auto"/>
        <w:left w:val="none" w:sz="0" w:space="0" w:color="auto"/>
        <w:bottom w:val="none" w:sz="0" w:space="0" w:color="auto"/>
        <w:right w:val="none" w:sz="0" w:space="0" w:color="auto"/>
      </w:divBdr>
    </w:div>
    <w:div w:id="1258902957">
      <w:bodyDiv w:val="1"/>
      <w:marLeft w:val="0"/>
      <w:marRight w:val="0"/>
      <w:marTop w:val="0"/>
      <w:marBottom w:val="0"/>
      <w:divBdr>
        <w:top w:val="none" w:sz="0" w:space="0" w:color="auto"/>
        <w:left w:val="none" w:sz="0" w:space="0" w:color="auto"/>
        <w:bottom w:val="none" w:sz="0" w:space="0" w:color="auto"/>
        <w:right w:val="none" w:sz="0" w:space="0" w:color="auto"/>
      </w:divBdr>
    </w:div>
    <w:div w:id="1269893315">
      <w:bodyDiv w:val="1"/>
      <w:marLeft w:val="0"/>
      <w:marRight w:val="0"/>
      <w:marTop w:val="0"/>
      <w:marBottom w:val="0"/>
      <w:divBdr>
        <w:top w:val="none" w:sz="0" w:space="0" w:color="auto"/>
        <w:left w:val="none" w:sz="0" w:space="0" w:color="auto"/>
        <w:bottom w:val="none" w:sz="0" w:space="0" w:color="auto"/>
        <w:right w:val="none" w:sz="0" w:space="0" w:color="auto"/>
      </w:divBdr>
    </w:div>
    <w:div w:id="1274635103">
      <w:bodyDiv w:val="1"/>
      <w:marLeft w:val="0"/>
      <w:marRight w:val="0"/>
      <w:marTop w:val="0"/>
      <w:marBottom w:val="0"/>
      <w:divBdr>
        <w:top w:val="none" w:sz="0" w:space="0" w:color="auto"/>
        <w:left w:val="none" w:sz="0" w:space="0" w:color="auto"/>
        <w:bottom w:val="none" w:sz="0" w:space="0" w:color="auto"/>
        <w:right w:val="none" w:sz="0" w:space="0" w:color="auto"/>
      </w:divBdr>
    </w:div>
    <w:div w:id="1275673886">
      <w:bodyDiv w:val="1"/>
      <w:marLeft w:val="0"/>
      <w:marRight w:val="0"/>
      <w:marTop w:val="0"/>
      <w:marBottom w:val="0"/>
      <w:divBdr>
        <w:top w:val="none" w:sz="0" w:space="0" w:color="auto"/>
        <w:left w:val="none" w:sz="0" w:space="0" w:color="auto"/>
        <w:bottom w:val="none" w:sz="0" w:space="0" w:color="auto"/>
        <w:right w:val="none" w:sz="0" w:space="0" w:color="auto"/>
      </w:divBdr>
    </w:div>
    <w:div w:id="1289356650">
      <w:bodyDiv w:val="1"/>
      <w:marLeft w:val="0"/>
      <w:marRight w:val="0"/>
      <w:marTop w:val="0"/>
      <w:marBottom w:val="0"/>
      <w:divBdr>
        <w:top w:val="none" w:sz="0" w:space="0" w:color="auto"/>
        <w:left w:val="none" w:sz="0" w:space="0" w:color="auto"/>
        <w:bottom w:val="none" w:sz="0" w:space="0" w:color="auto"/>
        <w:right w:val="none" w:sz="0" w:space="0" w:color="auto"/>
      </w:divBdr>
    </w:div>
    <w:div w:id="1331329780">
      <w:bodyDiv w:val="1"/>
      <w:marLeft w:val="0"/>
      <w:marRight w:val="0"/>
      <w:marTop w:val="0"/>
      <w:marBottom w:val="0"/>
      <w:divBdr>
        <w:top w:val="none" w:sz="0" w:space="0" w:color="auto"/>
        <w:left w:val="none" w:sz="0" w:space="0" w:color="auto"/>
        <w:bottom w:val="none" w:sz="0" w:space="0" w:color="auto"/>
        <w:right w:val="none" w:sz="0" w:space="0" w:color="auto"/>
      </w:divBdr>
    </w:div>
    <w:div w:id="1345355006">
      <w:bodyDiv w:val="1"/>
      <w:marLeft w:val="0"/>
      <w:marRight w:val="0"/>
      <w:marTop w:val="0"/>
      <w:marBottom w:val="0"/>
      <w:divBdr>
        <w:top w:val="none" w:sz="0" w:space="0" w:color="auto"/>
        <w:left w:val="none" w:sz="0" w:space="0" w:color="auto"/>
        <w:bottom w:val="none" w:sz="0" w:space="0" w:color="auto"/>
        <w:right w:val="none" w:sz="0" w:space="0" w:color="auto"/>
      </w:divBdr>
    </w:div>
    <w:div w:id="1361586925">
      <w:bodyDiv w:val="1"/>
      <w:marLeft w:val="0"/>
      <w:marRight w:val="0"/>
      <w:marTop w:val="0"/>
      <w:marBottom w:val="0"/>
      <w:divBdr>
        <w:top w:val="none" w:sz="0" w:space="0" w:color="auto"/>
        <w:left w:val="none" w:sz="0" w:space="0" w:color="auto"/>
        <w:bottom w:val="none" w:sz="0" w:space="0" w:color="auto"/>
        <w:right w:val="none" w:sz="0" w:space="0" w:color="auto"/>
      </w:divBdr>
    </w:div>
    <w:div w:id="1369643222">
      <w:bodyDiv w:val="1"/>
      <w:marLeft w:val="0"/>
      <w:marRight w:val="0"/>
      <w:marTop w:val="0"/>
      <w:marBottom w:val="0"/>
      <w:divBdr>
        <w:top w:val="none" w:sz="0" w:space="0" w:color="auto"/>
        <w:left w:val="none" w:sz="0" w:space="0" w:color="auto"/>
        <w:bottom w:val="none" w:sz="0" w:space="0" w:color="auto"/>
        <w:right w:val="none" w:sz="0" w:space="0" w:color="auto"/>
      </w:divBdr>
    </w:div>
    <w:div w:id="1381631990">
      <w:bodyDiv w:val="1"/>
      <w:marLeft w:val="0"/>
      <w:marRight w:val="0"/>
      <w:marTop w:val="0"/>
      <w:marBottom w:val="0"/>
      <w:divBdr>
        <w:top w:val="none" w:sz="0" w:space="0" w:color="auto"/>
        <w:left w:val="none" w:sz="0" w:space="0" w:color="auto"/>
        <w:bottom w:val="none" w:sz="0" w:space="0" w:color="auto"/>
        <w:right w:val="none" w:sz="0" w:space="0" w:color="auto"/>
      </w:divBdr>
    </w:div>
    <w:div w:id="1383334821">
      <w:bodyDiv w:val="1"/>
      <w:marLeft w:val="0"/>
      <w:marRight w:val="0"/>
      <w:marTop w:val="0"/>
      <w:marBottom w:val="0"/>
      <w:divBdr>
        <w:top w:val="none" w:sz="0" w:space="0" w:color="auto"/>
        <w:left w:val="none" w:sz="0" w:space="0" w:color="auto"/>
        <w:bottom w:val="none" w:sz="0" w:space="0" w:color="auto"/>
        <w:right w:val="none" w:sz="0" w:space="0" w:color="auto"/>
      </w:divBdr>
    </w:div>
    <w:div w:id="1392726596">
      <w:bodyDiv w:val="1"/>
      <w:marLeft w:val="0"/>
      <w:marRight w:val="0"/>
      <w:marTop w:val="0"/>
      <w:marBottom w:val="0"/>
      <w:divBdr>
        <w:top w:val="none" w:sz="0" w:space="0" w:color="auto"/>
        <w:left w:val="none" w:sz="0" w:space="0" w:color="auto"/>
        <w:bottom w:val="none" w:sz="0" w:space="0" w:color="auto"/>
        <w:right w:val="none" w:sz="0" w:space="0" w:color="auto"/>
      </w:divBdr>
    </w:div>
    <w:div w:id="1395658278">
      <w:bodyDiv w:val="1"/>
      <w:marLeft w:val="0"/>
      <w:marRight w:val="0"/>
      <w:marTop w:val="0"/>
      <w:marBottom w:val="0"/>
      <w:divBdr>
        <w:top w:val="none" w:sz="0" w:space="0" w:color="auto"/>
        <w:left w:val="none" w:sz="0" w:space="0" w:color="auto"/>
        <w:bottom w:val="none" w:sz="0" w:space="0" w:color="auto"/>
        <w:right w:val="none" w:sz="0" w:space="0" w:color="auto"/>
      </w:divBdr>
    </w:div>
    <w:div w:id="1414469104">
      <w:bodyDiv w:val="1"/>
      <w:marLeft w:val="0"/>
      <w:marRight w:val="0"/>
      <w:marTop w:val="0"/>
      <w:marBottom w:val="0"/>
      <w:divBdr>
        <w:top w:val="none" w:sz="0" w:space="0" w:color="auto"/>
        <w:left w:val="none" w:sz="0" w:space="0" w:color="auto"/>
        <w:bottom w:val="none" w:sz="0" w:space="0" w:color="auto"/>
        <w:right w:val="none" w:sz="0" w:space="0" w:color="auto"/>
      </w:divBdr>
      <w:divsChild>
        <w:div w:id="1932542703">
          <w:marLeft w:val="0"/>
          <w:marRight w:val="0"/>
          <w:marTop w:val="0"/>
          <w:marBottom w:val="0"/>
          <w:divBdr>
            <w:top w:val="none" w:sz="0" w:space="0" w:color="auto"/>
            <w:left w:val="none" w:sz="0" w:space="0" w:color="auto"/>
            <w:bottom w:val="none" w:sz="0" w:space="0" w:color="auto"/>
            <w:right w:val="none" w:sz="0" w:space="0" w:color="auto"/>
          </w:divBdr>
          <w:divsChild>
            <w:div w:id="917251189">
              <w:marLeft w:val="0"/>
              <w:marRight w:val="0"/>
              <w:marTop w:val="0"/>
              <w:marBottom w:val="0"/>
              <w:divBdr>
                <w:top w:val="none" w:sz="0" w:space="0" w:color="auto"/>
                <w:left w:val="none" w:sz="0" w:space="0" w:color="auto"/>
                <w:bottom w:val="none" w:sz="0" w:space="0" w:color="auto"/>
                <w:right w:val="none" w:sz="0" w:space="0" w:color="auto"/>
              </w:divBdr>
            </w:div>
            <w:div w:id="509876895">
              <w:marLeft w:val="0"/>
              <w:marRight w:val="0"/>
              <w:marTop w:val="0"/>
              <w:marBottom w:val="0"/>
              <w:divBdr>
                <w:top w:val="none" w:sz="0" w:space="0" w:color="auto"/>
                <w:left w:val="none" w:sz="0" w:space="0" w:color="auto"/>
                <w:bottom w:val="none" w:sz="0" w:space="0" w:color="auto"/>
                <w:right w:val="none" w:sz="0" w:space="0" w:color="auto"/>
              </w:divBdr>
            </w:div>
            <w:div w:id="12439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1405">
      <w:bodyDiv w:val="1"/>
      <w:marLeft w:val="0"/>
      <w:marRight w:val="0"/>
      <w:marTop w:val="0"/>
      <w:marBottom w:val="0"/>
      <w:divBdr>
        <w:top w:val="none" w:sz="0" w:space="0" w:color="auto"/>
        <w:left w:val="none" w:sz="0" w:space="0" w:color="auto"/>
        <w:bottom w:val="none" w:sz="0" w:space="0" w:color="auto"/>
        <w:right w:val="none" w:sz="0" w:space="0" w:color="auto"/>
      </w:divBdr>
      <w:divsChild>
        <w:div w:id="258953974">
          <w:marLeft w:val="0"/>
          <w:marRight w:val="0"/>
          <w:marTop w:val="0"/>
          <w:marBottom w:val="0"/>
          <w:divBdr>
            <w:top w:val="none" w:sz="0" w:space="0" w:color="auto"/>
            <w:left w:val="none" w:sz="0" w:space="0" w:color="auto"/>
            <w:bottom w:val="none" w:sz="0" w:space="0" w:color="auto"/>
            <w:right w:val="none" w:sz="0" w:space="0" w:color="auto"/>
          </w:divBdr>
        </w:div>
      </w:divsChild>
    </w:div>
    <w:div w:id="1440418295">
      <w:bodyDiv w:val="1"/>
      <w:marLeft w:val="0"/>
      <w:marRight w:val="0"/>
      <w:marTop w:val="0"/>
      <w:marBottom w:val="0"/>
      <w:divBdr>
        <w:top w:val="none" w:sz="0" w:space="0" w:color="auto"/>
        <w:left w:val="none" w:sz="0" w:space="0" w:color="auto"/>
        <w:bottom w:val="none" w:sz="0" w:space="0" w:color="auto"/>
        <w:right w:val="none" w:sz="0" w:space="0" w:color="auto"/>
      </w:divBdr>
    </w:div>
    <w:div w:id="1455103190">
      <w:bodyDiv w:val="1"/>
      <w:marLeft w:val="0"/>
      <w:marRight w:val="0"/>
      <w:marTop w:val="0"/>
      <w:marBottom w:val="0"/>
      <w:divBdr>
        <w:top w:val="none" w:sz="0" w:space="0" w:color="auto"/>
        <w:left w:val="none" w:sz="0" w:space="0" w:color="auto"/>
        <w:bottom w:val="none" w:sz="0" w:space="0" w:color="auto"/>
        <w:right w:val="none" w:sz="0" w:space="0" w:color="auto"/>
      </w:divBdr>
      <w:divsChild>
        <w:div w:id="895047255">
          <w:marLeft w:val="0"/>
          <w:marRight w:val="0"/>
          <w:marTop w:val="240"/>
          <w:marBottom w:val="240"/>
          <w:divBdr>
            <w:top w:val="none" w:sz="0" w:space="0" w:color="auto"/>
            <w:left w:val="none" w:sz="0" w:space="0" w:color="auto"/>
            <w:bottom w:val="none" w:sz="0" w:space="0" w:color="auto"/>
            <w:right w:val="none" w:sz="0" w:space="0" w:color="auto"/>
          </w:divBdr>
          <w:divsChild>
            <w:div w:id="835847393">
              <w:marLeft w:val="-360"/>
              <w:marRight w:val="0"/>
              <w:marTop w:val="0"/>
              <w:marBottom w:val="0"/>
              <w:divBdr>
                <w:top w:val="none" w:sz="0" w:space="0" w:color="auto"/>
                <w:left w:val="none" w:sz="0" w:space="0" w:color="auto"/>
                <w:bottom w:val="none" w:sz="0" w:space="0" w:color="auto"/>
                <w:right w:val="none" w:sz="0" w:space="0" w:color="auto"/>
              </w:divBdr>
              <w:divsChild>
                <w:div w:id="855655934">
                  <w:marLeft w:val="0"/>
                  <w:marRight w:val="0"/>
                  <w:marTop w:val="0"/>
                  <w:marBottom w:val="0"/>
                  <w:divBdr>
                    <w:top w:val="none" w:sz="0" w:space="0" w:color="auto"/>
                    <w:left w:val="none" w:sz="0" w:space="0" w:color="auto"/>
                    <w:bottom w:val="none" w:sz="0" w:space="0" w:color="auto"/>
                    <w:right w:val="none" w:sz="0" w:space="0" w:color="auto"/>
                  </w:divBdr>
                  <w:divsChild>
                    <w:div w:id="408623721">
                      <w:marLeft w:val="0"/>
                      <w:marRight w:val="0"/>
                      <w:marTop w:val="0"/>
                      <w:marBottom w:val="0"/>
                      <w:divBdr>
                        <w:top w:val="none" w:sz="0" w:space="0" w:color="auto"/>
                        <w:left w:val="none" w:sz="0" w:space="0" w:color="auto"/>
                        <w:bottom w:val="none" w:sz="0" w:space="0" w:color="auto"/>
                        <w:right w:val="none" w:sz="0" w:space="0" w:color="auto"/>
                      </w:divBdr>
                      <w:divsChild>
                        <w:div w:id="694580129">
                          <w:marLeft w:val="0"/>
                          <w:marRight w:val="0"/>
                          <w:marTop w:val="0"/>
                          <w:marBottom w:val="0"/>
                          <w:divBdr>
                            <w:top w:val="none" w:sz="0" w:space="0" w:color="auto"/>
                            <w:left w:val="none" w:sz="0" w:space="0" w:color="auto"/>
                            <w:bottom w:val="none" w:sz="0" w:space="0" w:color="auto"/>
                            <w:right w:val="none" w:sz="0" w:space="0" w:color="auto"/>
                          </w:divBdr>
                          <w:divsChild>
                            <w:div w:id="157817152">
                              <w:marLeft w:val="0"/>
                              <w:marRight w:val="0"/>
                              <w:marTop w:val="0"/>
                              <w:marBottom w:val="0"/>
                              <w:divBdr>
                                <w:top w:val="none" w:sz="0" w:space="0" w:color="auto"/>
                                <w:left w:val="none" w:sz="0" w:space="0" w:color="auto"/>
                                <w:bottom w:val="none" w:sz="0" w:space="0" w:color="auto"/>
                                <w:right w:val="none" w:sz="0" w:space="0" w:color="auto"/>
                              </w:divBdr>
                              <w:divsChild>
                                <w:div w:id="976034391">
                                  <w:marLeft w:val="0"/>
                                  <w:marRight w:val="0"/>
                                  <w:marTop w:val="0"/>
                                  <w:marBottom w:val="0"/>
                                  <w:divBdr>
                                    <w:top w:val="none" w:sz="0" w:space="0" w:color="auto"/>
                                    <w:left w:val="none" w:sz="0" w:space="0" w:color="auto"/>
                                    <w:bottom w:val="none" w:sz="0" w:space="0" w:color="auto"/>
                                    <w:right w:val="none" w:sz="0" w:space="0" w:color="auto"/>
                                  </w:divBdr>
                                  <w:divsChild>
                                    <w:div w:id="837189052">
                                      <w:marLeft w:val="0"/>
                                      <w:marRight w:val="0"/>
                                      <w:marTop w:val="0"/>
                                      <w:marBottom w:val="0"/>
                                      <w:divBdr>
                                        <w:top w:val="none" w:sz="0" w:space="0" w:color="auto"/>
                                        <w:left w:val="none" w:sz="0" w:space="0" w:color="auto"/>
                                        <w:bottom w:val="none" w:sz="0" w:space="0" w:color="auto"/>
                                        <w:right w:val="none" w:sz="0" w:space="0" w:color="auto"/>
                                      </w:divBdr>
                                    </w:div>
                                    <w:div w:id="961300019">
                                      <w:marLeft w:val="0"/>
                                      <w:marRight w:val="0"/>
                                      <w:marTop w:val="0"/>
                                      <w:marBottom w:val="0"/>
                                      <w:divBdr>
                                        <w:top w:val="none" w:sz="0" w:space="0" w:color="auto"/>
                                        <w:left w:val="none" w:sz="0" w:space="0" w:color="auto"/>
                                        <w:bottom w:val="none" w:sz="0" w:space="0" w:color="auto"/>
                                        <w:right w:val="none" w:sz="0" w:space="0" w:color="auto"/>
                                      </w:divBdr>
                                    </w:div>
                                    <w:div w:id="1101754505">
                                      <w:marLeft w:val="0"/>
                                      <w:marRight w:val="0"/>
                                      <w:marTop w:val="0"/>
                                      <w:marBottom w:val="0"/>
                                      <w:divBdr>
                                        <w:top w:val="none" w:sz="0" w:space="0" w:color="auto"/>
                                        <w:left w:val="none" w:sz="0" w:space="0" w:color="auto"/>
                                        <w:bottom w:val="none" w:sz="0" w:space="0" w:color="auto"/>
                                        <w:right w:val="none" w:sz="0" w:space="0" w:color="auto"/>
                                      </w:divBdr>
                                    </w:div>
                                    <w:div w:id="193504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949862">
      <w:bodyDiv w:val="1"/>
      <w:marLeft w:val="0"/>
      <w:marRight w:val="0"/>
      <w:marTop w:val="0"/>
      <w:marBottom w:val="0"/>
      <w:divBdr>
        <w:top w:val="none" w:sz="0" w:space="0" w:color="auto"/>
        <w:left w:val="none" w:sz="0" w:space="0" w:color="auto"/>
        <w:bottom w:val="none" w:sz="0" w:space="0" w:color="auto"/>
        <w:right w:val="none" w:sz="0" w:space="0" w:color="auto"/>
      </w:divBdr>
    </w:div>
    <w:div w:id="1462843241">
      <w:bodyDiv w:val="1"/>
      <w:marLeft w:val="0"/>
      <w:marRight w:val="0"/>
      <w:marTop w:val="0"/>
      <w:marBottom w:val="0"/>
      <w:divBdr>
        <w:top w:val="none" w:sz="0" w:space="0" w:color="auto"/>
        <w:left w:val="none" w:sz="0" w:space="0" w:color="auto"/>
        <w:bottom w:val="none" w:sz="0" w:space="0" w:color="auto"/>
        <w:right w:val="none" w:sz="0" w:space="0" w:color="auto"/>
      </w:divBdr>
    </w:div>
    <w:div w:id="1464885929">
      <w:bodyDiv w:val="1"/>
      <w:marLeft w:val="0"/>
      <w:marRight w:val="0"/>
      <w:marTop w:val="0"/>
      <w:marBottom w:val="0"/>
      <w:divBdr>
        <w:top w:val="none" w:sz="0" w:space="0" w:color="auto"/>
        <w:left w:val="none" w:sz="0" w:space="0" w:color="auto"/>
        <w:bottom w:val="none" w:sz="0" w:space="0" w:color="auto"/>
        <w:right w:val="none" w:sz="0" w:space="0" w:color="auto"/>
      </w:divBdr>
    </w:div>
    <w:div w:id="1494250101">
      <w:bodyDiv w:val="1"/>
      <w:marLeft w:val="0"/>
      <w:marRight w:val="0"/>
      <w:marTop w:val="0"/>
      <w:marBottom w:val="0"/>
      <w:divBdr>
        <w:top w:val="none" w:sz="0" w:space="0" w:color="auto"/>
        <w:left w:val="none" w:sz="0" w:space="0" w:color="auto"/>
        <w:bottom w:val="none" w:sz="0" w:space="0" w:color="auto"/>
        <w:right w:val="none" w:sz="0" w:space="0" w:color="auto"/>
      </w:divBdr>
    </w:div>
    <w:div w:id="1533686659">
      <w:bodyDiv w:val="1"/>
      <w:marLeft w:val="0"/>
      <w:marRight w:val="0"/>
      <w:marTop w:val="0"/>
      <w:marBottom w:val="0"/>
      <w:divBdr>
        <w:top w:val="none" w:sz="0" w:space="0" w:color="auto"/>
        <w:left w:val="none" w:sz="0" w:space="0" w:color="auto"/>
        <w:bottom w:val="none" w:sz="0" w:space="0" w:color="auto"/>
        <w:right w:val="none" w:sz="0" w:space="0" w:color="auto"/>
      </w:divBdr>
    </w:div>
    <w:div w:id="1566724256">
      <w:bodyDiv w:val="1"/>
      <w:marLeft w:val="0"/>
      <w:marRight w:val="0"/>
      <w:marTop w:val="0"/>
      <w:marBottom w:val="0"/>
      <w:divBdr>
        <w:top w:val="none" w:sz="0" w:space="0" w:color="auto"/>
        <w:left w:val="none" w:sz="0" w:space="0" w:color="auto"/>
        <w:bottom w:val="none" w:sz="0" w:space="0" w:color="auto"/>
        <w:right w:val="none" w:sz="0" w:space="0" w:color="auto"/>
      </w:divBdr>
    </w:div>
    <w:div w:id="1567958801">
      <w:bodyDiv w:val="1"/>
      <w:marLeft w:val="0"/>
      <w:marRight w:val="0"/>
      <w:marTop w:val="0"/>
      <w:marBottom w:val="0"/>
      <w:divBdr>
        <w:top w:val="none" w:sz="0" w:space="0" w:color="auto"/>
        <w:left w:val="none" w:sz="0" w:space="0" w:color="auto"/>
        <w:bottom w:val="none" w:sz="0" w:space="0" w:color="auto"/>
        <w:right w:val="none" w:sz="0" w:space="0" w:color="auto"/>
      </w:divBdr>
    </w:div>
    <w:div w:id="1601527867">
      <w:bodyDiv w:val="1"/>
      <w:marLeft w:val="0"/>
      <w:marRight w:val="0"/>
      <w:marTop w:val="0"/>
      <w:marBottom w:val="0"/>
      <w:divBdr>
        <w:top w:val="none" w:sz="0" w:space="0" w:color="auto"/>
        <w:left w:val="none" w:sz="0" w:space="0" w:color="auto"/>
        <w:bottom w:val="none" w:sz="0" w:space="0" w:color="auto"/>
        <w:right w:val="none" w:sz="0" w:space="0" w:color="auto"/>
      </w:divBdr>
    </w:div>
    <w:div w:id="1603295920">
      <w:bodyDiv w:val="1"/>
      <w:marLeft w:val="0"/>
      <w:marRight w:val="0"/>
      <w:marTop w:val="0"/>
      <w:marBottom w:val="0"/>
      <w:divBdr>
        <w:top w:val="none" w:sz="0" w:space="0" w:color="auto"/>
        <w:left w:val="none" w:sz="0" w:space="0" w:color="auto"/>
        <w:bottom w:val="none" w:sz="0" w:space="0" w:color="auto"/>
        <w:right w:val="none" w:sz="0" w:space="0" w:color="auto"/>
      </w:divBdr>
    </w:div>
    <w:div w:id="1605652712">
      <w:bodyDiv w:val="1"/>
      <w:marLeft w:val="0"/>
      <w:marRight w:val="0"/>
      <w:marTop w:val="0"/>
      <w:marBottom w:val="0"/>
      <w:divBdr>
        <w:top w:val="none" w:sz="0" w:space="0" w:color="auto"/>
        <w:left w:val="none" w:sz="0" w:space="0" w:color="auto"/>
        <w:bottom w:val="none" w:sz="0" w:space="0" w:color="auto"/>
        <w:right w:val="none" w:sz="0" w:space="0" w:color="auto"/>
      </w:divBdr>
    </w:div>
    <w:div w:id="1646082812">
      <w:bodyDiv w:val="1"/>
      <w:marLeft w:val="0"/>
      <w:marRight w:val="0"/>
      <w:marTop w:val="0"/>
      <w:marBottom w:val="0"/>
      <w:divBdr>
        <w:top w:val="none" w:sz="0" w:space="0" w:color="auto"/>
        <w:left w:val="none" w:sz="0" w:space="0" w:color="auto"/>
        <w:bottom w:val="none" w:sz="0" w:space="0" w:color="auto"/>
        <w:right w:val="none" w:sz="0" w:space="0" w:color="auto"/>
      </w:divBdr>
    </w:div>
    <w:div w:id="1646160245">
      <w:bodyDiv w:val="1"/>
      <w:marLeft w:val="0"/>
      <w:marRight w:val="0"/>
      <w:marTop w:val="0"/>
      <w:marBottom w:val="0"/>
      <w:divBdr>
        <w:top w:val="none" w:sz="0" w:space="0" w:color="auto"/>
        <w:left w:val="none" w:sz="0" w:space="0" w:color="auto"/>
        <w:bottom w:val="none" w:sz="0" w:space="0" w:color="auto"/>
        <w:right w:val="none" w:sz="0" w:space="0" w:color="auto"/>
      </w:divBdr>
    </w:div>
    <w:div w:id="1653174915">
      <w:bodyDiv w:val="1"/>
      <w:marLeft w:val="0"/>
      <w:marRight w:val="0"/>
      <w:marTop w:val="0"/>
      <w:marBottom w:val="0"/>
      <w:divBdr>
        <w:top w:val="none" w:sz="0" w:space="0" w:color="auto"/>
        <w:left w:val="none" w:sz="0" w:space="0" w:color="auto"/>
        <w:bottom w:val="none" w:sz="0" w:space="0" w:color="auto"/>
        <w:right w:val="none" w:sz="0" w:space="0" w:color="auto"/>
      </w:divBdr>
      <w:divsChild>
        <w:div w:id="1617326230">
          <w:marLeft w:val="-720"/>
          <w:marRight w:val="0"/>
          <w:marTop w:val="0"/>
          <w:marBottom w:val="0"/>
          <w:divBdr>
            <w:top w:val="none" w:sz="0" w:space="0" w:color="auto"/>
            <w:left w:val="none" w:sz="0" w:space="0" w:color="auto"/>
            <w:bottom w:val="none" w:sz="0" w:space="0" w:color="auto"/>
            <w:right w:val="none" w:sz="0" w:space="0" w:color="auto"/>
          </w:divBdr>
        </w:div>
      </w:divsChild>
    </w:div>
    <w:div w:id="1656840700">
      <w:bodyDiv w:val="1"/>
      <w:marLeft w:val="0"/>
      <w:marRight w:val="0"/>
      <w:marTop w:val="0"/>
      <w:marBottom w:val="0"/>
      <w:divBdr>
        <w:top w:val="none" w:sz="0" w:space="0" w:color="auto"/>
        <w:left w:val="none" w:sz="0" w:space="0" w:color="auto"/>
        <w:bottom w:val="none" w:sz="0" w:space="0" w:color="auto"/>
        <w:right w:val="none" w:sz="0" w:space="0" w:color="auto"/>
      </w:divBdr>
    </w:div>
    <w:div w:id="1658149294">
      <w:bodyDiv w:val="1"/>
      <w:marLeft w:val="0"/>
      <w:marRight w:val="0"/>
      <w:marTop w:val="0"/>
      <w:marBottom w:val="0"/>
      <w:divBdr>
        <w:top w:val="none" w:sz="0" w:space="0" w:color="auto"/>
        <w:left w:val="none" w:sz="0" w:space="0" w:color="auto"/>
        <w:bottom w:val="none" w:sz="0" w:space="0" w:color="auto"/>
        <w:right w:val="none" w:sz="0" w:space="0" w:color="auto"/>
      </w:divBdr>
    </w:div>
    <w:div w:id="1659386939">
      <w:bodyDiv w:val="1"/>
      <w:marLeft w:val="0"/>
      <w:marRight w:val="0"/>
      <w:marTop w:val="0"/>
      <w:marBottom w:val="0"/>
      <w:divBdr>
        <w:top w:val="none" w:sz="0" w:space="0" w:color="auto"/>
        <w:left w:val="none" w:sz="0" w:space="0" w:color="auto"/>
        <w:bottom w:val="none" w:sz="0" w:space="0" w:color="auto"/>
        <w:right w:val="none" w:sz="0" w:space="0" w:color="auto"/>
      </w:divBdr>
      <w:divsChild>
        <w:div w:id="853223469">
          <w:marLeft w:val="0"/>
          <w:marRight w:val="0"/>
          <w:marTop w:val="240"/>
          <w:marBottom w:val="240"/>
          <w:divBdr>
            <w:top w:val="none" w:sz="0" w:space="0" w:color="auto"/>
            <w:left w:val="none" w:sz="0" w:space="0" w:color="auto"/>
            <w:bottom w:val="none" w:sz="0" w:space="0" w:color="auto"/>
            <w:right w:val="none" w:sz="0" w:space="0" w:color="auto"/>
          </w:divBdr>
          <w:divsChild>
            <w:div w:id="1619754191">
              <w:marLeft w:val="-360"/>
              <w:marRight w:val="0"/>
              <w:marTop w:val="0"/>
              <w:marBottom w:val="0"/>
              <w:divBdr>
                <w:top w:val="none" w:sz="0" w:space="0" w:color="auto"/>
                <w:left w:val="none" w:sz="0" w:space="0" w:color="auto"/>
                <w:bottom w:val="none" w:sz="0" w:space="0" w:color="auto"/>
                <w:right w:val="none" w:sz="0" w:space="0" w:color="auto"/>
              </w:divBdr>
              <w:divsChild>
                <w:div w:id="108358095">
                  <w:marLeft w:val="0"/>
                  <w:marRight w:val="0"/>
                  <w:marTop w:val="0"/>
                  <w:marBottom w:val="0"/>
                  <w:divBdr>
                    <w:top w:val="none" w:sz="0" w:space="0" w:color="auto"/>
                    <w:left w:val="none" w:sz="0" w:space="0" w:color="auto"/>
                    <w:bottom w:val="none" w:sz="0" w:space="0" w:color="auto"/>
                    <w:right w:val="none" w:sz="0" w:space="0" w:color="auto"/>
                  </w:divBdr>
                  <w:divsChild>
                    <w:div w:id="221866999">
                      <w:marLeft w:val="0"/>
                      <w:marRight w:val="0"/>
                      <w:marTop w:val="0"/>
                      <w:marBottom w:val="0"/>
                      <w:divBdr>
                        <w:top w:val="none" w:sz="0" w:space="0" w:color="auto"/>
                        <w:left w:val="none" w:sz="0" w:space="0" w:color="auto"/>
                        <w:bottom w:val="none" w:sz="0" w:space="0" w:color="auto"/>
                        <w:right w:val="none" w:sz="0" w:space="0" w:color="auto"/>
                      </w:divBdr>
                      <w:divsChild>
                        <w:div w:id="1932884617">
                          <w:marLeft w:val="0"/>
                          <w:marRight w:val="0"/>
                          <w:marTop w:val="0"/>
                          <w:marBottom w:val="0"/>
                          <w:divBdr>
                            <w:top w:val="none" w:sz="0" w:space="0" w:color="auto"/>
                            <w:left w:val="none" w:sz="0" w:space="0" w:color="auto"/>
                            <w:bottom w:val="none" w:sz="0" w:space="0" w:color="auto"/>
                            <w:right w:val="none" w:sz="0" w:space="0" w:color="auto"/>
                          </w:divBdr>
                          <w:divsChild>
                            <w:div w:id="1336492890">
                              <w:marLeft w:val="0"/>
                              <w:marRight w:val="0"/>
                              <w:marTop w:val="0"/>
                              <w:marBottom w:val="0"/>
                              <w:divBdr>
                                <w:top w:val="none" w:sz="0" w:space="0" w:color="auto"/>
                                <w:left w:val="none" w:sz="0" w:space="0" w:color="auto"/>
                                <w:bottom w:val="none" w:sz="0" w:space="0" w:color="auto"/>
                                <w:right w:val="none" w:sz="0" w:space="0" w:color="auto"/>
                              </w:divBdr>
                              <w:divsChild>
                                <w:div w:id="37123843">
                                  <w:marLeft w:val="0"/>
                                  <w:marRight w:val="0"/>
                                  <w:marTop w:val="0"/>
                                  <w:marBottom w:val="0"/>
                                  <w:divBdr>
                                    <w:top w:val="none" w:sz="0" w:space="0" w:color="auto"/>
                                    <w:left w:val="none" w:sz="0" w:space="0" w:color="auto"/>
                                    <w:bottom w:val="none" w:sz="0" w:space="0" w:color="auto"/>
                                    <w:right w:val="none" w:sz="0" w:space="0" w:color="auto"/>
                                  </w:divBdr>
                                  <w:divsChild>
                                    <w:div w:id="497119195">
                                      <w:marLeft w:val="0"/>
                                      <w:marRight w:val="0"/>
                                      <w:marTop w:val="0"/>
                                      <w:marBottom w:val="0"/>
                                      <w:divBdr>
                                        <w:top w:val="none" w:sz="0" w:space="0" w:color="auto"/>
                                        <w:left w:val="none" w:sz="0" w:space="0" w:color="auto"/>
                                        <w:bottom w:val="none" w:sz="0" w:space="0" w:color="auto"/>
                                        <w:right w:val="none" w:sz="0" w:space="0" w:color="auto"/>
                                      </w:divBdr>
                                    </w:div>
                                    <w:div w:id="1483348331">
                                      <w:marLeft w:val="0"/>
                                      <w:marRight w:val="0"/>
                                      <w:marTop w:val="0"/>
                                      <w:marBottom w:val="0"/>
                                      <w:divBdr>
                                        <w:top w:val="none" w:sz="0" w:space="0" w:color="auto"/>
                                        <w:left w:val="none" w:sz="0" w:space="0" w:color="auto"/>
                                        <w:bottom w:val="none" w:sz="0" w:space="0" w:color="auto"/>
                                        <w:right w:val="none" w:sz="0" w:space="0" w:color="auto"/>
                                      </w:divBdr>
                                    </w:div>
                                    <w:div w:id="6684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624295">
      <w:bodyDiv w:val="1"/>
      <w:marLeft w:val="0"/>
      <w:marRight w:val="0"/>
      <w:marTop w:val="0"/>
      <w:marBottom w:val="0"/>
      <w:divBdr>
        <w:top w:val="none" w:sz="0" w:space="0" w:color="auto"/>
        <w:left w:val="none" w:sz="0" w:space="0" w:color="auto"/>
        <w:bottom w:val="none" w:sz="0" w:space="0" w:color="auto"/>
        <w:right w:val="none" w:sz="0" w:space="0" w:color="auto"/>
      </w:divBdr>
    </w:div>
    <w:div w:id="1700158026">
      <w:bodyDiv w:val="1"/>
      <w:marLeft w:val="0"/>
      <w:marRight w:val="0"/>
      <w:marTop w:val="0"/>
      <w:marBottom w:val="0"/>
      <w:divBdr>
        <w:top w:val="none" w:sz="0" w:space="0" w:color="auto"/>
        <w:left w:val="none" w:sz="0" w:space="0" w:color="auto"/>
        <w:bottom w:val="none" w:sz="0" w:space="0" w:color="auto"/>
        <w:right w:val="none" w:sz="0" w:space="0" w:color="auto"/>
      </w:divBdr>
    </w:div>
    <w:div w:id="1700475648">
      <w:bodyDiv w:val="1"/>
      <w:marLeft w:val="0"/>
      <w:marRight w:val="0"/>
      <w:marTop w:val="0"/>
      <w:marBottom w:val="0"/>
      <w:divBdr>
        <w:top w:val="none" w:sz="0" w:space="0" w:color="auto"/>
        <w:left w:val="none" w:sz="0" w:space="0" w:color="auto"/>
        <w:bottom w:val="none" w:sz="0" w:space="0" w:color="auto"/>
        <w:right w:val="none" w:sz="0" w:space="0" w:color="auto"/>
      </w:divBdr>
    </w:div>
    <w:div w:id="1716007358">
      <w:bodyDiv w:val="1"/>
      <w:marLeft w:val="0"/>
      <w:marRight w:val="0"/>
      <w:marTop w:val="0"/>
      <w:marBottom w:val="0"/>
      <w:divBdr>
        <w:top w:val="none" w:sz="0" w:space="0" w:color="auto"/>
        <w:left w:val="none" w:sz="0" w:space="0" w:color="auto"/>
        <w:bottom w:val="none" w:sz="0" w:space="0" w:color="auto"/>
        <w:right w:val="none" w:sz="0" w:space="0" w:color="auto"/>
      </w:divBdr>
    </w:div>
    <w:div w:id="1718774748">
      <w:bodyDiv w:val="1"/>
      <w:marLeft w:val="0"/>
      <w:marRight w:val="0"/>
      <w:marTop w:val="0"/>
      <w:marBottom w:val="0"/>
      <w:divBdr>
        <w:top w:val="none" w:sz="0" w:space="0" w:color="auto"/>
        <w:left w:val="none" w:sz="0" w:space="0" w:color="auto"/>
        <w:bottom w:val="none" w:sz="0" w:space="0" w:color="auto"/>
        <w:right w:val="none" w:sz="0" w:space="0" w:color="auto"/>
      </w:divBdr>
    </w:div>
    <w:div w:id="1743409499">
      <w:bodyDiv w:val="1"/>
      <w:marLeft w:val="0"/>
      <w:marRight w:val="0"/>
      <w:marTop w:val="0"/>
      <w:marBottom w:val="0"/>
      <w:divBdr>
        <w:top w:val="none" w:sz="0" w:space="0" w:color="auto"/>
        <w:left w:val="none" w:sz="0" w:space="0" w:color="auto"/>
        <w:bottom w:val="none" w:sz="0" w:space="0" w:color="auto"/>
        <w:right w:val="none" w:sz="0" w:space="0" w:color="auto"/>
      </w:divBdr>
    </w:div>
    <w:div w:id="1767723057">
      <w:bodyDiv w:val="1"/>
      <w:marLeft w:val="0"/>
      <w:marRight w:val="0"/>
      <w:marTop w:val="0"/>
      <w:marBottom w:val="0"/>
      <w:divBdr>
        <w:top w:val="none" w:sz="0" w:space="0" w:color="auto"/>
        <w:left w:val="none" w:sz="0" w:space="0" w:color="auto"/>
        <w:bottom w:val="none" w:sz="0" w:space="0" w:color="auto"/>
        <w:right w:val="none" w:sz="0" w:space="0" w:color="auto"/>
      </w:divBdr>
    </w:div>
    <w:div w:id="1782459430">
      <w:bodyDiv w:val="1"/>
      <w:marLeft w:val="0"/>
      <w:marRight w:val="0"/>
      <w:marTop w:val="0"/>
      <w:marBottom w:val="0"/>
      <w:divBdr>
        <w:top w:val="none" w:sz="0" w:space="0" w:color="auto"/>
        <w:left w:val="none" w:sz="0" w:space="0" w:color="auto"/>
        <w:bottom w:val="none" w:sz="0" w:space="0" w:color="auto"/>
        <w:right w:val="none" w:sz="0" w:space="0" w:color="auto"/>
      </w:divBdr>
    </w:div>
    <w:div w:id="1788617063">
      <w:bodyDiv w:val="1"/>
      <w:marLeft w:val="0"/>
      <w:marRight w:val="0"/>
      <w:marTop w:val="0"/>
      <w:marBottom w:val="0"/>
      <w:divBdr>
        <w:top w:val="none" w:sz="0" w:space="0" w:color="auto"/>
        <w:left w:val="none" w:sz="0" w:space="0" w:color="auto"/>
        <w:bottom w:val="none" w:sz="0" w:space="0" w:color="auto"/>
        <w:right w:val="none" w:sz="0" w:space="0" w:color="auto"/>
      </w:divBdr>
    </w:div>
    <w:div w:id="1791237266">
      <w:bodyDiv w:val="1"/>
      <w:marLeft w:val="0"/>
      <w:marRight w:val="0"/>
      <w:marTop w:val="0"/>
      <w:marBottom w:val="0"/>
      <w:divBdr>
        <w:top w:val="none" w:sz="0" w:space="0" w:color="auto"/>
        <w:left w:val="none" w:sz="0" w:space="0" w:color="auto"/>
        <w:bottom w:val="none" w:sz="0" w:space="0" w:color="auto"/>
        <w:right w:val="none" w:sz="0" w:space="0" w:color="auto"/>
      </w:divBdr>
    </w:div>
    <w:div w:id="1791901517">
      <w:bodyDiv w:val="1"/>
      <w:marLeft w:val="0"/>
      <w:marRight w:val="0"/>
      <w:marTop w:val="0"/>
      <w:marBottom w:val="0"/>
      <w:divBdr>
        <w:top w:val="none" w:sz="0" w:space="0" w:color="auto"/>
        <w:left w:val="none" w:sz="0" w:space="0" w:color="auto"/>
        <w:bottom w:val="none" w:sz="0" w:space="0" w:color="auto"/>
        <w:right w:val="none" w:sz="0" w:space="0" w:color="auto"/>
      </w:divBdr>
    </w:div>
    <w:div w:id="1798643390">
      <w:bodyDiv w:val="1"/>
      <w:marLeft w:val="0"/>
      <w:marRight w:val="0"/>
      <w:marTop w:val="0"/>
      <w:marBottom w:val="0"/>
      <w:divBdr>
        <w:top w:val="none" w:sz="0" w:space="0" w:color="auto"/>
        <w:left w:val="none" w:sz="0" w:space="0" w:color="auto"/>
        <w:bottom w:val="none" w:sz="0" w:space="0" w:color="auto"/>
        <w:right w:val="none" w:sz="0" w:space="0" w:color="auto"/>
      </w:divBdr>
    </w:div>
    <w:div w:id="1806198281">
      <w:bodyDiv w:val="1"/>
      <w:marLeft w:val="0"/>
      <w:marRight w:val="0"/>
      <w:marTop w:val="0"/>
      <w:marBottom w:val="0"/>
      <w:divBdr>
        <w:top w:val="none" w:sz="0" w:space="0" w:color="auto"/>
        <w:left w:val="none" w:sz="0" w:space="0" w:color="auto"/>
        <w:bottom w:val="none" w:sz="0" w:space="0" w:color="auto"/>
        <w:right w:val="none" w:sz="0" w:space="0" w:color="auto"/>
      </w:divBdr>
    </w:div>
    <w:div w:id="1811558866">
      <w:bodyDiv w:val="1"/>
      <w:marLeft w:val="0"/>
      <w:marRight w:val="0"/>
      <w:marTop w:val="0"/>
      <w:marBottom w:val="0"/>
      <w:divBdr>
        <w:top w:val="none" w:sz="0" w:space="0" w:color="auto"/>
        <w:left w:val="none" w:sz="0" w:space="0" w:color="auto"/>
        <w:bottom w:val="none" w:sz="0" w:space="0" w:color="auto"/>
        <w:right w:val="none" w:sz="0" w:space="0" w:color="auto"/>
      </w:divBdr>
    </w:div>
    <w:div w:id="1811826596">
      <w:bodyDiv w:val="1"/>
      <w:marLeft w:val="0"/>
      <w:marRight w:val="0"/>
      <w:marTop w:val="0"/>
      <w:marBottom w:val="0"/>
      <w:divBdr>
        <w:top w:val="none" w:sz="0" w:space="0" w:color="auto"/>
        <w:left w:val="none" w:sz="0" w:space="0" w:color="auto"/>
        <w:bottom w:val="none" w:sz="0" w:space="0" w:color="auto"/>
        <w:right w:val="none" w:sz="0" w:space="0" w:color="auto"/>
      </w:divBdr>
    </w:div>
    <w:div w:id="1826508687">
      <w:bodyDiv w:val="1"/>
      <w:marLeft w:val="0"/>
      <w:marRight w:val="0"/>
      <w:marTop w:val="0"/>
      <w:marBottom w:val="0"/>
      <w:divBdr>
        <w:top w:val="none" w:sz="0" w:space="0" w:color="auto"/>
        <w:left w:val="none" w:sz="0" w:space="0" w:color="auto"/>
        <w:bottom w:val="none" w:sz="0" w:space="0" w:color="auto"/>
        <w:right w:val="none" w:sz="0" w:space="0" w:color="auto"/>
      </w:divBdr>
    </w:div>
    <w:div w:id="1829398224">
      <w:bodyDiv w:val="1"/>
      <w:marLeft w:val="0"/>
      <w:marRight w:val="0"/>
      <w:marTop w:val="0"/>
      <w:marBottom w:val="0"/>
      <w:divBdr>
        <w:top w:val="none" w:sz="0" w:space="0" w:color="auto"/>
        <w:left w:val="none" w:sz="0" w:space="0" w:color="auto"/>
        <w:bottom w:val="none" w:sz="0" w:space="0" w:color="auto"/>
        <w:right w:val="none" w:sz="0" w:space="0" w:color="auto"/>
      </w:divBdr>
    </w:div>
    <w:div w:id="1846705022">
      <w:bodyDiv w:val="1"/>
      <w:marLeft w:val="0"/>
      <w:marRight w:val="0"/>
      <w:marTop w:val="0"/>
      <w:marBottom w:val="0"/>
      <w:divBdr>
        <w:top w:val="none" w:sz="0" w:space="0" w:color="auto"/>
        <w:left w:val="none" w:sz="0" w:space="0" w:color="auto"/>
        <w:bottom w:val="none" w:sz="0" w:space="0" w:color="auto"/>
        <w:right w:val="none" w:sz="0" w:space="0" w:color="auto"/>
      </w:divBdr>
    </w:div>
    <w:div w:id="1850942353">
      <w:bodyDiv w:val="1"/>
      <w:marLeft w:val="0"/>
      <w:marRight w:val="0"/>
      <w:marTop w:val="0"/>
      <w:marBottom w:val="0"/>
      <w:divBdr>
        <w:top w:val="none" w:sz="0" w:space="0" w:color="auto"/>
        <w:left w:val="none" w:sz="0" w:space="0" w:color="auto"/>
        <w:bottom w:val="none" w:sz="0" w:space="0" w:color="auto"/>
        <w:right w:val="none" w:sz="0" w:space="0" w:color="auto"/>
      </w:divBdr>
      <w:divsChild>
        <w:div w:id="350495562">
          <w:marLeft w:val="0"/>
          <w:marRight w:val="0"/>
          <w:marTop w:val="0"/>
          <w:marBottom w:val="0"/>
          <w:divBdr>
            <w:top w:val="none" w:sz="0" w:space="0" w:color="auto"/>
            <w:left w:val="none" w:sz="0" w:space="0" w:color="auto"/>
            <w:bottom w:val="none" w:sz="0" w:space="0" w:color="auto"/>
            <w:right w:val="none" w:sz="0" w:space="0" w:color="auto"/>
          </w:divBdr>
          <w:divsChild>
            <w:div w:id="19261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0503">
      <w:bodyDiv w:val="1"/>
      <w:marLeft w:val="0"/>
      <w:marRight w:val="0"/>
      <w:marTop w:val="0"/>
      <w:marBottom w:val="0"/>
      <w:divBdr>
        <w:top w:val="none" w:sz="0" w:space="0" w:color="auto"/>
        <w:left w:val="none" w:sz="0" w:space="0" w:color="auto"/>
        <w:bottom w:val="none" w:sz="0" w:space="0" w:color="auto"/>
        <w:right w:val="none" w:sz="0" w:space="0" w:color="auto"/>
      </w:divBdr>
    </w:div>
    <w:div w:id="1902059332">
      <w:bodyDiv w:val="1"/>
      <w:marLeft w:val="0"/>
      <w:marRight w:val="0"/>
      <w:marTop w:val="0"/>
      <w:marBottom w:val="0"/>
      <w:divBdr>
        <w:top w:val="none" w:sz="0" w:space="0" w:color="auto"/>
        <w:left w:val="none" w:sz="0" w:space="0" w:color="auto"/>
        <w:bottom w:val="none" w:sz="0" w:space="0" w:color="auto"/>
        <w:right w:val="none" w:sz="0" w:space="0" w:color="auto"/>
      </w:divBdr>
    </w:div>
    <w:div w:id="1909534710">
      <w:bodyDiv w:val="1"/>
      <w:marLeft w:val="0"/>
      <w:marRight w:val="0"/>
      <w:marTop w:val="0"/>
      <w:marBottom w:val="0"/>
      <w:divBdr>
        <w:top w:val="none" w:sz="0" w:space="0" w:color="auto"/>
        <w:left w:val="none" w:sz="0" w:space="0" w:color="auto"/>
        <w:bottom w:val="none" w:sz="0" w:space="0" w:color="auto"/>
        <w:right w:val="none" w:sz="0" w:space="0" w:color="auto"/>
      </w:divBdr>
    </w:div>
    <w:div w:id="1910840438">
      <w:bodyDiv w:val="1"/>
      <w:marLeft w:val="0"/>
      <w:marRight w:val="0"/>
      <w:marTop w:val="0"/>
      <w:marBottom w:val="0"/>
      <w:divBdr>
        <w:top w:val="none" w:sz="0" w:space="0" w:color="auto"/>
        <w:left w:val="none" w:sz="0" w:space="0" w:color="auto"/>
        <w:bottom w:val="none" w:sz="0" w:space="0" w:color="auto"/>
        <w:right w:val="none" w:sz="0" w:space="0" w:color="auto"/>
      </w:divBdr>
    </w:div>
    <w:div w:id="1941525794">
      <w:bodyDiv w:val="1"/>
      <w:marLeft w:val="0"/>
      <w:marRight w:val="0"/>
      <w:marTop w:val="0"/>
      <w:marBottom w:val="0"/>
      <w:divBdr>
        <w:top w:val="none" w:sz="0" w:space="0" w:color="auto"/>
        <w:left w:val="none" w:sz="0" w:space="0" w:color="auto"/>
        <w:bottom w:val="none" w:sz="0" w:space="0" w:color="auto"/>
        <w:right w:val="none" w:sz="0" w:space="0" w:color="auto"/>
      </w:divBdr>
    </w:div>
    <w:div w:id="1941639734">
      <w:bodyDiv w:val="1"/>
      <w:marLeft w:val="0"/>
      <w:marRight w:val="0"/>
      <w:marTop w:val="0"/>
      <w:marBottom w:val="0"/>
      <w:divBdr>
        <w:top w:val="none" w:sz="0" w:space="0" w:color="auto"/>
        <w:left w:val="none" w:sz="0" w:space="0" w:color="auto"/>
        <w:bottom w:val="none" w:sz="0" w:space="0" w:color="auto"/>
        <w:right w:val="none" w:sz="0" w:space="0" w:color="auto"/>
      </w:divBdr>
    </w:div>
    <w:div w:id="1948542683">
      <w:bodyDiv w:val="1"/>
      <w:marLeft w:val="0"/>
      <w:marRight w:val="0"/>
      <w:marTop w:val="0"/>
      <w:marBottom w:val="0"/>
      <w:divBdr>
        <w:top w:val="none" w:sz="0" w:space="0" w:color="auto"/>
        <w:left w:val="none" w:sz="0" w:space="0" w:color="auto"/>
        <w:bottom w:val="none" w:sz="0" w:space="0" w:color="auto"/>
        <w:right w:val="none" w:sz="0" w:space="0" w:color="auto"/>
      </w:divBdr>
    </w:div>
    <w:div w:id="1957829982">
      <w:bodyDiv w:val="1"/>
      <w:marLeft w:val="0"/>
      <w:marRight w:val="0"/>
      <w:marTop w:val="0"/>
      <w:marBottom w:val="0"/>
      <w:divBdr>
        <w:top w:val="none" w:sz="0" w:space="0" w:color="auto"/>
        <w:left w:val="none" w:sz="0" w:space="0" w:color="auto"/>
        <w:bottom w:val="none" w:sz="0" w:space="0" w:color="auto"/>
        <w:right w:val="none" w:sz="0" w:space="0" w:color="auto"/>
      </w:divBdr>
    </w:div>
    <w:div w:id="1968125790">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7830329">
      <w:bodyDiv w:val="1"/>
      <w:marLeft w:val="0"/>
      <w:marRight w:val="0"/>
      <w:marTop w:val="0"/>
      <w:marBottom w:val="0"/>
      <w:divBdr>
        <w:top w:val="none" w:sz="0" w:space="0" w:color="auto"/>
        <w:left w:val="none" w:sz="0" w:space="0" w:color="auto"/>
        <w:bottom w:val="none" w:sz="0" w:space="0" w:color="auto"/>
        <w:right w:val="none" w:sz="0" w:space="0" w:color="auto"/>
      </w:divBdr>
    </w:div>
    <w:div w:id="1984576766">
      <w:bodyDiv w:val="1"/>
      <w:marLeft w:val="0"/>
      <w:marRight w:val="0"/>
      <w:marTop w:val="0"/>
      <w:marBottom w:val="0"/>
      <w:divBdr>
        <w:top w:val="none" w:sz="0" w:space="0" w:color="auto"/>
        <w:left w:val="none" w:sz="0" w:space="0" w:color="auto"/>
        <w:bottom w:val="none" w:sz="0" w:space="0" w:color="auto"/>
        <w:right w:val="none" w:sz="0" w:space="0" w:color="auto"/>
      </w:divBdr>
    </w:div>
    <w:div w:id="1995795336">
      <w:bodyDiv w:val="1"/>
      <w:marLeft w:val="0"/>
      <w:marRight w:val="0"/>
      <w:marTop w:val="0"/>
      <w:marBottom w:val="0"/>
      <w:divBdr>
        <w:top w:val="none" w:sz="0" w:space="0" w:color="auto"/>
        <w:left w:val="none" w:sz="0" w:space="0" w:color="auto"/>
        <w:bottom w:val="none" w:sz="0" w:space="0" w:color="auto"/>
        <w:right w:val="none" w:sz="0" w:space="0" w:color="auto"/>
      </w:divBdr>
    </w:div>
    <w:div w:id="1997495856">
      <w:bodyDiv w:val="1"/>
      <w:marLeft w:val="0"/>
      <w:marRight w:val="0"/>
      <w:marTop w:val="0"/>
      <w:marBottom w:val="0"/>
      <w:divBdr>
        <w:top w:val="none" w:sz="0" w:space="0" w:color="auto"/>
        <w:left w:val="none" w:sz="0" w:space="0" w:color="auto"/>
        <w:bottom w:val="none" w:sz="0" w:space="0" w:color="auto"/>
        <w:right w:val="none" w:sz="0" w:space="0" w:color="auto"/>
      </w:divBdr>
    </w:div>
    <w:div w:id="2019841143">
      <w:bodyDiv w:val="1"/>
      <w:marLeft w:val="0"/>
      <w:marRight w:val="0"/>
      <w:marTop w:val="0"/>
      <w:marBottom w:val="0"/>
      <w:divBdr>
        <w:top w:val="none" w:sz="0" w:space="0" w:color="auto"/>
        <w:left w:val="none" w:sz="0" w:space="0" w:color="auto"/>
        <w:bottom w:val="none" w:sz="0" w:space="0" w:color="auto"/>
        <w:right w:val="none" w:sz="0" w:space="0" w:color="auto"/>
      </w:divBdr>
    </w:div>
    <w:div w:id="2027099892">
      <w:bodyDiv w:val="1"/>
      <w:marLeft w:val="0"/>
      <w:marRight w:val="0"/>
      <w:marTop w:val="0"/>
      <w:marBottom w:val="0"/>
      <w:divBdr>
        <w:top w:val="none" w:sz="0" w:space="0" w:color="auto"/>
        <w:left w:val="none" w:sz="0" w:space="0" w:color="auto"/>
        <w:bottom w:val="none" w:sz="0" w:space="0" w:color="auto"/>
        <w:right w:val="none" w:sz="0" w:space="0" w:color="auto"/>
      </w:divBdr>
    </w:div>
    <w:div w:id="2086301530">
      <w:bodyDiv w:val="1"/>
      <w:marLeft w:val="0"/>
      <w:marRight w:val="0"/>
      <w:marTop w:val="0"/>
      <w:marBottom w:val="0"/>
      <w:divBdr>
        <w:top w:val="none" w:sz="0" w:space="0" w:color="auto"/>
        <w:left w:val="none" w:sz="0" w:space="0" w:color="auto"/>
        <w:bottom w:val="none" w:sz="0" w:space="0" w:color="auto"/>
        <w:right w:val="none" w:sz="0" w:space="0" w:color="auto"/>
      </w:divBdr>
    </w:div>
    <w:div w:id="2090689902">
      <w:bodyDiv w:val="1"/>
      <w:marLeft w:val="0"/>
      <w:marRight w:val="0"/>
      <w:marTop w:val="0"/>
      <w:marBottom w:val="0"/>
      <w:divBdr>
        <w:top w:val="none" w:sz="0" w:space="0" w:color="auto"/>
        <w:left w:val="none" w:sz="0" w:space="0" w:color="auto"/>
        <w:bottom w:val="none" w:sz="0" w:space="0" w:color="auto"/>
        <w:right w:val="none" w:sz="0" w:space="0" w:color="auto"/>
      </w:divBdr>
    </w:div>
    <w:div w:id="2093694204">
      <w:bodyDiv w:val="1"/>
      <w:marLeft w:val="0"/>
      <w:marRight w:val="0"/>
      <w:marTop w:val="0"/>
      <w:marBottom w:val="0"/>
      <w:divBdr>
        <w:top w:val="none" w:sz="0" w:space="0" w:color="auto"/>
        <w:left w:val="none" w:sz="0" w:space="0" w:color="auto"/>
        <w:bottom w:val="none" w:sz="0" w:space="0" w:color="auto"/>
        <w:right w:val="none" w:sz="0" w:space="0" w:color="auto"/>
      </w:divBdr>
    </w:div>
    <w:div w:id="2103522615">
      <w:bodyDiv w:val="1"/>
      <w:marLeft w:val="0"/>
      <w:marRight w:val="0"/>
      <w:marTop w:val="0"/>
      <w:marBottom w:val="0"/>
      <w:divBdr>
        <w:top w:val="none" w:sz="0" w:space="0" w:color="auto"/>
        <w:left w:val="none" w:sz="0" w:space="0" w:color="auto"/>
        <w:bottom w:val="none" w:sz="0" w:space="0" w:color="auto"/>
        <w:right w:val="none" w:sz="0" w:space="0" w:color="auto"/>
      </w:divBdr>
    </w:div>
    <w:div w:id="2110999895">
      <w:bodyDiv w:val="1"/>
      <w:marLeft w:val="0"/>
      <w:marRight w:val="0"/>
      <w:marTop w:val="0"/>
      <w:marBottom w:val="0"/>
      <w:divBdr>
        <w:top w:val="none" w:sz="0" w:space="0" w:color="auto"/>
        <w:left w:val="none" w:sz="0" w:space="0" w:color="auto"/>
        <w:bottom w:val="none" w:sz="0" w:space="0" w:color="auto"/>
        <w:right w:val="none" w:sz="0" w:space="0" w:color="auto"/>
      </w:divBdr>
    </w:div>
    <w:div w:id="2134906586">
      <w:bodyDiv w:val="1"/>
      <w:marLeft w:val="0"/>
      <w:marRight w:val="0"/>
      <w:marTop w:val="0"/>
      <w:marBottom w:val="0"/>
      <w:divBdr>
        <w:top w:val="none" w:sz="0" w:space="0" w:color="auto"/>
        <w:left w:val="none" w:sz="0" w:space="0" w:color="auto"/>
        <w:bottom w:val="none" w:sz="0" w:space="0" w:color="auto"/>
        <w:right w:val="none" w:sz="0" w:space="0" w:color="auto"/>
      </w:divBdr>
    </w:div>
    <w:div w:id="2136867986">
      <w:bodyDiv w:val="1"/>
      <w:marLeft w:val="0"/>
      <w:marRight w:val="0"/>
      <w:marTop w:val="0"/>
      <w:marBottom w:val="0"/>
      <w:divBdr>
        <w:top w:val="none" w:sz="0" w:space="0" w:color="auto"/>
        <w:left w:val="none" w:sz="0" w:space="0" w:color="auto"/>
        <w:bottom w:val="none" w:sz="0" w:space="0" w:color="auto"/>
        <w:right w:val="none" w:sz="0" w:space="0" w:color="auto"/>
      </w:divBdr>
    </w:div>
    <w:div w:id="2137947386">
      <w:bodyDiv w:val="1"/>
      <w:marLeft w:val="0"/>
      <w:marRight w:val="0"/>
      <w:marTop w:val="0"/>
      <w:marBottom w:val="0"/>
      <w:divBdr>
        <w:top w:val="none" w:sz="0" w:space="0" w:color="auto"/>
        <w:left w:val="none" w:sz="0" w:space="0" w:color="auto"/>
        <w:bottom w:val="none" w:sz="0" w:space="0" w:color="auto"/>
        <w:right w:val="none" w:sz="0" w:space="0" w:color="auto"/>
      </w:divBdr>
    </w:div>
    <w:div w:id="2144345091">
      <w:bodyDiv w:val="1"/>
      <w:marLeft w:val="0"/>
      <w:marRight w:val="0"/>
      <w:marTop w:val="0"/>
      <w:marBottom w:val="0"/>
      <w:divBdr>
        <w:top w:val="none" w:sz="0" w:space="0" w:color="auto"/>
        <w:left w:val="none" w:sz="0" w:space="0" w:color="auto"/>
        <w:bottom w:val="none" w:sz="0" w:space="0" w:color="auto"/>
        <w:right w:val="none" w:sz="0" w:space="0" w:color="auto"/>
      </w:divBdr>
      <w:divsChild>
        <w:div w:id="1119837087">
          <w:marLeft w:val="0"/>
          <w:marRight w:val="0"/>
          <w:marTop w:val="240"/>
          <w:marBottom w:val="240"/>
          <w:divBdr>
            <w:top w:val="none" w:sz="0" w:space="0" w:color="auto"/>
            <w:left w:val="none" w:sz="0" w:space="0" w:color="auto"/>
            <w:bottom w:val="none" w:sz="0" w:space="0" w:color="auto"/>
            <w:right w:val="none" w:sz="0" w:space="0" w:color="auto"/>
          </w:divBdr>
          <w:divsChild>
            <w:div w:id="545221274">
              <w:marLeft w:val="-360"/>
              <w:marRight w:val="0"/>
              <w:marTop w:val="0"/>
              <w:marBottom w:val="0"/>
              <w:divBdr>
                <w:top w:val="none" w:sz="0" w:space="0" w:color="auto"/>
                <w:left w:val="none" w:sz="0" w:space="0" w:color="auto"/>
                <w:bottom w:val="none" w:sz="0" w:space="0" w:color="auto"/>
                <w:right w:val="none" w:sz="0" w:space="0" w:color="auto"/>
              </w:divBdr>
              <w:divsChild>
                <w:div w:id="646936088">
                  <w:marLeft w:val="0"/>
                  <w:marRight w:val="0"/>
                  <w:marTop w:val="0"/>
                  <w:marBottom w:val="0"/>
                  <w:divBdr>
                    <w:top w:val="none" w:sz="0" w:space="0" w:color="auto"/>
                    <w:left w:val="none" w:sz="0" w:space="0" w:color="auto"/>
                    <w:bottom w:val="none" w:sz="0" w:space="0" w:color="auto"/>
                    <w:right w:val="none" w:sz="0" w:space="0" w:color="auto"/>
                  </w:divBdr>
                  <w:divsChild>
                    <w:div w:id="1017851134">
                      <w:marLeft w:val="0"/>
                      <w:marRight w:val="0"/>
                      <w:marTop w:val="0"/>
                      <w:marBottom w:val="0"/>
                      <w:divBdr>
                        <w:top w:val="none" w:sz="0" w:space="0" w:color="auto"/>
                        <w:left w:val="none" w:sz="0" w:space="0" w:color="auto"/>
                        <w:bottom w:val="none" w:sz="0" w:space="0" w:color="auto"/>
                        <w:right w:val="none" w:sz="0" w:space="0" w:color="auto"/>
                      </w:divBdr>
                      <w:divsChild>
                        <w:div w:id="577786917">
                          <w:marLeft w:val="0"/>
                          <w:marRight w:val="0"/>
                          <w:marTop w:val="0"/>
                          <w:marBottom w:val="0"/>
                          <w:divBdr>
                            <w:top w:val="none" w:sz="0" w:space="0" w:color="auto"/>
                            <w:left w:val="none" w:sz="0" w:space="0" w:color="auto"/>
                            <w:bottom w:val="none" w:sz="0" w:space="0" w:color="auto"/>
                            <w:right w:val="none" w:sz="0" w:space="0" w:color="auto"/>
                          </w:divBdr>
                          <w:divsChild>
                            <w:div w:id="43064877">
                              <w:marLeft w:val="0"/>
                              <w:marRight w:val="0"/>
                              <w:marTop w:val="0"/>
                              <w:marBottom w:val="0"/>
                              <w:divBdr>
                                <w:top w:val="none" w:sz="0" w:space="0" w:color="auto"/>
                                <w:left w:val="none" w:sz="0" w:space="0" w:color="auto"/>
                                <w:bottom w:val="none" w:sz="0" w:space="0" w:color="auto"/>
                                <w:right w:val="none" w:sz="0" w:space="0" w:color="auto"/>
                              </w:divBdr>
                              <w:divsChild>
                                <w:div w:id="2055426928">
                                  <w:marLeft w:val="0"/>
                                  <w:marRight w:val="0"/>
                                  <w:marTop w:val="0"/>
                                  <w:marBottom w:val="0"/>
                                  <w:divBdr>
                                    <w:top w:val="none" w:sz="0" w:space="0" w:color="auto"/>
                                    <w:left w:val="none" w:sz="0" w:space="0" w:color="auto"/>
                                    <w:bottom w:val="none" w:sz="0" w:space="0" w:color="auto"/>
                                    <w:right w:val="none" w:sz="0" w:space="0" w:color="auto"/>
                                  </w:divBdr>
                                  <w:divsChild>
                                    <w:div w:id="70279750">
                                      <w:marLeft w:val="0"/>
                                      <w:marRight w:val="0"/>
                                      <w:marTop w:val="0"/>
                                      <w:marBottom w:val="0"/>
                                      <w:divBdr>
                                        <w:top w:val="none" w:sz="0" w:space="0" w:color="auto"/>
                                        <w:left w:val="none" w:sz="0" w:space="0" w:color="auto"/>
                                        <w:bottom w:val="none" w:sz="0" w:space="0" w:color="auto"/>
                                        <w:right w:val="none" w:sz="0" w:space="0" w:color="auto"/>
                                      </w:divBdr>
                                    </w:div>
                                    <w:div w:id="713193580">
                                      <w:marLeft w:val="0"/>
                                      <w:marRight w:val="0"/>
                                      <w:marTop w:val="0"/>
                                      <w:marBottom w:val="0"/>
                                      <w:divBdr>
                                        <w:top w:val="none" w:sz="0" w:space="0" w:color="auto"/>
                                        <w:left w:val="none" w:sz="0" w:space="0" w:color="auto"/>
                                        <w:bottom w:val="none" w:sz="0" w:space="0" w:color="auto"/>
                                        <w:right w:val="none" w:sz="0" w:space="0" w:color="auto"/>
                                      </w:divBdr>
                                    </w:div>
                                    <w:div w:id="20016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lab.fdmci.hva.nl/ad-software-development-2425/201/team-6/wealthcare-back-end/dannique/-/issues/7"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lab.fdmci.hva.nl/ad-software-development-2425/201/team-6/wealthcare-back-end/dannique/-/issues/6"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endnotes.xml.rels><?xml version="1.0" encoding="UTF-8" standalone="yes"?>
<Relationships xmlns="http://schemas.openxmlformats.org/package/2006/relationships"><Relationship Id="rId8" Type="http://schemas.openxmlformats.org/officeDocument/2006/relationships/hyperlink" Target="https://gitlab.fdmci.hva.nl/ad-software-development-2425/201/team-6/wealthcare-back-end/dannique/-/merge_requests/4#note_997101" TargetMode="External"/><Relationship Id="rId3" Type="http://schemas.openxmlformats.org/officeDocument/2006/relationships/hyperlink" Target="https://gitlab.fdmci.hva.nl/groups/ad-software-development-2425/201/team-6/-/wikis/definition-of-done" TargetMode="External"/><Relationship Id="rId7" Type="http://schemas.openxmlformats.org/officeDocument/2006/relationships/hyperlink" Target="https://gitlab.fdmci.hva.nl/ad-software-development-2425/201/team-6/wealthcare-back-end/dannique/-/merge_requests/4#note_996994" TargetMode="External"/><Relationship Id="rId2" Type="http://schemas.openxmlformats.org/officeDocument/2006/relationships/hyperlink" Target="https://gitlab.fdmci.hva.nl/groups/ad-software-development-2425/201/team-6/-/wikis/coding-standards" TargetMode="External"/><Relationship Id="rId1" Type="http://schemas.openxmlformats.org/officeDocument/2006/relationships/hyperlink" Target="https://gitlab.fdmci.hva.nl/groups/ad-software-development-2425/201/team-6/-/wikis/home" TargetMode="External"/><Relationship Id="rId6" Type="http://schemas.openxmlformats.org/officeDocument/2006/relationships/hyperlink" Target="https://gitlab.fdmci.hva.nl/ad-software-development-2425/201/team-6/wealthcare-back-end/dannique/-/merge_requests/6#note_1078814" TargetMode="External"/><Relationship Id="rId5" Type="http://schemas.openxmlformats.org/officeDocument/2006/relationships/hyperlink" Target="https://gitlab.fdmci.hva.nl/ad-software-development-2425/201/team-6/wealthcare-back-end/dannique/-/merge_requests/6#note_1078886" TargetMode="External"/><Relationship Id="rId4" Type="http://schemas.openxmlformats.org/officeDocument/2006/relationships/hyperlink" Target="https://www.goodreads.com/quotes/10158279-only-those-who-do-not-seek-power-are-qualified-to" TargetMode="External"/><Relationship Id="rId9" Type="http://schemas.openxmlformats.org/officeDocument/2006/relationships/hyperlink" Target="https://gitlab.fdmci.hva.nl/ad-software-development-2425/201/team-6/wealthcare-back-end/dannique/-/commit/2528cc07cec170d377e2ff8f64c516808f4a1247"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3.emf"/></Relationships>
</file>

<file path=word/_rels/header2.xml.rels><?xml version="1.0" encoding="UTF-8" standalone="yes"?>
<Relationships xmlns="http://schemas.openxmlformats.org/package/2006/relationships"><Relationship Id="rId2" Type="http://schemas.openxmlformats.org/officeDocument/2006/relationships/image" Target="media/image32.emf"/><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https://icthva.sharepoint.com/sites/beeldbank/Office%20sjablonen/HvA-voorblad-A4.dot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AD54CD43ED645C8AE1F68F5027AD636"/>
        <w:category>
          <w:name w:val="General"/>
          <w:gallery w:val="placeholder"/>
        </w:category>
        <w:types>
          <w:type w:val="bbPlcHdr"/>
        </w:types>
        <w:behaviors>
          <w:behavior w:val="content"/>
        </w:behaviors>
        <w:guid w:val="{70253DBD-CCC2-49B5-A56D-113D72B6F535}"/>
      </w:docPartPr>
      <w:docPartBody>
        <w:p w:rsidR="005E323A" w:rsidRDefault="005E323A">
          <w:pPr>
            <w:pStyle w:val="9AD54CD43ED645C8AE1F68F5027AD636"/>
          </w:pPr>
          <w:r w:rsidRPr="009A55E5">
            <w:t>[Titel]</w:t>
          </w:r>
        </w:p>
      </w:docPartBody>
    </w:docPart>
    <w:docPart>
      <w:docPartPr>
        <w:name w:val="A0C793FBF6BA4BE787D19FC9BA7CEB60"/>
        <w:category>
          <w:name w:val="General"/>
          <w:gallery w:val="placeholder"/>
        </w:category>
        <w:types>
          <w:type w:val="bbPlcHdr"/>
        </w:types>
        <w:behaviors>
          <w:behavior w:val="content"/>
        </w:behaviors>
        <w:guid w:val="{8CE0CCD5-CBFB-477D-A1C8-8D13B6B93753}"/>
      </w:docPartPr>
      <w:docPartBody>
        <w:p w:rsidR="005E323A" w:rsidRDefault="005E323A">
          <w:pPr>
            <w:pStyle w:val="A0C793FBF6BA4BE787D19FC9BA7CEB60"/>
          </w:pPr>
          <w:r w:rsidRPr="00CA1F9E">
            <w:rPr>
              <w:rStyle w:val="PlaceholderText"/>
            </w:rPr>
            <w:t>[ondertitel]</w:t>
          </w:r>
        </w:p>
      </w:docPartBody>
    </w:docPart>
    <w:docPart>
      <w:docPartPr>
        <w:name w:val="915439562BF441229E4D338DC43EB634"/>
        <w:category>
          <w:name w:val="General"/>
          <w:gallery w:val="placeholder"/>
        </w:category>
        <w:types>
          <w:type w:val="bbPlcHdr"/>
        </w:types>
        <w:behaviors>
          <w:behavior w:val="content"/>
        </w:behaviors>
        <w:guid w:val="{325F7E19-2073-4D97-9385-F9273E40F377}"/>
      </w:docPartPr>
      <w:docPartBody>
        <w:p w:rsidR="005E323A" w:rsidRDefault="005E323A">
          <w:pPr>
            <w:pStyle w:val="915439562BF441229E4D338DC43EB634"/>
          </w:pPr>
          <w:r w:rsidRPr="00B2696E">
            <w:rPr>
              <w:rStyle w:val="FooterChar"/>
            </w:rPr>
            <w:t>[</w:t>
          </w:r>
          <w:r w:rsidRPr="006C6EB9">
            <w:rPr>
              <w:rStyle w:val="FooterChar"/>
            </w:rPr>
            <w:t>afdelingsnaam</w:t>
          </w:r>
          <w:r w:rsidRPr="00B2696E">
            <w:rPr>
              <w:rStyle w:val="FooterChar"/>
            </w:rPr>
            <w:t>]</w:t>
          </w:r>
        </w:p>
      </w:docPartBody>
    </w:docPart>
    <w:docPart>
      <w:docPartPr>
        <w:name w:val="779A2CF5C0ED4980B96B1DA914F00CA1"/>
        <w:category>
          <w:name w:val="General"/>
          <w:gallery w:val="placeholder"/>
        </w:category>
        <w:types>
          <w:type w:val="bbPlcHdr"/>
        </w:types>
        <w:behaviors>
          <w:behavior w:val="content"/>
        </w:behaviors>
        <w:guid w:val="{80EA223A-BD90-4ECD-BCAF-D47A730402A0}"/>
      </w:docPartPr>
      <w:docPartBody>
        <w:p w:rsidR="005E323A" w:rsidRDefault="005E323A">
          <w:pPr>
            <w:pStyle w:val="779A2CF5C0ED4980B96B1DA914F00CA1"/>
          </w:pPr>
          <w:r w:rsidRPr="006C6EB9">
            <w:rPr>
              <w:color w:val="0F9ED5" w:themeColor="accent4"/>
            </w:rPr>
            <w:t>[versie]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23A"/>
    <w:rsid w:val="000E7199"/>
    <w:rsid w:val="00152DC7"/>
    <w:rsid w:val="002671A6"/>
    <w:rsid w:val="002932FF"/>
    <w:rsid w:val="002F6254"/>
    <w:rsid w:val="00322D29"/>
    <w:rsid w:val="0039361C"/>
    <w:rsid w:val="003F0D6C"/>
    <w:rsid w:val="00456CA9"/>
    <w:rsid w:val="00465CF0"/>
    <w:rsid w:val="004F50BB"/>
    <w:rsid w:val="004F6697"/>
    <w:rsid w:val="00582F89"/>
    <w:rsid w:val="00596379"/>
    <w:rsid w:val="005E323A"/>
    <w:rsid w:val="00611289"/>
    <w:rsid w:val="00710C11"/>
    <w:rsid w:val="00804782"/>
    <w:rsid w:val="0080626A"/>
    <w:rsid w:val="00893B90"/>
    <w:rsid w:val="008C71D6"/>
    <w:rsid w:val="008E4F13"/>
    <w:rsid w:val="008E66C6"/>
    <w:rsid w:val="009A5411"/>
    <w:rsid w:val="00A95AF5"/>
    <w:rsid w:val="00AB3F01"/>
    <w:rsid w:val="00AD6B11"/>
    <w:rsid w:val="00AF28F5"/>
    <w:rsid w:val="00B1612D"/>
    <w:rsid w:val="00B72DF4"/>
    <w:rsid w:val="00B95F85"/>
    <w:rsid w:val="00C1104F"/>
    <w:rsid w:val="00C564F5"/>
    <w:rsid w:val="00CC518F"/>
    <w:rsid w:val="00CE1E02"/>
    <w:rsid w:val="00DA2305"/>
    <w:rsid w:val="00EE3950"/>
    <w:rsid w:val="00EF4F7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nl-NL" w:eastAsia="nl-N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D54CD43ED645C8AE1F68F5027AD636">
    <w:name w:val="9AD54CD43ED645C8AE1F68F5027AD636"/>
  </w:style>
  <w:style w:type="character" w:styleId="PlaceholderText">
    <w:name w:val="Placeholder Text"/>
    <w:basedOn w:val="DefaultParagraphFont"/>
    <w:uiPriority w:val="99"/>
    <w:semiHidden/>
    <w:rPr>
      <w:color w:val="808080"/>
    </w:rPr>
  </w:style>
  <w:style w:type="paragraph" w:customStyle="1" w:styleId="A0C793FBF6BA4BE787D19FC9BA7CEB60">
    <w:name w:val="A0C793FBF6BA4BE787D19FC9BA7CEB60"/>
  </w:style>
  <w:style w:type="paragraph" w:styleId="Footer">
    <w:name w:val="footer"/>
    <w:basedOn w:val="Normal"/>
    <w:link w:val="FooterChar"/>
    <w:uiPriority w:val="99"/>
    <w:unhideWhenUsed/>
    <w:pPr>
      <w:tabs>
        <w:tab w:val="right" w:pos="9638"/>
      </w:tabs>
      <w:spacing w:after="0" w:line="200" w:lineRule="atLeast"/>
    </w:pPr>
    <w:rPr>
      <w:rFonts w:eastAsiaTheme="minorHAnsi" w:cs="Arial (Body CS)"/>
      <w:bCs/>
      <w:color w:val="0F9ED5" w:themeColor="accent4"/>
      <w:kern w:val="0"/>
      <w:sz w:val="16"/>
      <w:lang w:eastAsia="en-US"/>
      <w14:ligatures w14:val="none"/>
    </w:rPr>
  </w:style>
  <w:style w:type="character" w:customStyle="1" w:styleId="FooterChar">
    <w:name w:val="Footer Char"/>
    <w:basedOn w:val="DefaultParagraphFont"/>
    <w:link w:val="Footer"/>
    <w:uiPriority w:val="99"/>
    <w:rPr>
      <w:rFonts w:eastAsiaTheme="minorHAnsi" w:cs="Arial (Body CS)"/>
      <w:bCs/>
      <w:color w:val="0F9ED5" w:themeColor="accent4"/>
      <w:kern w:val="0"/>
      <w:sz w:val="16"/>
      <w:lang w:eastAsia="en-US"/>
      <w14:ligatures w14:val="none"/>
    </w:rPr>
  </w:style>
  <w:style w:type="paragraph" w:customStyle="1" w:styleId="915439562BF441229E4D338DC43EB634">
    <w:name w:val="915439562BF441229E4D338DC43EB634"/>
  </w:style>
  <w:style w:type="paragraph" w:customStyle="1" w:styleId="779A2CF5C0ED4980B96B1DA914F00CA1">
    <w:name w:val="779A2CF5C0ED4980B96B1DA914F00C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HvA">
      <a:dk1>
        <a:srgbClr val="000000"/>
      </a:dk1>
      <a:lt1>
        <a:srgbClr val="FFFFFF"/>
      </a:lt1>
      <a:dk2>
        <a:srgbClr val="241679"/>
      </a:dk2>
      <a:lt2>
        <a:srgbClr val="F5F5F5"/>
      </a:lt2>
      <a:accent1>
        <a:srgbClr val="241679"/>
      </a:accent1>
      <a:accent2>
        <a:srgbClr val="DAD6E7"/>
      </a:accent2>
      <a:accent3>
        <a:srgbClr val="E6E3EE"/>
      </a:accent3>
      <a:accent4>
        <a:srgbClr val="898989"/>
      </a:accent4>
      <a:accent5>
        <a:srgbClr val="CCCCCC"/>
      </a:accent5>
      <a:accent6>
        <a:srgbClr val="EBEBEB"/>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05BC44D95C4544B9E4F773C51ED72F" ma:contentTypeVersion="6" ma:contentTypeDescription="Een nieuw document maken." ma:contentTypeScope="" ma:versionID="f843005d0aef2d17f2ca0931ad5d1486">
  <xsd:schema xmlns:xsd="http://www.w3.org/2001/XMLSchema" xmlns:xs="http://www.w3.org/2001/XMLSchema" xmlns:p="http://schemas.microsoft.com/office/2006/metadata/properties" xmlns:ns2="ad51cf99-b56d-4ba3-8cf1-bfb1531006f4" xmlns:ns3="a9df4e98-ec1d-427c-847f-36c3162ddd4f" targetNamespace="http://schemas.microsoft.com/office/2006/metadata/properties" ma:root="true" ma:fieldsID="b255a502b9ab3282f69bede91d001f47" ns2:_="" ns3:_="">
    <xsd:import namespace="ad51cf99-b56d-4ba3-8cf1-bfb1531006f4"/>
    <xsd:import namespace="a9df4e98-ec1d-427c-847f-36c3162ddd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1cf99-b56d-4ba3-8cf1-bfb1531006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9df4e98-ec1d-427c-847f-36c3162ddd4f"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34604C-D61F-4CE8-BB2A-5FD688F88DDB}">
  <ds:schemaRefs>
    <ds:schemaRef ds:uri="http://schemas.openxmlformats.org/officeDocument/2006/bibliography"/>
  </ds:schemaRefs>
</ds:datastoreItem>
</file>

<file path=customXml/itemProps2.xml><?xml version="1.0" encoding="utf-8"?>
<ds:datastoreItem xmlns:ds="http://schemas.openxmlformats.org/officeDocument/2006/customXml" ds:itemID="{584A4B33-86E1-4997-B5EE-FA669ED63BF4}">
  <ds:schemaRefs>
    <ds:schemaRef ds:uri="http://schemas.microsoft.com/sharepoint/v3/contenttype/forms"/>
  </ds:schemaRefs>
</ds:datastoreItem>
</file>

<file path=customXml/itemProps3.xml><?xml version="1.0" encoding="utf-8"?>
<ds:datastoreItem xmlns:ds="http://schemas.openxmlformats.org/officeDocument/2006/customXml" ds:itemID="{BE2691D8-AA20-414C-A466-F4D2191F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1cf99-b56d-4ba3-8cf1-bfb1531006f4"/>
    <ds:schemaRef ds:uri="a9df4e98-ec1d-427c-847f-36c3162d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4084D0-1E7F-406B-9A42-9A36AAD2E1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HvA-voorblad-A4.dotx</Template>
  <TotalTime>3370</TotalTime>
  <Pages>47</Pages>
  <Words>10149</Words>
  <Characters>55821</Characters>
  <Application>Microsoft Office Word</Application>
  <DocSecurity>0</DocSecurity>
  <Lines>465</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Projectlogboek</vt:lpstr>
      <vt:lpstr>Plaats hier de titel van het rapport, zoals hier gedaan bijvoorbeeld</vt:lpstr>
    </vt:vector>
  </TitlesOfParts>
  <Company>Mijn Sjablonen</Company>
  <LinksUpToDate>false</LinksUpToDate>
  <CharactersWithSpaces>65839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Projectlogboek</dc:title>
  <dc:subject>Project WealthCare - Intelligent Technology for the Medical industry</dc:subject>
  <dc:creator>Yordi Verkroost</dc:creator>
  <cp:keywords>© 2020 Copyright Hogeschool van Amsterdam</cp:keywords>
  <dc:description>Augustus 2024</dc:description>
  <cp:lastModifiedBy>Dannique klaver Klaver</cp:lastModifiedBy>
  <cp:revision>28</cp:revision>
  <cp:lastPrinted>2016-11-07T13:18:00Z</cp:lastPrinted>
  <dcterms:created xsi:type="dcterms:W3CDTF">2024-08-22T11:48:00Z</dcterms:created>
  <dcterms:modified xsi:type="dcterms:W3CDTF">2025-01-06T18:42:00Z</dcterms:modified>
  <cp:category>Ad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0x0101009B05BC44D95C4544B9E4F773C51ED72F</vt:lpwstr>
  </property>
  <property fmtid="{D5CDD505-2E9C-101B-9397-08002B2CF9AE}" pid="3" name="Order">
    <vt:r8>84700</vt:r8>
  </property>
</Properties>
</file>